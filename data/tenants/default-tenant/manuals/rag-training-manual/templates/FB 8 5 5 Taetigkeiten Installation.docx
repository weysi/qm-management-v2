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6"/>
        <w:gridCol w:w="1677"/>
        <w:gridCol w:w="1329"/>
        <w:gridCol w:w="1773"/>
      </w:tblGrid>
      <w:tr w:rsidR="00D47A90" w:rsidRPr="007404E4" w14:paraId="0E24FEF2" w14:textId="77777777" w:rsidTr="007404E4">
        <w:tc>
          <w:tcPr>
            <w:tcW w:w="4606" w:type="dxa"/>
            <w:shd w:val="clear" w:color="auto" w:fill="F3F3F3"/>
          </w:tcPr>
          <w:p w14:paraId="3A32B675" w14:textId="77777777" w:rsidR="00D47A90" w:rsidRPr="007404E4" w:rsidRDefault="00D47A90">
            <w:pPr>
              <w:tabs>
                <w:tab w:val="left" w:pos="2268"/>
              </w:tabs>
            </w:pPr>
            <w:r w:rsidRPr="007404E4">
              <w:t>Aufgabe</w:t>
            </w:r>
            <w:r w:rsidR="002F5F1C" w:rsidRPr="007404E4">
              <w:t xml:space="preserve"> </w:t>
            </w:r>
          </w:p>
        </w:tc>
        <w:tc>
          <w:tcPr>
            <w:tcW w:w="1677" w:type="dxa"/>
            <w:shd w:val="clear" w:color="auto" w:fill="F3F3F3"/>
          </w:tcPr>
          <w:p w14:paraId="468E80F1" w14:textId="77777777" w:rsidR="00D47A90" w:rsidRPr="007404E4" w:rsidRDefault="007404E4">
            <w:pPr>
              <w:tabs>
                <w:tab w:val="left" w:pos="2268"/>
              </w:tabs>
            </w:pPr>
            <w:r>
              <w:t>Verant</w:t>
            </w:r>
            <w:r w:rsidR="00D47A90" w:rsidRPr="007404E4">
              <w:t>wortung</w:t>
            </w:r>
          </w:p>
        </w:tc>
        <w:tc>
          <w:tcPr>
            <w:tcW w:w="1329" w:type="dxa"/>
            <w:shd w:val="clear" w:color="auto" w:fill="F3F3F3"/>
          </w:tcPr>
          <w:p w14:paraId="63F5809B" w14:textId="77777777" w:rsidR="00D47A90" w:rsidRPr="007404E4" w:rsidRDefault="00D47A90">
            <w:pPr>
              <w:tabs>
                <w:tab w:val="left" w:pos="2268"/>
              </w:tabs>
            </w:pPr>
            <w:r w:rsidRPr="007404E4">
              <w:t>Zeitpunkt</w:t>
            </w:r>
          </w:p>
        </w:tc>
        <w:tc>
          <w:tcPr>
            <w:tcW w:w="1773" w:type="dxa"/>
            <w:shd w:val="clear" w:color="auto" w:fill="F3F3F3"/>
          </w:tcPr>
          <w:p w14:paraId="5C539917" w14:textId="77777777" w:rsidR="00D47A90" w:rsidRPr="007404E4" w:rsidRDefault="00D47A90">
            <w:pPr>
              <w:tabs>
                <w:tab w:val="left" w:pos="2268"/>
              </w:tabs>
            </w:pPr>
            <w:r w:rsidRPr="007404E4">
              <w:t>Geprüft:</w:t>
            </w:r>
          </w:p>
        </w:tc>
      </w:tr>
      <w:tr w:rsidR="00D47A90" w:rsidRPr="007404E4" w14:paraId="1372EA27" w14:textId="77777777" w:rsidTr="007404E4">
        <w:tc>
          <w:tcPr>
            <w:tcW w:w="4606" w:type="dxa"/>
          </w:tcPr>
          <w:p w14:paraId="3C55397E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Terminvereinbarung</w:t>
            </w:r>
          </w:p>
        </w:tc>
        <w:tc>
          <w:tcPr>
            <w:tcW w:w="1677" w:type="dxa"/>
          </w:tcPr>
          <w:p w14:paraId="2C8B7DBA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Service-mitarbeiter</w:t>
            </w:r>
            <w:r w:rsidR="005C7803" w:rsidRPr="007404E4">
              <w:rPr>
                <w:color w:val="FF0000"/>
              </w:rPr>
              <w:t>/-in</w:t>
            </w:r>
          </w:p>
        </w:tc>
        <w:tc>
          <w:tcPr>
            <w:tcW w:w="1329" w:type="dxa"/>
          </w:tcPr>
          <w:p w14:paraId="7E631212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39B94403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69D725C8" w14:textId="77777777" w:rsidTr="007404E4">
        <w:tc>
          <w:tcPr>
            <w:tcW w:w="4606" w:type="dxa"/>
          </w:tcPr>
          <w:p w14:paraId="3A8DA373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Spedition beauftragen</w:t>
            </w:r>
          </w:p>
        </w:tc>
        <w:tc>
          <w:tcPr>
            <w:tcW w:w="1677" w:type="dxa"/>
          </w:tcPr>
          <w:p w14:paraId="66C43EFA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11B0F29C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4C5812D4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2306E497" w14:textId="77777777" w:rsidTr="007404E4">
        <w:tc>
          <w:tcPr>
            <w:tcW w:w="4606" w:type="dxa"/>
          </w:tcPr>
          <w:p w14:paraId="7DD15088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Ankündigung der Installation beim Kunden</w:t>
            </w:r>
          </w:p>
        </w:tc>
        <w:tc>
          <w:tcPr>
            <w:tcW w:w="1677" w:type="dxa"/>
          </w:tcPr>
          <w:p w14:paraId="620B5A4E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68944790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1B8A485D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0979AC6A" w14:textId="77777777" w:rsidTr="007404E4">
        <w:tc>
          <w:tcPr>
            <w:tcW w:w="4606" w:type="dxa"/>
          </w:tcPr>
          <w:p w14:paraId="5A7C2F4C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Sicherheit auf der Baustelle herstellen</w:t>
            </w:r>
          </w:p>
        </w:tc>
        <w:tc>
          <w:tcPr>
            <w:tcW w:w="1677" w:type="dxa"/>
          </w:tcPr>
          <w:p w14:paraId="692F6A85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5B167071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06E4901F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03F0C666" w14:textId="77777777" w:rsidTr="007404E4">
        <w:tc>
          <w:tcPr>
            <w:tcW w:w="4606" w:type="dxa"/>
          </w:tcPr>
          <w:p w14:paraId="1BD805FF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Kennzeichnung des Arbeitsbereiches</w:t>
            </w:r>
          </w:p>
        </w:tc>
        <w:tc>
          <w:tcPr>
            <w:tcW w:w="1677" w:type="dxa"/>
          </w:tcPr>
          <w:p w14:paraId="496AD6E9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22C3893B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42745514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06C0F0A9" w14:textId="77777777" w:rsidTr="007404E4">
        <w:tc>
          <w:tcPr>
            <w:tcW w:w="4606" w:type="dxa"/>
          </w:tcPr>
          <w:p w14:paraId="46F7DA45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Prüfprotokolle vorbereiten</w:t>
            </w:r>
          </w:p>
        </w:tc>
        <w:tc>
          <w:tcPr>
            <w:tcW w:w="1677" w:type="dxa"/>
          </w:tcPr>
          <w:p w14:paraId="2D7D7125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406A5762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4AA71441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64F725C9" w14:textId="77777777" w:rsidTr="007404E4">
        <w:tc>
          <w:tcPr>
            <w:tcW w:w="4606" w:type="dxa"/>
          </w:tcPr>
          <w:p w14:paraId="32DD3E37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Aufbau der Produkte</w:t>
            </w:r>
          </w:p>
        </w:tc>
        <w:tc>
          <w:tcPr>
            <w:tcW w:w="1677" w:type="dxa"/>
          </w:tcPr>
          <w:p w14:paraId="6CA88E02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195CCE40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186139E8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3BC48E4F" w14:textId="77777777" w:rsidTr="007404E4">
        <w:tc>
          <w:tcPr>
            <w:tcW w:w="4606" w:type="dxa"/>
          </w:tcPr>
          <w:p w14:paraId="78718C2C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Sitzkontrolle</w:t>
            </w:r>
          </w:p>
        </w:tc>
        <w:tc>
          <w:tcPr>
            <w:tcW w:w="1677" w:type="dxa"/>
          </w:tcPr>
          <w:p w14:paraId="371B735D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33258888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41F3A9C4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574FE0BA" w14:textId="77777777" w:rsidTr="007404E4">
        <w:tc>
          <w:tcPr>
            <w:tcW w:w="4606" w:type="dxa"/>
          </w:tcPr>
          <w:p w14:paraId="7E9438D3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Inbetriebnahme Gerät</w:t>
            </w:r>
          </w:p>
        </w:tc>
        <w:tc>
          <w:tcPr>
            <w:tcW w:w="1677" w:type="dxa"/>
          </w:tcPr>
          <w:p w14:paraId="1754E579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2EF41F4F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6661F70F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58C5380E" w14:textId="77777777" w:rsidTr="007404E4">
        <w:tc>
          <w:tcPr>
            <w:tcW w:w="4606" w:type="dxa"/>
          </w:tcPr>
          <w:p w14:paraId="2E6D1717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Inbetriebnahme Software</w:t>
            </w:r>
          </w:p>
        </w:tc>
        <w:tc>
          <w:tcPr>
            <w:tcW w:w="1677" w:type="dxa"/>
          </w:tcPr>
          <w:p w14:paraId="2A1B86D4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7D1032B4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71760C5D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1F266C7C" w14:textId="77777777" w:rsidTr="007404E4">
        <w:tc>
          <w:tcPr>
            <w:tcW w:w="4606" w:type="dxa"/>
          </w:tcPr>
          <w:p w14:paraId="21045D0F" w14:textId="77777777" w:rsidR="00D47A90" w:rsidRPr="007404E4" w:rsidRDefault="000E44A8" w:rsidP="000E44A8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 xml:space="preserve">Durchführung </w:t>
            </w:r>
            <w:r w:rsidR="00D47A90" w:rsidRPr="007404E4">
              <w:rPr>
                <w:color w:val="FF0000"/>
              </w:rPr>
              <w:t>Endprüfungen</w:t>
            </w:r>
          </w:p>
        </w:tc>
        <w:tc>
          <w:tcPr>
            <w:tcW w:w="1677" w:type="dxa"/>
          </w:tcPr>
          <w:p w14:paraId="3F72D879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33E7737F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5146AB4C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6E69ED72" w14:textId="77777777" w:rsidTr="007404E4">
        <w:tc>
          <w:tcPr>
            <w:tcW w:w="4606" w:type="dxa"/>
          </w:tcPr>
          <w:p w14:paraId="201C9DC7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Einarbeitung Bedienerpersonal</w:t>
            </w:r>
          </w:p>
        </w:tc>
        <w:tc>
          <w:tcPr>
            <w:tcW w:w="1677" w:type="dxa"/>
          </w:tcPr>
          <w:p w14:paraId="04DD8EC6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42BAED3D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182C168D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5CE78069" w14:textId="77777777" w:rsidTr="007404E4">
        <w:tc>
          <w:tcPr>
            <w:tcW w:w="4606" w:type="dxa"/>
          </w:tcPr>
          <w:p w14:paraId="70C72087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Kennzeichnung Produkt / Versiegelung</w:t>
            </w:r>
          </w:p>
        </w:tc>
        <w:tc>
          <w:tcPr>
            <w:tcW w:w="1677" w:type="dxa"/>
          </w:tcPr>
          <w:p w14:paraId="2237CD76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51D1E96E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7CF4F853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3CFB288A" w14:textId="77777777" w:rsidTr="007404E4">
        <w:tc>
          <w:tcPr>
            <w:tcW w:w="4606" w:type="dxa"/>
          </w:tcPr>
          <w:p w14:paraId="38362A84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Unterschriften Freigaben vom Kunden einholen</w:t>
            </w:r>
          </w:p>
        </w:tc>
        <w:tc>
          <w:tcPr>
            <w:tcW w:w="1677" w:type="dxa"/>
          </w:tcPr>
          <w:p w14:paraId="1109D2C9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40E831C6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26CA6115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29A98AFD" w14:textId="77777777" w:rsidTr="007404E4">
        <w:tc>
          <w:tcPr>
            <w:tcW w:w="4606" w:type="dxa"/>
          </w:tcPr>
          <w:p w14:paraId="0A4EFBAB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Protokolle pflegen</w:t>
            </w:r>
          </w:p>
        </w:tc>
        <w:tc>
          <w:tcPr>
            <w:tcW w:w="1677" w:type="dxa"/>
          </w:tcPr>
          <w:p w14:paraId="1319982E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57EFD402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26A52C84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4DFA846C" w14:textId="77777777" w:rsidTr="007404E4">
        <w:tc>
          <w:tcPr>
            <w:tcW w:w="4606" w:type="dxa"/>
          </w:tcPr>
          <w:p w14:paraId="6845C6E0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Ausbildungsnachweise für Kunden erstellen</w:t>
            </w:r>
          </w:p>
        </w:tc>
        <w:tc>
          <w:tcPr>
            <w:tcW w:w="1677" w:type="dxa"/>
          </w:tcPr>
          <w:p w14:paraId="57EB7DB4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004245AD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0977A4D0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78BD3D7A" w14:textId="77777777" w:rsidTr="007404E4">
        <w:tc>
          <w:tcPr>
            <w:tcW w:w="4606" w:type="dxa"/>
          </w:tcPr>
          <w:p w14:paraId="1EB708AE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Wartungsplan übergeben</w:t>
            </w:r>
          </w:p>
        </w:tc>
        <w:tc>
          <w:tcPr>
            <w:tcW w:w="1677" w:type="dxa"/>
          </w:tcPr>
          <w:p w14:paraId="6ED4C384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735D83A7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6590A2AA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6441904B" w14:textId="77777777" w:rsidTr="007404E4">
        <w:tc>
          <w:tcPr>
            <w:tcW w:w="4606" w:type="dxa"/>
          </w:tcPr>
          <w:p w14:paraId="0EEC7CD7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Sauberkeit auf Baustelle herstellen</w:t>
            </w:r>
          </w:p>
        </w:tc>
        <w:tc>
          <w:tcPr>
            <w:tcW w:w="1677" w:type="dxa"/>
          </w:tcPr>
          <w:p w14:paraId="217DFFFA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79D1D250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017E459F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D47A90" w:rsidRPr="007404E4" w14:paraId="4E9CEC6B" w14:textId="77777777" w:rsidTr="007404E4">
        <w:tc>
          <w:tcPr>
            <w:tcW w:w="4606" w:type="dxa"/>
          </w:tcPr>
          <w:p w14:paraId="42497B8B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  <w:r w:rsidRPr="007404E4">
              <w:rPr>
                <w:color w:val="FF0000"/>
              </w:rPr>
              <w:t>Letzter Funktionstest durchführen</w:t>
            </w:r>
          </w:p>
        </w:tc>
        <w:tc>
          <w:tcPr>
            <w:tcW w:w="1677" w:type="dxa"/>
          </w:tcPr>
          <w:p w14:paraId="181550D3" w14:textId="77777777" w:rsidR="00D47A90" w:rsidRPr="007404E4" w:rsidRDefault="00D47A90">
            <w:pPr>
              <w:tabs>
                <w:tab w:val="left" w:pos="2268"/>
              </w:tabs>
              <w:rPr>
                <w:color w:val="FF0000"/>
              </w:rPr>
            </w:pPr>
          </w:p>
        </w:tc>
        <w:tc>
          <w:tcPr>
            <w:tcW w:w="1329" w:type="dxa"/>
          </w:tcPr>
          <w:p w14:paraId="04CA7384" w14:textId="77777777" w:rsidR="00D47A90" w:rsidRPr="007404E4" w:rsidRDefault="00D47A90">
            <w:pPr>
              <w:tabs>
                <w:tab w:val="left" w:pos="2268"/>
              </w:tabs>
            </w:pPr>
          </w:p>
        </w:tc>
        <w:tc>
          <w:tcPr>
            <w:tcW w:w="1773" w:type="dxa"/>
          </w:tcPr>
          <w:p w14:paraId="65BE3FA8" w14:textId="77777777" w:rsidR="00D47A90" w:rsidRPr="007404E4" w:rsidRDefault="00D47A90">
            <w:pPr>
              <w:tabs>
                <w:tab w:val="left" w:pos="2268"/>
              </w:tabs>
            </w:pPr>
          </w:p>
        </w:tc>
      </w:tr>
      <w:tr w:rsidR="007404E4" w:rsidRPr="007404E4" w14:paraId="656CE03F" w14:textId="77777777" w:rsidTr="008902AA">
        <w:tc>
          <w:tcPr>
            <w:tcW w:w="9385" w:type="dxa"/>
            <w:gridSpan w:val="4"/>
          </w:tcPr>
          <w:p w14:paraId="75269D49" w14:textId="77777777" w:rsidR="007404E4" w:rsidRPr="007404E4" w:rsidRDefault="007404E4" w:rsidP="007404E4">
            <w:pPr>
              <w:tabs>
                <w:tab w:val="left" w:pos="2268"/>
              </w:tabs>
            </w:pPr>
            <w:r>
              <w:t>Maßnahmen werden auf dem Auftrag dokumentiert. Zusätzliche Auftragserteilungen werden vom Kunden mit Datum und Unterschrift bestätigt.</w:t>
            </w:r>
          </w:p>
        </w:tc>
      </w:tr>
    </w:tbl>
    <w:p w14:paraId="1CE3ABED" w14:textId="77777777" w:rsidR="00D47A90" w:rsidRPr="00E96D89" w:rsidRDefault="00D47A90">
      <w:pPr>
        <w:tabs>
          <w:tab w:val="left" w:pos="2127"/>
        </w:tabs>
      </w:pPr>
      <w:r w:rsidRPr="00E96D89">
        <w:t>Abschluss</w:t>
      </w:r>
      <w:r w:rsidR="00C44C83">
        <w:t xml:space="preserve"> </w:t>
      </w:r>
    </w:p>
    <w:p w14:paraId="6547712C" w14:textId="77777777" w:rsidR="00D47A90" w:rsidRDefault="00D47A90">
      <w:pPr>
        <w:tabs>
          <w:tab w:val="left" w:pos="2127"/>
        </w:tabs>
      </w:pPr>
    </w:p>
    <w:p w14:paraId="00CD892B" w14:textId="77777777" w:rsidR="00D47A90" w:rsidRDefault="00D47A90">
      <w:pPr>
        <w:pBdr>
          <w:top w:val="single" w:sz="6" w:space="1" w:color="auto"/>
        </w:pBdr>
        <w:tabs>
          <w:tab w:val="left" w:pos="2127"/>
          <w:tab w:val="left" w:pos="2268"/>
        </w:tabs>
        <w:rPr>
          <w:b/>
        </w:rPr>
      </w:pPr>
      <w:r>
        <w:rPr>
          <w:b/>
        </w:rPr>
        <w:t>Datum, Unterschrift des Verantwortlichen</w:t>
      </w:r>
    </w:p>
    <w:sectPr w:rsidR="00D47A90" w:rsidSect="004F1C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457" w:right="1418" w:bottom="1134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5048F" w14:textId="77777777" w:rsidR="00427E57" w:rsidRDefault="00427E57">
      <w:r>
        <w:separator/>
      </w:r>
    </w:p>
  </w:endnote>
  <w:endnote w:type="continuationSeparator" w:id="0">
    <w:p w14:paraId="27D3BE8E" w14:textId="77777777" w:rsidR="00427E57" w:rsidRDefault="00427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0BFB" w14:textId="77777777" w:rsidR="00B96C68" w:rsidRDefault="00B96C6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3CA7" w14:textId="19E080B2" w:rsidR="00B96C68" w:rsidRDefault="00B96C68" w:rsidP="00B96C68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3E7B7A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3E7B7A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9807C" w14:textId="77777777" w:rsidR="00D47A90" w:rsidRDefault="00D47A90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7E25" w14:textId="77777777" w:rsidR="00427E57" w:rsidRDefault="00427E57">
      <w:r>
        <w:separator/>
      </w:r>
    </w:p>
  </w:footnote>
  <w:footnote w:type="continuationSeparator" w:id="0">
    <w:p w14:paraId="46F89917" w14:textId="77777777" w:rsidR="00427E57" w:rsidRDefault="00427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AC34" w14:textId="77777777" w:rsidR="00B96C68" w:rsidRDefault="00B96C6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D47A90" w14:paraId="79928BEB" w14:textId="77777777">
      <w:trPr>
        <w:cantSplit/>
        <w:trHeight w:hRule="exact" w:val="1142"/>
      </w:trPr>
      <w:tc>
        <w:tcPr>
          <w:tcW w:w="2694" w:type="dxa"/>
        </w:tcPr>
        <w:p w14:paraId="704B1947" w14:textId="77777777" w:rsidR="00D47A90" w:rsidRDefault="00D47A90"/>
      </w:tc>
      <w:tc>
        <w:tcPr>
          <w:tcW w:w="4536" w:type="dxa"/>
        </w:tcPr>
        <w:p w14:paraId="0C15AE0F" w14:textId="77777777" w:rsidR="00D47A90" w:rsidRDefault="007404E4" w:rsidP="00B96C68">
          <w:pPr>
            <w:jc w:val="center"/>
            <w:rPr>
              <w:sz w:val="24"/>
            </w:rPr>
          </w:pPr>
          <w:r>
            <w:rPr>
              <w:b/>
              <w:sz w:val="24"/>
            </w:rPr>
            <w:t>8</w:t>
          </w:r>
          <w:r w:rsidR="003E7B7A">
            <w:rPr>
              <w:b/>
              <w:sz w:val="24"/>
            </w:rPr>
            <w:t>.5.</w:t>
          </w:r>
          <w:r>
            <w:rPr>
              <w:b/>
              <w:sz w:val="24"/>
            </w:rPr>
            <w:t>5</w:t>
          </w:r>
          <w:r w:rsidR="00D47A90">
            <w:rPr>
              <w:b/>
              <w:sz w:val="24"/>
            </w:rPr>
            <w:t xml:space="preserve"> Tätigkeiten Installation</w:t>
          </w:r>
        </w:p>
      </w:tc>
      <w:tc>
        <w:tcPr>
          <w:tcW w:w="2766" w:type="dxa"/>
        </w:tcPr>
        <w:p w14:paraId="36C33344" w14:textId="77777777" w:rsidR="00D47A90" w:rsidRPr="007404E4" w:rsidRDefault="007404E4">
          <w:pPr>
            <w:rPr>
              <w:b/>
            </w:rPr>
          </w:pPr>
          <w:r w:rsidRPr="007404E4">
            <w:rPr>
              <w:b/>
              <w:color w:val="FF0000"/>
            </w:rPr>
            <w:t>Beispiele in Rot</w:t>
          </w:r>
        </w:p>
      </w:tc>
    </w:tr>
  </w:tbl>
  <w:p w14:paraId="060EBCDF" w14:textId="77777777" w:rsidR="00D47A90" w:rsidRDefault="00D47A90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D47A90" w14:paraId="5C8A1774" w14:textId="77777777">
      <w:trPr>
        <w:cantSplit/>
        <w:trHeight w:hRule="exact" w:val="1200"/>
      </w:trPr>
      <w:tc>
        <w:tcPr>
          <w:tcW w:w="2552" w:type="dxa"/>
        </w:tcPr>
        <w:p w14:paraId="67C73CE3" w14:textId="77777777" w:rsidR="00D47A90" w:rsidRDefault="007404E4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7A813010" wp14:editId="491DDC89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6177B0E5" w14:textId="77777777" w:rsidR="00D47A90" w:rsidRDefault="00D47A90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47CA38A0" w14:textId="77777777" w:rsidR="00D47A90" w:rsidRDefault="00D47A90">
          <w:pPr>
            <w:jc w:val="center"/>
            <w:rPr>
              <w:b/>
              <w:sz w:val="24"/>
            </w:rPr>
          </w:pPr>
        </w:p>
        <w:p w14:paraId="33EB407F" w14:textId="77777777" w:rsidR="00D47A90" w:rsidRDefault="00D47A90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631610F7" w14:textId="1DFF6C15" w:rsidR="00D47A90" w:rsidRDefault="00D47A90">
          <w:r>
            <w:t xml:space="preserve">Gültig ab: </w:t>
          </w:r>
          <w:fldSimple w:instr=" DATE  \* MERGEFORMAT ">
            <w:r w:rsidR="00F1614D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6095C2D9" w14:textId="77777777" w:rsidR="00D47A90" w:rsidRDefault="00D47A90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6C60E6FB" w14:textId="77777777" w:rsidR="00D47A90" w:rsidRDefault="00D47A90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75122 Taetigkeiten Installation.DOC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38B2A91D" w14:textId="77777777" w:rsidR="00D47A90" w:rsidRDefault="00D47A90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7A"/>
    <w:rsid w:val="00033FC8"/>
    <w:rsid w:val="000E44A8"/>
    <w:rsid w:val="0011067A"/>
    <w:rsid w:val="00223015"/>
    <w:rsid w:val="002F5F1C"/>
    <w:rsid w:val="00312729"/>
    <w:rsid w:val="003C7844"/>
    <w:rsid w:val="003E7B7A"/>
    <w:rsid w:val="00427E57"/>
    <w:rsid w:val="004F1CCD"/>
    <w:rsid w:val="005C3642"/>
    <w:rsid w:val="005C7803"/>
    <w:rsid w:val="006010ED"/>
    <w:rsid w:val="007404E4"/>
    <w:rsid w:val="00745C2A"/>
    <w:rsid w:val="00864C0D"/>
    <w:rsid w:val="008A432C"/>
    <w:rsid w:val="00AD0429"/>
    <w:rsid w:val="00AD3BA3"/>
    <w:rsid w:val="00B96C68"/>
    <w:rsid w:val="00C44C83"/>
    <w:rsid w:val="00D47A90"/>
    <w:rsid w:val="00E735F0"/>
    <w:rsid w:val="00E96D89"/>
    <w:rsid w:val="00F1614D"/>
    <w:rsid w:val="00FB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32463F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404E4"/>
  </w:style>
  <w:style w:type="paragraph" w:styleId="berschrift1">
    <w:name w:val="heading 1"/>
    <w:basedOn w:val="Standard"/>
    <w:next w:val="Standard"/>
    <w:link w:val="berschrift1Zchn"/>
    <w:uiPriority w:val="9"/>
    <w:qFormat/>
    <w:rsid w:val="007404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404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404E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404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7404E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04E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04E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04E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04E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character" w:styleId="BesuchterLink">
    <w:name w:val="FollowedHyperlink"/>
    <w:basedOn w:val="Absatz-Standardschriftart"/>
    <w:rPr>
      <w:color w:val="800080"/>
      <w:u w:val="single"/>
    </w:rPr>
  </w:style>
  <w:style w:type="paragraph" w:customStyle="1" w:styleId="Textkrper21">
    <w:name w:val="Textkörper 21"/>
    <w:basedOn w:val="Standard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7404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404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404E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404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7404E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04E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04E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04E4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04E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404E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7404E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7404E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04E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04E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7404E4"/>
    <w:rPr>
      <w:b/>
      <w:bCs/>
    </w:rPr>
  </w:style>
  <w:style w:type="character" w:styleId="Hervorhebung">
    <w:name w:val="Emphasis"/>
    <w:basedOn w:val="Absatz-Standardschriftart"/>
    <w:uiPriority w:val="20"/>
    <w:qFormat/>
    <w:rsid w:val="007404E4"/>
    <w:rPr>
      <w:i/>
      <w:iCs/>
    </w:rPr>
  </w:style>
  <w:style w:type="paragraph" w:styleId="KeinLeerraum">
    <w:name w:val="No Spacing"/>
    <w:uiPriority w:val="1"/>
    <w:qFormat/>
    <w:rsid w:val="007404E4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7404E4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7404E4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7404E4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04E4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04E4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7404E4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7404E4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7404E4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7404E4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7404E4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7404E4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B96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7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121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Für unten aufgeführter Mitarbeiter wird folgender Einarbeitungsplan festgelegt:</vt:lpstr>
    </vt:vector>
  </TitlesOfParts>
  <Company/>
  <LinksUpToDate>false</LinksUpToDate>
  <CharactersWithSpaces>885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2002-07-22T12:32:00Z</cp:lastPrinted>
  <dcterms:created xsi:type="dcterms:W3CDTF">2025-10-27T11:33:00Z</dcterms:created>
  <dcterms:modified xsi:type="dcterms:W3CDTF">2025-10-27T11:33:00Z</dcterms:modified>
</cp:coreProperties>
</file>