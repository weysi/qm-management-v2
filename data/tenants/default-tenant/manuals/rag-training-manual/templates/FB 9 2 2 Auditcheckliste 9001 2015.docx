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5DE6" w14:textId="77777777" w:rsidR="00653E78" w:rsidRDefault="00653E78" w:rsidP="00653E78">
      <w:pPr>
        <w:tabs>
          <w:tab w:val="left" w:pos="2410"/>
        </w:tabs>
      </w:pPr>
      <w:r>
        <w:t>Unternehmen:</w:t>
      </w:r>
      <w:r w:rsidRPr="00653E78">
        <w:t xml:space="preserve"> </w:t>
      </w:r>
      <w:r>
        <w:tab/>
        <w:t>_________________________________________________________________</w:t>
      </w:r>
    </w:p>
    <w:p w14:paraId="0CFB3DB0" w14:textId="77777777" w:rsidR="00653E78" w:rsidRDefault="00653E78" w:rsidP="00653E78">
      <w:pPr>
        <w:tabs>
          <w:tab w:val="left" w:pos="2410"/>
        </w:tabs>
      </w:pPr>
      <w:r>
        <w:t xml:space="preserve">Ansprechpartner: </w:t>
      </w:r>
      <w:r>
        <w:tab/>
        <w:t>_________________________________________________________________</w:t>
      </w:r>
    </w:p>
    <w:p w14:paraId="1D7A499A" w14:textId="77777777" w:rsidR="00653E78" w:rsidRDefault="00653E78" w:rsidP="00653E78">
      <w:pPr>
        <w:tabs>
          <w:tab w:val="left" w:pos="2410"/>
        </w:tabs>
      </w:pPr>
      <w:r>
        <w:t xml:space="preserve">Straße, Standort: </w:t>
      </w:r>
      <w:r>
        <w:tab/>
        <w:t>_________________________________________________________________</w:t>
      </w:r>
    </w:p>
    <w:p w14:paraId="7766696A" w14:textId="77777777" w:rsidR="00653E78" w:rsidRDefault="00653E78" w:rsidP="00653E78">
      <w:pPr>
        <w:tabs>
          <w:tab w:val="left" w:pos="2410"/>
        </w:tabs>
      </w:pPr>
      <w:r>
        <w:t xml:space="preserve">Unternehmensleistung: </w:t>
      </w:r>
      <w:r>
        <w:tab/>
        <w:t>_________________________________________________________________</w:t>
      </w:r>
    </w:p>
    <w:p w14:paraId="2EE70ADC" w14:textId="77777777" w:rsidR="00267CCD" w:rsidRDefault="00267CCD" w:rsidP="008A7112">
      <w:pPr>
        <w:tabs>
          <w:tab w:val="left" w:pos="4395"/>
        </w:tabs>
      </w:pPr>
      <w:r>
        <w:t>Normengrundlage des Audits</w:t>
      </w:r>
      <w:r w:rsidR="00F32C03">
        <w:t>.</w:t>
      </w:r>
      <w:r w:rsidR="00F32C03">
        <w:tab/>
      </w:r>
      <w:r w:rsidR="009F769D">
        <w:rPr>
          <w:rFonts w:cs="Arial"/>
        </w:rPr>
        <w:sym w:font="Wingdings" w:char="F078"/>
      </w:r>
      <w:r w:rsidR="000F6A1C">
        <w:rPr>
          <w:rFonts w:cs="Arial"/>
        </w:rPr>
        <w:t xml:space="preserve"> </w:t>
      </w:r>
      <w:r w:rsidR="00F32C03">
        <w:t xml:space="preserve">DIN EN ISO </w:t>
      </w:r>
      <w:r w:rsidR="00D03F2F">
        <w:t>9001:</w:t>
      </w:r>
      <w:r w:rsidR="00030543">
        <w:t>2015</w:t>
      </w:r>
    </w:p>
    <w:p w14:paraId="70985D6E" w14:textId="77777777" w:rsidR="000F6A1C" w:rsidRDefault="00653E78" w:rsidP="000F6A1C">
      <w:pPr>
        <w:tabs>
          <w:tab w:val="left" w:pos="4395"/>
        </w:tabs>
        <w:ind w:firstLine="4395"/>
      </w:pPr>
      <w:r>
        <w:rPr>
          <w:rFonts w:cs="Arial"/>
        </w:rPr>
        <w:sym w:font="Wingdings" w:char="F0A8"/>
      </w:r>
      <w:r w:rsidR="000F6A1C" w:rsidRPr="000F6A1C">
        <w:t xml:space="preserve"> </w:t>
      </w:r>
      <w:r>
        <w:t>____________________________________________</w:t>
      </w:r>
    </w:p>
    <w:p w14:paraId="2045380E" w14:textId="77777777" w:rsidR="00D03F2F" w:rsidRDefault="00D03F2F" w:rsidP="00D03F2F">
      <w:pPr>
        <w:tabs>
          <w:tab w:val="left" w:pos="1701"/>
          <w:tab w:val="left" w:pos="4395"/>
          <w:tab w:val="left" w:pos="7088"/>
        </w:tabs>
      </w:pPr>
      <w:r>
        <w:t>Ausschlüsse:</w:t>
      </w:r>
      <w:r>
        <w:tab/>
      </w:r>
      <w:r w:rsidRPr="008A7112">
        <w:sym w:font="Wingdings" w:char="F0A8"/>
      </w:r>
      <w:r>
        <w:t xml:space="preserve"> Entwicklung</w:t>
      </w:r>
      <w:r>
        <w:tab/>
      </w:r>
      <w:r w:rsidR="00653E78">
        <w:rPr>
          <w:rFonts w:cs="Arial"/>
        </w:rPr>
        <w:sym w:font="Wingdings" w:char="F0A8"/>
      </w:r>
      <w:r>
        <w:t xml:space="preserve"> Produktrealisierung</w:t>
      </w:r>
      <w:r>
        <w:tab/>
      </w:r>
      <w:r>
        <w:rPr>
          <w:rFonts w:cs="Arial"/>
        </w:rPr>
        <w:sym w:font="Wingdings" w:char="F0A8"/>
      </w:r>
      <w:r>
        <w:rPr>
          <w:rFonts w:cs="Arial"/>
        </w:rPr>
        <w:t xml:space="preserve"> </w:t>
      </w:r>
      <w:r>
        <w:t>Prozessvalidierung</w:t>
      </w:r>
    </w:p>
    <w:p w14:paraId="1A842490" w14:textId="77777777" w:rsidR="00D03F2F" w:rsidRDefault="00D03F2F" w:rsidP="00D03F2F">
      <w:pPr>
        <w:tabs>
          <w:tab w:val="left" w:pos="1701"/>
          <w:tab w:val="left" w:pos="4395"/>
          <w:tab w:val="left" w:pos="7088"/>
        </w:tabs>
      </w:pPr>
      <w:r>
        <w:t>Nicht angewendete Normforderungen:</w:t>
      </w:r>
      <w:r>
        <w:tab/>
      </w:r>
      <w:r w:rsidRPr="008A7112">
        <w:sym w:font="Wingdings" w:char="F0A8"/>
      </w:r>
      <w:r>
        <w:t xml:space="preserve"> _________________</w:t>
      </w:r>
      <w:r>
        <w:tab/>
      </w:r>
      <w:r>
        <w:rPr>
          <w:rFonts w:cs="Arial"/>
        </w:rPr>
        <w:sym w:font="Wingdings" w:char="F0A8"/>
      </w:r>
      <w:r>
        <w:rPr>
          <w:rFonts w:cs="Arial"/>
        </w:rPr>
        <w:t xml:space="preserve"> </w:t>
      </w:r>
      <w:r>
        <w:t>____________________</w:t>
      </w:r>
      <w:r>
        <w:tab/>
      </w:r>
      <w:r>
        <w:tab/>
      </w:r>
      <w:r w:rsidRPr="008A7112">
        <w:sym w:font="Wingdings" w:char="F0A8"/>
      </w:r>
      <w:r>
        <w:t xml:space="preserve"> _________________</w:t>
      </w:r>
      <w:r>
        <w:tab/>
      </w:r>
      <w:r>
        <w:rPr>
          <w:rFonts w:cs="Arial"/>
        </w:rPr>
        <w:sym w:font="Wingdings" w:char="F0A8"/>
      </w:r>
      <w:r>
        <w:rPr>
          <w:rFonts w:cs="Arial"/>
        </w:rPr>
        <w:t xml:space="preserve"> </w:t>
      </w:r>
      <w:r>
        <w:t>____________________</w:t>
      </w:r>
    </w:p>
    <w:p w14:paraId="5A7B79FC" w14:textId="77777777" w:rsidR="007D6958" w:rsidRDefault="007D6958" w:rsidP="00936EC0">
      <w:pPr>
        <w:tabs>
          <w:tab w:val="left" w:pos="1701"/>
          <w:tab w:val="left" w:pos="3969"/>
          <w:tab w:val="left" w:pos="7088"/>
        </w:tabs>
      </w:pPr>
      <w:r>
        <w:t>Anzahl MA zum Audittermin</w:t>
      </w:r>
      <w:r w:rsidR="008A7112">
        <w:t>:</w:t>
      </w:r>
      <w:r w:rsidR="008A7112">
        <w:tab/>
      </w:r>
      <w:r w:rsidR="00936EC0">
        <w:t>___</w:t>
      </w:r>
      <w:r w:rsidR="008A7112">
        <w:t>_____ Mitarbeiter/-innen</w:t>
      </w:r>
      <w:r w:rsidR="004E2701">
        <w:t xml:space="preserve">             ______________ Standort</w:t>
      </w:r>
    </w:p>
    <w:p w14:paraId="4E0391F0" w14:textId="77777777" w:rsidR="00014E5A" w:rsidRDefault="00014E5A" w:rsidP="008A7112">
      <w:pPr>
        <w:tabs>
          <w:tab w:val="left" w:pos="1701"/>
          <w:tab w:val="left" w:pos="4395"/>
          <w:tab w:val="left" w:pos="7088"/>
        </w:tabs>
      </w:pPr>
      <w:r>
        <w:t>Weiter</w:t>
      </w:r>
      <w:r w:rsidR="008A7112">
        <w:t>e</w:t>
      </w:r>
      <w:r>
        <w:t xml:space="preserve"> Normen, gesetzliche Vorschriften</w:t>
      </w:r>
      <w:r w:rsidR="008A7112">
        <w:t xml:space="preserve"> welche dem Audit zugrunde liegen (siehe </w:t>
      </w:r>
      <w:r w:rsidR="000C131E">
        <w:t>Bemerkungen</w:t>
      </w:r>
      <w:r w:rsidR="008A7112">
        <w:t xml:space="preserve">) </w:t>
      </w:r>
      <w:r w:rsidR="008A7112">
        <w:tab/>
      </w:r>
      <w:r w:rsidR="008A7112">
        <w:rPr>
          <w:rFonts w:cs="Arial"/>
        </w:rPr>
        <w:sym w:font="Wingdings" w:char="F0A8"/>
      </w:r>
      <w:r w:rsidR="008A7112">
        <w:t xml:space="preserve"> ja </w:t>
      </w:r>
    </w:p>
    <w:p w14:paraId="7A027269" w14:textId="77777777" w:rsidR="00014E5A" w:rsidRDefault="00014E5A" w:rsidP="008A7112">
      <w:pPr>
        <w:tabs>
          <w:tab w:val="left" w:pos="1701"/>
          <w:tab w:val="left" w:pos="4395"/>
          <w:tab w:val="left" w:pos="7088"/>
        </w:tabs>
      </w:pPr>
      <w:r>
        <w:t>Änderungen im Managementsystem</w:t>
      </w:r>
      <w:r w:rsidR="008A7112">
        <w:t xml:space="preserve">(siehe </w:t>
      </w:r>
      <w:r w:rsidR="002730DD">
        <w:t>Bemerkungen</w:t>
      </w:r>
      <w:r w:rsidR="008A7112">
        <w:t xml:space="preserve">) </w:t>
      </w:r>
      <w:r w:rsidR="008A7112">
        <w:tab/>
      </w:r>
      <w:r w:rsidR="008A7112">
        <w:tab/>
      </w:r>
      <w:r w:rsidR="008A7112">
        <w:tab/>
      </w:r>
      <w:r w:rsidR="000C131E">
        <w:tab/>
      </w:r>
      <w:r w:rsidR="008A7112">
        <w:rPr>
          <w:rFonts w:cs="Arial"/>
        </w:rPr>
        <w:sym w:font="Wingdings" w:char="F0A8"/>
      </w:r>
      <w:r w:rsidR="008A7112">
        <w:t xml:space="preserve"> </w:t>
      </w:r>
      <w:r>
        <w:t xml:space="preserve">ja </w:t>
      </w:r>
    </w:p>
    <w:p w14:paraId="4AEC1843" w14:textId="77777777" w:rsidR="00014E5A" w:rsidRDefault="008A7112" w:rsidP="008A7112">
      <w:pPr>
        <w:tabs>
          <w:tab w:val="left" w:pos="1701"/>
          <w:tab w:val="left" w:pos="4395"/>
          <w:tab w:val="left" w:pos="7088"/>
        </w:tabs>
      </w:pPr>
      <w:r>
        <w:t xml:space="preserve">Änderungen </w:t>
      </w:r>
      <w:r w:rsidR="00CC05BD">
        <w:t>seit dem letzten Audit</w:t>
      </w:r>
      <w:r w:rsidR="002730DD">
        <w:t xml:space="preserve"> (Ausführung siehe Bemerkungen)</w:t>
      </w:r>
      <w:r>
        <w:t>:</w:t>
      </w:r>
    </w:p>
    <w:p w14:paraId="5E6B8E64" w14:textId="77777777" w:rsidR="004E2701" w:rsidRDefault="004E2701" w:rsidP="008A7112">
      <w:pPr>
        <w:tabs>
          <w:tab w:val="left" w:pos="1701"/>
          <w:tab w:val="left" w:pos="4395"/>
          <w:tab w:val="left" w:pos="7088"/>
        </w:tabs>
        <w:sectPr w:rsidR="004E2701" w:rsidSect="0052450D">
          <w:headerReference w:type="even" r:id="rId8"/>
          <w:headerReference w:type="default" r:id="rId9"/>
          <w:footerReference w:type="even" r:id="rId10"/>
          <w:footerReference w:type="default" r:id="rId11"/>
          <w:headerReference w:type="first" r:id="rId12"/>
          <w:footerReference w:type="first" r:id="rId13"/>
          <w:pgSz w:w="11907" w:h="16840"/>
          <w:pgMar w:top="1026" w:right="708" w:bottom="709" w:left="1418" w:header="426" w:footer="310" w:gutter="0"/>
          <w:cols w:space="720"/>
          <w:docGrid w:linePitch="360"/>
        </w:sectPr>
      </w:pPr>
    </w:p>
    <w:p w14:paraId="5F427A2D" w14:textId="77777777" w:rsidR="007D6958" w:rsidRDefault="002730DD" w:rsidP="00D03F2F">
      <w:pPr>
        <w:pStyle w:val="KeinLeerraum"/>
      </w:pPr>
      <w:r w:rsidRPr="008A7112">
        <w:sym w:font="Wingdings" w:char="F0A8"/>
      </w:r>
      <w:r>
        <w:t xml:space="preserve"> </w:t>
      </w:r>
      <w:r w:rsidR="007D6958">
        <w:t>Anschrift</w:t>
      </w:r>
    </w:p>
    <w:p w14:paraId="1456071D" w14:textId="77777777" w:rsidR="007D6958" w:rsidRDefault="002730DD" w:rsidP="00D03F2F">
      <w:pPr>
        <w:pStyle w:val="KeinLeerraum"/>
      </w:pPr>
      <w:r w:rsidRPr="008A7112">
        <w:sym w:font="Wingdings" w:char="F0A8"/>
      </w:r>
      <w:r>
        <w:t xml:space="preserve"> </w:t>
      </w:r>
      <w:r w:rsidR="007D6958">
        <w:t>Geltungsbereich</w:t>
      </w:r>
    </w:p>
    <w:p w14:paraId="435B9331" w14:textId="77777777" w:rsidR="007D6958" w:rsidRDefault="002730DD" w:rsidP="00D03F2F">
      <w:pPr>
        <w:pStyle w:val="KeinLeerraum"/>
      </w:pPr>
      <w:r w:rsidRPr="008A7112">
        <w:sym w:font="Wingdings" w:char="F0A8"/>
      </w:r>
      <w:r>
        <w:t xml:space="preserve"> </w:t>
      </w:r>
      <w:r w:rsidR="007D6958">
        <w:t>Standort</w:t>
      </w:r>
    </w:p>
    <w:p w14:paraId="2B2A865C" w14:textId="77777777" w:rsidR="007D6958" w:rsidRDefault="002730DD" w:rsidP="00D03F2F">
      <w:pPr>
        <w:pStyle w:val="KeinLeerraum"/>
      </w:pPr>
      <w:r w:rsidRPr="008A7112">
        <w:sym w:font="Wingdings" w:char="F0A8"/>
      </w:r>
      <w:r>
        <w:t xml:space="preserve"> </w:t>
      </w:r>
      <w:r w:rsidR="00F654D3">
        <w:t xml:space="preserve">Nicht umgesetzte Abweichungen, </w:t>
      </w:r>
      <w:r w:rsidR="006E33AE">
        <w:br/>
        <w:t xml:space="preserve">    </w:t>
      </w:r>
      <w:r w:rsidR="00F654D3">
        <w:t>Feststellungen und Empfehlungen</w:t>
      </w:r>
    </w:p>
    <w:p w14:paraId="19713CCF" w14:textId="77777777" w:rsidR="007D6958" w:rsidRDefault="002730DD" w:rsidP="00D03F2F">
      <w:pPr>
        <w:pStyle w:val="KeinLeerraum"/>
      </w:pPr>
      <w:r w:rsidRPr="008A7112">
        <w:sym w:font="Wingdings" w:char="F0A8"/>
      </w:r>
      <w:r>
        <w:t xml:space="preserve"> </w:t>
      </w:r>
      <w:r w:rsidR="007D6958">
        <w:t>Logo auf Produkten</w:t>
      </w:r>
    </w:p>
    <w:p w14:paraId="28368C52" w14:textId="77777777" w:rsidR="007D6958" w:rsidRDefault="002730DD" w:rsidP="00D03F2F">
      <w:pPr>
        <w:pStyle w:val="KeinLeerraum"/>
      </w:pPr>
      <w:r w:rsidRPr="008A7112">
        <w:sym w:font="Wingdings" w:char="F0A8"/>
      </w:r>
      <w:r>
        <w:t xml:space="preserve"> </w:t>
      </w:r>
      <w:r w:rsidR="007D6958">
        <w:t>Prospektkennzeichnung</w:t>
      </w:r>
    </w:p>
    <w:p w14:paraId="4FB1E554" w14:textId="77777777" w:rsidR="004E2701" w:rsidRDefault="004E2701" w:rsidP="008A7112">
      <w:pPr>
        <w:tabs>
          <w:tab w:val="left" w:pos="1701"/>
          <w:tab w:val="left" w:pos="4395"/>
          <w:tab w:val="left" w:pos="7088"/>
        </w:tabs>
        <w:sectPr w:rsidR="004E2701" w:rsidSect="004E2701">
          <w:type w:val="continuous"/>
          <w:pgSz w:w="11907" w:h="16840"/>
          <w:pgMar w:top="1026" w:right="708" w:bottom="709" w:left="1418" w:header="426" w:footer="310" w:gutter="0"/>
          <w:cols w:num="2" w:space="720"/>
          <w:docGrid w:linePitch="360"/>
        </w:sectPr>
      </w:pPr>
    </w:p>
    <w:p w14:paraId="76B7A28D" w14:textId="77777777" w:rsidR="00F86127" w:rsidRDefault="00F86127" w:rsidP="008A7112">
      <w:pPr>
        <w:tabs>
          <w:tab w:val="left" w:pos="1701"/>
          <w:tab w:val="left" w:pos="4395"/>
          <w:tab w:val="left" w:pos="7088"/>
        </w:tabs>
      </w:pPr>
    </w:p>
    <w:p w14:paraId="7DE3EFA8" w14:textId="77777777" w:rsidR="002730DD" w:rsidRDefault="002730DD" w:rsidP="008A7112">
      <w:pPr>
        <w:tabs>
          <w:tab w:val="left" w:pos="1701"/>
          <w:tab w:val="left" w:pos="4395"/>
          <w:tab w:val="left" w:pos="7088"/>
        </w:tabs>
      </w:pPr>
      <w:r>
        <w:t>_______________________________</w:t>
      </w:r>
      <w:r>
        <w:tab/>
        <w:t>_______________________________</w:t>
      </w:r>
    </w:p>
    <w:p w14:paraId="2C6E0ABA" w14:textId="77777777" w:rsidR="007D6958" w:rsidRPr="002730DD" w:rsidRDefault="002730DD" w:rsidP="008A7112">
      <w:pPr>
        <w:tabs>
          <w:tab w:val="left" w:pos="1701"/>
          <w:tab w:val="left" w:pos="4395"/>
          <w:tab w:val="left" w:pos="7088"/>
        </w:tabs>
        <w:rPr>
          <w:sz w:val="12"/>
          <w:szCs w:val="12"/>
        </w:rPr>
      </w:pPr>
      <w:r w:rsidRPr="002730DD">
        <w:rPr>
          <w:sz w:val="12"/>
          <w:szCs w:val="12"/>
        </w:rPr>
        <w:t xml:space="preserve">Ort, Datum, Unterschrift, </w:t>
      </w:r>
      <w:r w:rsidR="00294E5F">
        <w:rPr>
          <w:sz w:val="12"/>
          <w:szCs w:val="12"/>
        </w:rPr>
        <w:t>Auditor/-in</w:t>
      </w:r>
      <w:r>
        <w:rPr>
          <w:sz w:val="12"/>
          <w:szCs w:val="12"/>
        </w:rPr>
        <w:tab/>
      </w:r>
      <w:r w:rsidRPr="002730DD">
        <w:rPr>
          <w:sz w:val="12"/>
          <w:szCs w:val="12"/>
        </w:rPr>
        <w:t xml:space="preserve"> Ort, Datum, Unterschrift, </w:t>
      </w:r>
      <w:r w:rsidR="007D6958" w:rsidRPr="002730DD">
        <w:rPr>
          <w:sz w:val="12"/>
          <w:szCs w:val="12"/>
        </w:rPr>
        <w:t>Kunde</w:t>
      </w:r>
    </w:p>
    <w:p w14:paraId="149E3D71" w14:textId="77777777" w:rsidR="008A7112" w:rsidRPr="0052450D" w:rsidRDefault="008A7112" w:rsidP="008A7112">
      <w:pPr>
        <w:tabs>
          <w:tab w:val="left" w:pos="1701"/>
          <w:tab w:val="left" w:pos="4395"/>
          <w:tab w:val="left" w:pos="7088"/>
        </w:tabs>
        <w:rPr>
          <w:u w:val="single"/>
        </w:rPr>
      </w:pPr>
      <w:r w:rsidRPr="0052450D">
        <w:rPr>
          <w:u w:val="single"/>
        </w:rPr>
        <w:t>Auditschlussfolgerungen</w:t>
      </w:r>
    </w:p>
    <w:p w14:paraId="15A7D08D" w14:textId="77777777" w:rsidR="002730DD" w:rsidRDefault="0052450D" w:rsidP="0052450D">
      <w:pPr>
        <w:pStyle w:val="Listenabsatz"/>
        <w:numPr>
          <w:ilvl w:val="0"/>
          <w:numId w:val="6"/>
        </w:numPr>
        <w:tabs>
          <w:tab w:val="left" w:pos="1701"/>
          <w:tab w:val="left" w:pos="4395"/>
          <w:tab w:val="left" w:pos="7088"/>
        </w:tabs>
        <w:ind w:left="284" w:hanging="284"/>
      </w:pPr>
      <w:r w:rsidRPr="0052450D">
        <w:t>Die Organisation hat ein effektives System zur Erfüllung ihrer Politik und Ziele aufgebaut und umgesetzt. Gemäß der Auditziele bestätigt das Auditteam, dass das Managementsystem der Organisation die Anforderungen der Norm(en) erfüllt und angemessen aufrechterhalten sowie umgesetzt wird.</w:t>
      </w:r>
    </w:p>
    <w:p w14:paraId="61F8630C" w14:textId="77777777" w:rsidR="0052450D" w:rsidRPr="0052450D" w:rsidRDefault="0052450D" w:rsidP="0052450D">
      <w:pPr>
        <w:pStyle w:val="Listenabsatz"/>
        <w:numPr>
          <w:ilvl w:val="0"/>
          <w:numId w:val="6"/>
        </w:numPr>
        <w:tabs>
          <w:tab w:val="left" w:pos="1701"/>
          <w:tab w:val="left" w:pos="4395"/>
          <w:tab w:val="left" w:pos="7088"/>
        </w:tabs>
        <w:ind w:left="284" w:hanging="284"/>
      </w:pPr>
      <w:r w:rsidRPr="0052450D">
        <w:t>Im Audit wurden Abweichungen festgestellt, die beim nächsten Audit mit Priorität zu prüfen sind.</w:t>
      </w:r>
    </w:p>
    <w:p w14:paraId="10FCBB8C" w14:textId="77777777" w:rsidR="002730DD" w:rsidRPr="0052450D" w:rsidRDefault="0052450D" w:rsidP="008A7112">
      <w:pPr>
        <w:pStyle w:val="Listenabsatz"/>
        <w:numPr>
          <w:ilvl w:val="0"/>
          <w:numId w:val="6"/>
        </w:numPr>
        <w:tabs>
          <w:tab w:val="left" w:pos="1701"/>
          <w:tab w:val="left" w:pos="4395"/>
          <w:tab w:val="left" w:pos="7088"/>
        </w:tabs>
        <w:ind w:left="284" w:hanging="284"/>
      </w:pPr>
      <w:r w:rsidRPr="0052450D">
        <w:t>Im Audit wurden Abweichungen festgestellt, deren Behebung dem</w:t>
      </w:r>
      <w:r w:rsidR="00F8528D">
        <w:t>/der</w:t>
      </w:r>
      <w:r w:rsidRPr="0052450D">
        <w:t xml:space="preserve"> </w:t>
      </w:r>
      <w:r w:rsidR="00294E5F">
        <w:t>Auditor/-in</w:t>
      </w:r>
      <w:r w:rsidRPr="0052450D">
        <w:t xml:space="preserve"> bis zum festgelegten Termin nachzuweisen sind.</w:t>
      </w:r>
    </w:p>
    <w:p w14:paraId="4AB3AAD2" w14:textId="77777777" w:rsidR="0052450D" w:rsidRPr="0052450D" w:rsidRDefault="0052450D" w:rsidP="008A7112">
      <w:pPr>
        <w:pStyle w:val="Listenabsatz"/>
        <w:numPr>
          <w:ilvl w:val="0"/>
          <w:numId w:val="6"/>
        </w:numPr>
        <w:tabs>
          <w:tab w:val="left" w:pos="1701"/>
          <w:tab w:val="left" w:pos="4395"/>
          <w:tab w:val="left" w:pos="7088"/>
        </w:tabs>
        <w:ind w:left="284" w:hanging="284"/>
      </w:pPr>
      <w:r w:rsidRPr="0052450D">
        <w:t>Aufgrund gravierender Abweichungen ist zur Überprüfung der festgelegten Korrekturmaßnahmen die Durchführung eines Nachaudits erforderlich.</w:t>
      </w:r>
      <w:r w:rsidR="00B74430">
        <w:t xml:space="preserve"> </w:t>
      </w:r>
    </w:p>
    <w:p w14:paraId="69AD26A2" w14:textId="77777777" w:rsidR="00653E78" w:rsidRDefault="00653E78">
      <w:pPr>
        <w:rPr>
          <w:u w:val="single"/>
        </w:rPr>
      </w:pPr>
      <w:r>
        <w:rPr>
          <w:u w:val="single"/>
        </w:rPr>
        <w:br w:type="page"/>
      </w:r>
    </w:p>
    <w:p w14:paraId="32B007B8" w14:textId="77777777" w:rsidR="002730DD" w:rsidRPr="0052450D" w:rsidRDefault="002730DD" w:rsidP="008A7112">
      <w:pPr>
        <w:tabs>
          <w:tab w:val="left" w:pos="1701"/>
          <w:tab w:val="left" w:pos="4395"/>
          <w:tab w:val="left" w:pos="7088"/>
        </w:tabs>
        <w:rPr>
          <w:u w:val="single"/>
        </w:rPr>
      </w:pPr>
      <w:r w:rsidRPr="0052450D">
        <w:rPr>
          <w:u w:val="single"/>
        </w:rPr>
        <w:lastRenderedPageBreak/>
        <w:t>Bemerkungen:</w:t>
      </w:r>
    </w:p>
    <w:p w14:paraId="2624E2C8" w14:textId="77777777" w:rsidR="00D87E8B" w:rsidRDefault="00D87E8B" w:rsidP="00D87E8B">
      <w:pPr>
        <w:pBdr>
          <w:bottom w:val="single" w:sz="4" w:space="1" w:color="000000" w:themeColor="text1"/>
        </w:pBdr>
        <w:tabs>
          <w:tab w:val="left" w:pos="1701"/>
          <w:tab w:val="left" w:pos="4395"/>
          <w:tab w:val="left" w:pos="7088"/>
        </w:tabs>
      </w:pPr>
    </w:p>
    <w:p w14:paraId="701CCA53" w14:textId="77777777" w:rsidR="00D87E8B" w:rsidRDefault="00D87E8B" w:rsidP="00D87E8B">
      <w:pPr>
        <w:pBdr>
          <w:bottom w:val="single" w:sz="4" w:space="1" w:color="auto"/>
        </w:pBdr>
        <w:tabs>
          <w:tab w:val="left" w:pos="1701"/>
          <w:tab w:val="left" w:pos="4395"/>
          <w:tab w:val="left" w:pos="7088"/>
        </w:tabs>
      </w:pPr>
    </w:p>
    <w:p w14:paraId="1B8AD0C9" w14:textId="77777777" w:rsidR="00D87E8B" w:rsidRDefault="00D87E8B" w:rsidP="00D87E8B">
      <w:pPr>
        <w:pBdr>
          <w:bottom w:val="single" w:sz="4" w:space="1" w:color="000000" w:themeColor="text1"/>
        </w:pBdr>
        <w:tabs>
          <w:tab w:val="left" w:pos="1701"/>
          <w:tab w:val="left" w:pos="4395"/>
          <w:tab w:val="left" w:pos="7088"/>
        </w:tabs>
      </w:pPr>
    </w:p>
    <w:p w14:paraId="37786199" w14:textId="77777777" w:rsidR="00D87E8B" w:rsidRDefault="00D87E8B" w:rsidP="00D87E8B">
      <w:pPr>
        <w:pBdr>
          <w:bottom w:val="single" w:sz="4" w:space="1" w:color="auto"/>
        </w:pBdr>
        <w:tabs>
          <w:tab w:val="left" w:pos="1701"/>
          <w:tab w:val="left" w:pos="4395"/>
          <w:tab w:val="left" w:pos="7088"/>
        </w:tabs>
      </w:pPr>
    </w:p>
    <w:p w14:paraId="2044F55D" w14:textId="77777777" w:rsidR="00D87E8B" w:rsidRDefault="00D87E8B" w:rsidP="00D87E8B">
      <w:pPr>
        <w:pBdr>
          <w:bottom w:val="single" w:sz="4" w:space="1" w:color="000000" w:themeColor="text1"/>
        </w:pBdr>
        <w:tabs>
          <w:tab w:val="left" w:pos="1701"/>
          <w:tab w:val="left" w:pos="4395"/>
          <w:tab w:val="left" w:pos="7088"/>
        </w:tabs>
      </w:pPr>
    </w:p>
    <w:tbl>
      <w:tblPr>
        <w:tblW w:w="9639" w:type="dxa"/>
        <w:tblInd w:w="70" w:type="dxa"/>
        <w:tblLayout w:type="fixed"/>
        <w:tblCellMar>
          <w:left w:w="70" w:type="dxa"/>
          <w:right w:w="70" w:type="dxa"/>
        </w:tblCellMar>
        <w:tblLook w:val="00A0" w:firstRow="1" w:lastRow="0" w:firstColumn="1" w:lastColumn="0" w:noHBand="0" w:noVBand="0"/>
      </w:tblPr>
      <w:tblGrid>
        <w:gridCol w:w="637"/>
        <w:gridCol w:w="4892"/>
        <w:gridCol w:w="1842"/>
        <w:gridCol w:w="1560"/>
        <w:gridCol w:w="708"/>
      </w:tblGrid>
      <w:tr w:rsidR="00A77969" w14:paraId="0D3FCD2E" w14:textId="77777777" w:rsidTr="00653E78">
        <w:trPr>
          <w:cantSplit/>
          <w:tblHeader/>
        </w:trPr>
        <w:tc>
          <w:tcPr>
            <w:tcW w:w="637" w:type="dxa"/>
            <w:tcBorders>
              <w:top w:val="single" w:sz="12" w:space="0" w:color="333333"/>
              <w:left w:val="single" w:sz="12" w:space="0" w:color="333333"/>
              <w:bottom w:val="single" w:sz="12" w:space="0" w:color="333333"/>
              <w:right w:val="single" w:sz="4" w:space="0" w:color="FFFFFF"/>
            </w:tcBorders>
            <w:shd w:val="clear" w:color="auto" w:fill="333333"/>
          </w:tcPr>
          <w:p w14:paraId="1085AEE7" w14:textId="77777777" w:rsidR="00A77969" w:rsidRDefault="00A77969" w:rsidP="00F02FA0">
            <w:pPr>
              <w:tabs>
                <w:tab w:val="left" w:pos="2268"/>
                <w:tab w:val="left" w:pos="2977"/>
              </w:tabs>
              <w:spacing w:before="60" w:after="60"/>
              <w:jc w:val="center"/>
              <w:rPr>
                <w:b/>
                <w:color w:val="FFFFFF"/>
                <w:sz w:val="16"/>
              </w:rPr>
            </w:pPr>
            <w:r>
              <w:rPr>
                <w:b/>
                <w:color w:val="FFFFFF"/>
                <w:sz w:val="16"/>
              </w:rPr>
              <w:t>Lf.Nr.</w:t>
            </w:r>
          </w:p>
        </w:tc>
        <w:tc>
          <w:tcPr>
            <w:tcW w:w="4892" w:type="dxa"/>
            <w:tcBorders>
              <w:top w:val="single" w:sz="12" w:space="0" w:color="333333"/>
              <w:left w:val="single" w:sz="4" w:space="0" w:color="FFFFFF"/>
              <w:bottom w:val="single" w:sz="12" w:space="0" w:color="333333"/>
              <w:right w:val="single" w:sz="4" w:space="0" w:color="FFFFFF"/>
            </w:tcBorders>
            <w:shd w:val="clear" w:color="auto" w:fill="333333"/>
          </w:tcPr>
          <w:p w14:paraId="73939DA5" w14:textId="77777777" w:rsidR="00A77969" w:rsidRDefault="00A77969" w:rsidP="00F02FA0">
            <w:pPr>
              <w:pStyle w:val="berschrift9"/>
              <w:spacing w:before="60" w:after="60"/>
              <w:rPr>
                <w:rFonts w:ascii="Cambria" w:eastAsia="Times New Roman" w:hAnsi="Cambria" w:cs="Times New Roman"/>
                <w:color w:val="404040"/>
              </w:rPr>
            </w:pPr>
            <w:r>
              <w:rPr>
                <w:rFonts w:ascii="Cambria" w:eastAsia="Times New Roman" w:hAnsi="Cambria" w:cs="Times New Roman"/>
                <w:color w:val="404040"/>
              </w:rPr>
              <w:t>Bereich</w:t>
            </w:r>
          </w:p>
        </w:tc>
        <w:tc>
          <w:tcPr>
            <w:tcW w:w="1842" w:type="dxa"/>
            <w:tcBorders>
              <w:top w:val="single" w:sz="12" w:space="0" w:color="333333"/>
              <w:left w:val="single" w:sz="4" w:space="0" w:color="FFFFFF"/>
              <w:bottom w:val="single" w:sz="12" w:space="0" w:color="333333"/>
              <w:right w:val="single" w:sz="4" w:space="0" w:color="FFFFFF"/>
            </w:tcBorders>
            <w:shd w:val="clear" w:color="auto" w:fill="333333"/>
          </w:tcPr>
          <w:p w14:paraId="0113B8F5" w14:textId="77777777" w:rsidR="00A77969" w:rsidRDefault="00A77969" w:rsidP="00F02FA0">
            <w:pPr>
              <w:tabs>
                <w:tab w:val="left" w:pos="2268"/>
                <w:tab w:val="left" w:pos="2977"/>
              </w:tabs>
              <w:spacing w:before="60" w:after="60"/>
              <w:jc w:val="center"/>
              <w:rPr>
                <w:b/>
                <w:color w:val="FFFFFF"/>
                <w:sz w:val="16"/>
              </w:rPr>
            </w:pPr>
            <w:r>
              <w:rPr>
                <w:b/>
                <w:color w:val="FFFFFF"/>
                <w:sz w:val="16"/>
              </w:rPr>
              <w:t>Teilnehmer</w:t>
            </w:r>
          </w:p>
        </w:tc>
        <w:tc>
          <w:tcPr>
            <w:tcW w:w="1560" w:type="dxa"/>
            <w:tcBorders>
              <w:top w:val="single" w:sz="12" w:space="0" w:color="333333"/>
              <w:left w:val="single" w:sz="4" w:space="0" w:color="FFFFFF"/>
              <w:bottom w:val="single" w:sz="12" w:space="0" w:color="333333"/>
              <w:right w:val="single" w:sz="4" w:space="0" w:color="FFFFFF"/>
            </w:tcBorders>
            <w:shd w:val="clear" w:color="auto" w:fill="333333"/>
          </w:tcPr>
          <w:p w14:paraId="6CAB45C6" w14:textId="77777777" w:rsidR="00A77969" w:rsidRDefault="00A77969" w:rsidP="00F02FA0">
            <w:pPr>
              <w:tabs>
                <w:tab w:val="left" w:pos="2268"/>
                <w:tab w:val="left" w:pos="2977"/>
              </w:tabs>
              <w:spacing w:before="60" w:after="60"/>
              <w:jc w:val="center"/>
              <w:rPr>
                <w:b/>
                <w:color w:val="FFFFFF"/>
                <w:sz w:val="16"/>
              </w:rPr>
            </w:pPr>
            <w:r>
              <w:rPr>
                <w:b/>
                <w:color w:val="FFFFFF"/>
                <w:sz w:val="16"/>
              </w:rPr>
              <w:t>von - bis - Uhr</w:t>
            </w:r>
          </w:p>
        </w:tc>
        <w:tc>
          <w:tcPr>
            <w:tcW w:w="708" w:type="dxa"/>
            <w:tcBorders>
              <w:top w:val="single" w:sz="12" w:space="0" w:color="333333"/>
              <w:left w:val="single" w:sz="4" w:space="0" w:color="FFFFFF"/>
              <w:bottom w:val="single" w:sz="12" w:space="0" w:color="333333"/>
              <w:right w:val="single" w:sz="12" w:space="0" w:color="333333"/>
            </w:tcBorders>
            <w:shd w:val="clear" w:color="auto" w:fill="333333"/>
          </w:tcPr>
          <w:p w14:paraId="01A0B4AC" w14:textId="77777777" w:rsidR="00A77969" w:rsidRDefault="00A77969" w:rsidP="00F02FA0">
            <w:pPr>
              <w:tabs>
                <w:tab w:val="left" w:pos="2268"/>
                <w:tab w:val="left" w:pos="2977"/>
              </w:tabs>
              <w:spacing w:before="60" w:after="60"/>
              <w:jc w:val="center"/>
              <w:rPr>
                <w:b/>
                <w:color w:val="FFFFFF"/>
                <w:sz w:val="16"/>
              </w:rPr>
            </w:pPr>
            <w:r>
              <w:rPr>
                <w:b/>
                <w:color w:val="FFFFFF"/>
                <w:sz w:val="16"/>
              </w:rPr>
              <w:t>erl.</w:t>
            </w:r>
          </w:p>
        </w:tc>
      </w:tr>
      <w:tr w:rsidR="00A77969" w14:paraId="3D24BDEA" w14:textId="77777777" w:rsidTr="00F02FA0">
        <w:trPr>
          <w:cantSplit/>
        </w:trPr>
        <w:tc>
          <w:tcPr>
            <w:tcW w:w="637" w:type="dxa"/>
            <w:tcBorders>
              <w:top w:val="single" w:sz="12" w:space="0" w:color="333333"/>
              <w:left w:val="single" w:sz="12" w:space="0" w:color="333333"/>
              <w:bottom w:val="single" w:sz="4" w:space="0" w:color="333333"/>
              <w:right w:val="single" w:sz="4" w:space="0" w:color="333333"/>
            </w:tcBorders>
          </w:tcPr>
          <w:p w14:paraId="63AF1502" w14:textId="77777777" w:rsidR="00A77969" w:rsidRDefault="00A77969" w:rsidP="00A77969">
            <w:pPr>
              <w:numPr>
                <w:ilvl w:val="0"/>
                <w:numId w:val="2"/>
              </w:numPr>
              <w:tabs>
                <w:tab w:val="left" w:pos="284"/>
              </w:tabs>
              <w:spacing w:before="60" w:after="60"/>
              <w:jc w:val="center"/>
            </w:pPr>
          </w:p>
        </w:tc>
        <w:tc>
          <w:tcPr>
            <w:tcW w:w="4892" w:type="dxa"/>
            <w:tcBorders>
              <w:top w:val="single" w:sz="12" w:space="0" w:color="333333"/>
              <w:left w:val="single" w:sz="4" w:space="0" w:color="333333"/>
              <w:bottom w:val="single" w:sz="4" w:space="0" w:color="333333"/>
              <w:right w:val="single" w:sz="4" w:space="0" w:color="333333"/>
            </w:tcBorders>
          </w:tcPr>
          <w:p w14:paraId="4EC5D504" w14:textId="77777777" w:rsidR="00A77969" w:rsidRDefault="00D03F2F" w:rsidP="00D03F2F">
            <w:pPr>
              <w:pStyle w:val="KeinLeerraum"/>
            </w:pPr>
            <w:r w:rsidRPr="00D773E9">
              <w:t>4 Kontext der Organisation</w:t>
            </w:r>
            <w:r>
              <w:t xml:space="preserve">, </w:t>
            </w:r>
            <w:r w:rsidRPr="00D773E9">
              <w:t>4 1 Verstehen der Organisation und ihres Kontextes</w:t>
            </w:r>
            <w:r>
              <w:t xml:space="preserve">, </w:t>
            </w:r>
            <w:r w:rsidRPr="00D773E9">
              <w:t>4 2 Verstehen der Erfordernisse und Erwartungen interessierter Parteien</w:t>
            </w:r>
            <w:r>
              <w:t xml:space="preserve">, </w:t>
            </w:r>
            <w:r w:rsidRPr="00D773E9">
              <w:t>4 3 Festlegen des Anwendungsbereichs des Qualitätsmanagementsystems</w:t>
            </w:r>
            <w:r>
              <w:t xml:space="preserve">, </w:t>
            </w:r>
            <w:r w:rsidRPr="00D773E9">
              <w:t xml:space="preserve">4 4 Qualitätsmanagementsystem und dessen Prozesse </w:t>
            </w:r>
          </w:p>
        </w:tc>
        <w:tc>
          <w:tcPr>
            <w:tcW w:w="1842" w:type="dxa"/>
            <w:tcBorders>
              <w:top w:val="single" w:sz="12" w:space="0" w:color="333333"/>
              <w:left w:val="single" w:sz="4" w:space="0" w:color="333333"/>
              <w:bottom w:val="single" w:sz="4" w:space="0" w:color="333333"/>
              <w:right w:val="single" w:sz="4" w:space="0" w:color="333333"/>
            </w:tcBorders>
          </w:tcPr>
          <w:p w14:paraId="1689D02D"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12" w:space="0" w:color="333333"/>
              <w:left w:val="single" w:sz="4" w:space="0" w:color="333333"/>
              <w:bottom w:val="single" w:sz="4" w:space="0" w:color="333333"/>
              <w:right w:val="single" w:sz="4" w:space="0" w:color="333333"/>
            </w:tcBorders>
          </w:tcPr>
          <w:p w14:paraId="4003FA08"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12" w:space="0" w:color="333333"/>
              <w:left w:val="single" w:sz="4" w:space="0" w:color="333333"/>
              <w:bottom w:val="single" w:sz="4" w:space="0" w:color="333333"/>
              <w:right w:val="single" w:sz="12" w:space="0" w:color="333333"/>
            </w:tcBorders>
          </w:tcPr>
          <w:p w14:paraId="739BDAC5"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241DDA0F"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459687B5"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3AE11275" w14:textId="77777777" w:rsidR="00A77969" w:rsidRDefault="00D03F2F" w:rsidP="00D03F2F">
            <w:pPr>
              <w:pStyle w:val="KeinLeerraum"/>
            </w:pPr>
            <w:r w:rsidRPr="00D773E9">
              <w:t>5 Führung</w:t>
            </w:r>
            <w:r>
              <w:t xml:space="preserve">, </w:t>
            </w:r>
            <w:r w:rsidRPr="00D773E9">
              <w:t>5 1 Führung und Verpflichtung</w:t>
            </w:r>
            <w:r>
              <w:t xml:space="preserve">, </w:t>
            </w:r>
            <w:r w:rsidRPr="00D773E9">
              <w:t>5 1 1 Führung und Verpflichtung für das Qualitätsmanagementsystem</w:t>
            </w:r>
            <w:r>
              <w:t xml:space="preserve">, </w:t>
            </w:r>
            <w:r w:rsidRPr="00D773E9">
              <w:t>5 1 2 Kundenorientierung</w:t>
            </w:r>
            <w:r>
              <w:t xml:space="preserve">, </w:t>
            </w:r>
            <w:r w:rsidRPr="00D773E9">
              <w:t>5 2 Qualitätspolitik</w:t>
            </w:r>
            <w:r>
              <w:t xml:space="preserve">, </w:t>
            </w:r>
            <w:r w:rsidRPr="00D773E9">
              <w:t xml:space="preserve">5 3 Rollen, Verantwortlichkeiten und Befugnisse in der Organisation </w:t>
            </w:r>
          </w:p>
        </w:tc>
        <w:tc>
          <w:tcPr>
            <w:tcW w:w="1842" w:type="dxa"/>
            <w:tcBorders>
              <w:top w:val="single" w:sz="4" w:space="0" w:color="333333"/>
              <w:left w:val="single" w:sz="4" w:space="0" w:color="333333"/>
              <w:bottom w:val="single" w:sz="4" w:space="0" w:color="333333"/>
              <w:right w:val="single" w:sz="4" w:space="0" w:color="333333"/>
            </w:tcBorders>
          </w:tcPr>
          <w:p w14:paraId="678DD4F7"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472FE5FD"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13970815"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50A5D2EE"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28432F6B"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347ED7AA" w14:textId="77777777" w:rsidR="00A77969" w:rsidRDefault="00D03F2F" w:rsidP="00D03F2F">
            <w:pPr>
              <w:pStyle w:val="KeinLeerraum"/>
              <w:rPr>
                <w:rFonts w:cs="Arial"/>
              </w:rPr>
            </w:pPr>
            <w:r w:rsidRPr="00D773E9">
              <w:t>6 Planung für das Qualitätsmanagementsystem</w:t>
            </w:r>
            <w:r>
              <w:t xml:space="preserve">, </w:t>
            </w:r>
            <w:r w:rsidRPr="00D773E9">
              <w:t>6 1 Maßnahmen zum Umgang mit Risiken und Chancen</w:t>
            </w:r>
            <w:r>
              <w:t xml:space="preserve">, </w:t>
            </w:r>
            <w:r w:rsidRPr="00D773E9">
              <w:t>6 2 Qualitätsziele und Planung zur deren Erreichung</w:t>
            </w:r>
            <w:r>
              <w:t xml:space="preserve">, </w:t>
            </w:r>
            <w:r w:rsidRPr="00D773E9">
              <w:t xml:space="preserve">6 3 Planung von Änderungen </w:t>
            </w:r>
          </w:p>
        </w:tc>
        <w:tc>
          <w:tcPr>
            <w:tcW w:w="1842" w:type="dxa"/>
            <w:tcBorders>
              <w:top w:val="single" w:sz="4" w:space="0" w:color="333333"/>
              <w:left w:val="single" w:sz="4" w:space="0" w:color="333333"/>
              <w:bottom w:val="single" w:sz="4" w:space="0" w:color="333333"/>
              <w:right w:val="single" w:sz="4" w:space="0" w:color="333333"/>
            </w:tcBorders>
          </w:tcPr>
          <w:p w14:paraId="01246CA7" w14:textId="77777777" w:rsidR="00A77969" w:rsidRPr="001F41DF" w:rsidRDefault="00A77969" w:rsidP="00F02FA0">
            <w:pPr>
              <w:pStyle w:val="Kopfzeile"/>
              <w:tabs>
                <w:tab w:val="clear" w:pos="9071"/>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6D68F89D"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6F1696D8"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4C8A03DE"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0499D50C"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1C8EE602" w14:textId="77777777" w:rsidR="00A77969" w:rsidRDefault="00D03F2F" w:rsidP="00D03F2F">
            <w:pPr>
              <w:pStyle w:val="KeinLeerraum"/>
              <w:rPr>
                <w:rFonts w:cs="Arial"/>
              </w:rPr>
            </w:pPr>
            <w:r w:rsidRPr="00D773E9">
              <w:t>7 Unterstützung</w:t>
            </w:r>
            <w:r>
              <w:t xml:space="preserve">, </w:t>
            </w:r>
            <w:r w:rsidRPr="00D773E9">
              <w:t>7 1 Ressourcen</w:t>
            </w:r>
            <w:r>
              <w:t xml:space="preserve">, </w:t>
            </w:r>
            <w:r w:rsidRPr="00D773E9">
              <w:t>7 1 1 Allgemeines</w:t>
            </w:r>
            <w:r>
              <w:t xml:space="preserve">, </w:t>
            </w:r>
            <w:r w:rsidRPr="00D773E9">
              <w:t>7 1 2 Personen</w:t>
            </w:r>
            <w:r>
              <w:t xml:space="preserve">, </w:t>
            </w:r>
            <w:r w:rsidRPr="00D773E9">
              <w:t>7 1 3 Infrastruktur</w:t>
            </w:r>
            <w:r>
              <w:t xml:space="preserve">, </w:t>
            </w:r>
            <w:r w:rsidRPr="00D773E9">
              <w:t>7 1 4 Umgebung zur Durchführung von Prozessen</w:t>
            </w:r>
            <w:r>
              <w:t xml:space="preserve">, </w:t>
            </w:r>
            <w:r w:rsidRPr="00D773E9">
              <w:t>7 1 5 Ressourcen zur Überwachung und Messung</w:t>
            </w:r>
          </w:p>
        </w:tc>
        <w:tc>
          <w:tcPr>
            <w:tcW w:w="1842" w:type="dxa"/>
            <w:tcBorders>
              <w:top w:val="single" w:sz="4" w:space="0" w:color="333333"/>
              <w:left w:val="single" w:sz="4" w:space="0" w:color="333333"/>
              <w:bottom w:val="single" w:sz="4" w:space="0" w:color="333333"/>
              <w:right w:val="single" w:sz="4" w:space="0" w:color="333333"/>
            </w:tcBorders>
          </w:tcPr>
          <w:p w14:paraId="311A9A7E"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64A59D5A"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40926DC5"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3C8FA209"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65C34BAA"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103AA7CE" w14:textId="77777777" w:rsidR="00A77969" w:rsidRDefault="00D03F2F" w:rsidP="00D03F2F">
            <w:pPr>
              <w:pStyle w:val="KeinLeerraum"/>
              <w:rPr>
                <w:rFonts w:cs="Arial"/>
              </w:rPr>
            </w:pPr>
            <w:r w:rsidRPr="00D773E9">
              <w:t>7 1 6 Wissen der Organisation</w:t>
            </w:r>
            <w:r>
              <w:t xml:space="preserve">, </w:t>
            </w:r>
            <w:r w:rsidRPr="00D773E9">
              <w:t>7 2 Kompetenz</w:t>
            </w:r>
            <w:r>
              <w:t xml:space="preserve">, </w:t>
            </w:r>
            <w:r w:rsidRPr="00D773E9">
              <w:t>7 3 Bewusstsein</w:t>
            </w:r>
            <w:r>
              <w:t xml:space="preserve">, </w:t>
            </w:r>
            <w:r w:rsidRPr="00D773E9">
              <w:t>7 4 Kommunikation</w:t>
            </w:r>
            <w:r>
              <w:t xml:space="preserve">, </w:t>
            </w:r>
            <w:r w:rsidRPr="00D773E9">
              <w:t>7 5 Dokumentierte Information</w:t>
            </w:r>
            <w:r>
              <w:t xml:space="preserve">, </w:t>
            </w:r>
            <w:r w:rsidRPr="00D773E9">
              <w:t>7 5 1 Allgemeines</w:t>
            </w:r>
            <w:r>
              <w:t xml:space="preserve">, </w:t>
            </w:r>
            <w:r w:rsidRPr="00D773E9">
              <w:t>7 5 2 Erstellen und Aktualisieren</w:t>
            </w:r>
            <w:r>
              <w:t xml:space="preserve">, </w:t>
            </w:r>
            <w:r w:rsidRPr="00D773E9">
              <w:t xml:space="preserve">7 5 3 Lenkung dokumentierter Information </w:t>
            </w:r>
          </w:p>
        </w:tc>
        <w:tc>
          <w:tcPr>
            <w:tcW w:w="1842" w:type="dxa"/>
            <w:tcBorders>
              <w:top w:val="single" w:sz="4" w:space="0" w:color="333333"/>
              <w:left w:val="single" w:sz="4" w:space="0" w:color="333333"/>
              <w:bottom w:val="single" w:sz="4" w:space="0" w:color="333333"/>
              <w:right w:val="single" w:sz="4" w:space="0" w:color="333333"/>
            </w:tcBorders>
          </w:tcPr>
          <w:p w14:paraId="354444A8"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170AAB10"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0F5149FA"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653E78" w14:paraId="4BB2755E" w14:textId="77777777" w:rsidTr="00E051E6">
        <w:trPr>
          <w:cantSplit/>
        </w:trPr>
        <w:tc>
          <w:tcPr>
            <w:tcW w:w="637" w:type="dxa"/>
            <w:tcBorders>
              <w:top w:val="single" w:sz="4" w:space="0" w:color="333333"/>
              <w:left w:val="single" w:sz="12" w:space="0" w:color="333333"/>
              <w:bottom w:val="single" w:sz="4" w:space="0" w:color="333333"/>
              <w:right w:val="single" w:sz="4" w:space="0" w:color="333333"/>
            </w:tcBorders>
          </w:tcPr>
          <w:p w14:paraId="6D47FF2B" w14:textId="77777777" w:rsidR="00653E78" w:rsidRDefault="00653E78" w:rsidP="00E051E6">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7E1514E5" w14:textId="77777777" w:rsidR="00653E78" w:rsidRDefault="00653E78" w:rsidP="00E051E6">
            <w:pPr>
              <w:pStyle w:val="Kopfzeile"/>
              <w:tabs>
                <w:tab w:val="clear" w:pos="9071"/>
                <w:tab w:val="left" w:pos="2268"/>
                <w:tab w:val="left" w:pos="2977"/>
              </w:tabs>
              <w:spacing w:before="60" w:after="60"/>
              <w:rPr>
                <w:rFonts w:cs="Arial"/>
              </w:rPr>
            </w:pPr>
            <w:r>
              <w:t>Mittagspause</w:t>
            </w:r>
          </w:p>
        </w:tc>
        <w:tc>
          <w:tcPr>
            <w:tcW w:w="1842" w:type="dxa"/>
            <w:tcBorders>
              <w:top w:val="single" w:sz="4" w:space="0" w:color="333333"/>
              <w:left w:val="single" w:sz="4" w:space="0" w:color="333333"/>
              <w:bottom w:val="single" w:sz="4" w:space="0" w:color="333333"/>
              <w:right w:val="single" w:sz="4" w:space="0" w:color="333333"/>
            </w:tcBorders>
          </w:tcPr>
          <w:p w14:paraId="09CF9433" w14:textId="77777777" w:rsidR="00653E78" w:rsidRPr="001F41DF" w:rsidRDefault="00653E78" w:rsidP="00E051E6">
            <w:pPr>
              <w:pStyle w:val="Kopfzeile"/>
              <w:tabs>
                <w:tab w:val="clear" w:pos="9071"/>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7B751781" w14:textId="77777777" w:rsidR="00653E78" w:rsidRPr="001F41DF" w:rsidRDefault="00653E78" w:rsidP="00E051E6">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5613ABCB" w14:textId="77777777" w:rsidR="00653E78" w:rsidRPr="001F41DF" w:rsidRDefault="00653E78" w:rsidP="00E051E6">
            <w:pPr>
              <w:tabs>
                <w:tab w:val="left" w:pos="2268"/>
                <w:tab w:val="left" w:pos="2977"/>
              </w:tabs>
              <w:spacing w:before="60" w:after="60"/>
              <w:jc w:val="center"/>
              <w:rPr>
                <w:sz w:val="16"/>
                <w:szCs w:val="16"/>
              </w:rPr>
            </w:pPr>
          </w:p>
        </w:tc>
      </w:tr>
      <w:tr w:rsidR="00A77969" w14:paraId="7E0EE907"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184D8333"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70AEEC27" w14:textId="77777777" w:rsidR="00A77969" w:rsidRDefault="00D03F2F" w:rsidP="00D03F2F">
            <w:pPr>
              <w:pStyle w:val="KeinLeerraum"/>
              <w:rPr>
                <w:rFonts w:cs="Arial"/>
              </w:rPr>
            </w:pPr>
            <w:r w:rsidRPr="00D773E9">
              <w:t>8 Betrieb</w:t>
            </w:r>
            <w:r>
              <w:t xml:space="preserve">, </w:t>
            </w:r>
            <w:r w:rsidRPr="00D773E9">
              <w:t>8 1 Betriebliche Planung und Steuerung</w:t>
            </w:r>
            <w:r>
              <w:t xml:space="preserve">, </w:t>
            </w:r>
            <w:r w:rsidRPr="00D773E9">
              <w:t>8 2 Bestimmen von Anforderungen an Produkte und Dienstleistungen</w:t>
            </w:r>
            <w:r>
              <w:t xml:space="preserve">, </w:t>
            </w:r>
            <w:r w:rsidRPr="00D773E9">
              <w:t>8 2 1 Kommunikation mit den Kunden</w:t>
            </w:r>
            <w:r>
              <w:t xml:space="preserve">, </w:t>
            </w:r>
            <w:r w:rsidRPr="00D773E9">
              <w:t>8 2 2 Bestimmen von Anforderungen in Bezug auf Produkte und Dienstleistungen</w:t>
            </w:r>
            <w:r>
              <w:t xml:space="preserve">, </w:t>
            </w:r>
            <w:r w:rsidRPr="00D773E9">
              <w:t xml:space="preserve">8 2 3 Überprüfung von Anforderungen in Bezug auf Produkte und Dienstleistungen </w:t>
            </w:r>
          </w:p>
        </w:tc>
        <w:tc>
          <w:tcPr>
            <w:tcW w:w="1842" w:type="dxa"/>
            <w:tcBorders>
              <w:top w:val="single" w:sz="4" w:space="0" w:color="333333"/>
              <w:left w:val="single" w:sz="4" w:space="0" w:color="333333"/>
              <w:bottom w:val="single" w:sz="4" w:space="0" w:color="333333"/>
              <w:right w:val="single" w:sz="4" w:space="0" w:color="333333"/>
            </w:tcBorders>
          </w:tcPr>
          <w:p w14:paraId="01A68FF4"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6DED39D0" w14:textId="77777777" w:rsidR="00A77969" w:rsidRPr="001F41DF" w:rsidRDefault="00A77969" w:rsidP="001F41DF">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40CFC6EA"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06F7558B"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1D0EB292"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57E55CC9" w14:textId="77777777" w:rsidR="00A77969" w:rsidRDefault="00D03F2F" w:rsidP="00D03F2F">
            <w:pPr>
              <w:pStyle w:val="KeinLeerraum"/>
              <w:rPr>
                <w:rFonts w:cs="Arial"/>
              </w:rPr>
            </w:pPr>
            <w:r w:rsidRPr="00D773E9">
              <w:t>8 3 Entwicklung von Produkten und Dienstleistungen</w:t>
            </w:r>
            <w:r>
              <w:t xml:space="preserve">, </w:t>
            </w:r>
            <w:r w:rsidRPr="00D773E9">
              <w:t>8 3 1 Allgemeines</w:t>
            </w:r>
            <w:r>
              <w:t xml:space="preserve">, </w:t>
            </w:r>
            <w:r w:rsidRPr="00D773E9">
              <w:t>8 3 2 Entwicklungsplanung</w:t>
            </w:r>
            <w:r>
              <w:t xml:space="preserve">, </w:t>
            </w:r>
            <w:r w:rsidRPr="00D773E9">
              <w:t>8 3 3 Entwicklungseingaben</w:t>
            </w:r>
            <w:r>
              <w:t xml:space="preserve">, </w:t>
            </w:r>
            <w:r w:rsidRPr="00D773E9">
              <w:t>8 3 4 Entwicklungssteuerung</w:t>
            </w:r>
            <w:r>
              <w:t xml:space="preserve">, </w:t>
            </w:r>
            <w:r w:rsidRPr="00D773E9">
              <w:t>8 3 5 Entwicklungsergebnisse</w:t>
            </w:r>
            <w:r>
              <w:t xml:space="preserve">, </w:t>
            </w:r>
            <w:r w:rsidRPr="00D773E9">
              <w:t xml:space="preserve">8 3 6 Entwicklungsänderung </w:t>
            </w:r>
          </w:p>
        </w:tc>
        <w:tc>
          <w:tcPr>
            <w:tcW w:w="1842" w:type="dxa"/>
            <w:tcBorders>
              <w:top w:val="single" w:sz="4" w:space="0" w:color="333333"/>
              <w:left w:val="single" w:sz="4" w:space="0" w:color="333333"/>
              <w:bottom w:val="single" w:sz="4" w:space="0" w:color="333333"/>
              <w:right w:val="single" w:sz="4" w:space="0" w:color="333333"/>
            </w:tcBorders>
          </w:tcPr>
          <w:p w14:paraId="15256B61"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57953257"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11B92619" w14:textId="77777777" w:rsidR="00A77969" w:rsidRPr="001F41DF" w:rsidRDefault="00653E78"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5B69B175"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59995B69" w14:textId="77777777" w:rsidR="00A77969" w:rsidRDefault="00A77969" w:rsidP="00653E78">
            <w:pPr>
              <w:pStyle w:val="Listenabsatz"/>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6B54A189" w14:textId="77777777" w:rsidR="00A77969" w:rsidRDefault="00D03F2F" w:rsidP="00D03F2F">
            <w:pPr>
              <w:pStyle w:val="KeinLeerraum"/>
            </w:pPr>
            <w:r w:rsidRPr="00D773E9">
              <w:t>8 4 Kontrolle von extern bereitgestellten Produkten und Dienstleistungen</w:t>
            </w:r>
            <w:r>
              <w:t xml:space="preserve">, </w:t>
            </w:r>
            <w:r w:rsidRPr="00D773E9">
              <w:t>8 4 1 Allgemeines</w:t>
            </w:r>
            <w:r>
              <w:t xml:space="preserve">, </w:t>
            </w:r>
            <w:r w:rsidRPr="00D773E9">
              <w:t>8 4 2 Art und Umfang der Kontrolle von externen Bereitstellungen</w:t>
            </w:r>
            <w:r>
              <w:t xml:space="preserve">, </w:t>
            </w:r>
            <w:r w:rsidRPr="00D773E9">
              <w:t>8 4 3 Informationen für externe Anbieter</w:t>
            </w:r>
            <w:r>
              <w:t xml:space="preserve">, </w:t>
            </w:r>
            <w:r w:rsidRPr="00D773E9">
              <w:t>8 5 Produktion und Dienstleistungserbringung</w:t>
            </w:r>
            <w:r>
              <w:t xml:space="preserve">, </w:t>
            </w:r>
            <w:r w:rsidRPr="00D773E9">
              <w:t xml:space="preserve">8 5 1 Steuerung der Produktion und der Dienstleistungserbringung </w:t>
            </w:r>
          </w:p>
        </w:tc>
        <w:tc>
          <w:tcPr>
            <w:tcW w:w="1842" w:type="dxa"/>
            <w:tcBorders>
              <w:top w:val="single" w:sz="4" w:space="0" w:color="333333"/>
              <w:left w:val="single" w:sz="4" w:space="0" w:color="333333"/>
              <w:bottom w:val="single" w:sz="4" w:space="0" w:color="333333"/>
              <w:right w:val="single" w:sz="4" w:space="0" w:color="333333"/>
            </w:tcBorders>
          </w:tcPr>
          <w:p w14:paraId="28C5EF2B" w14:textId="77777777" w:rsidR="00A77969" w:rsidRPr="001F41DF" w:rsidRDefault="00A77969" w:rsidP="00F02FA0">
            <w:pPr>
              <w:pStyle w:val="Kopfzeile"/>
              <w:tabs>
                <w:tab w:val="clear" w:pos="9071"/>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4C751BC3"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43B6EB32" w14:textId="77777777" w:rsidR="00A77969" w:rsidRPr="001F41DF" w:rsidRDefault="00653E78"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31717530"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00C9BC9C"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56555DC0" w14:textId="77777777" w:rsidR="00A77969" w:rsidRDefault="00D03F2F" w:rsidP="00D03F2F">
            <w:pPr>
              <w:pStyle w:val="KeinLeerraum"/>
              <w:rPr>
                <w:rFonts w:cs="Arial"/>
              </w:rPr>
            </w:pPr>
            <w:r w:rsidRPr="00D773E9">
              <w:t>8 5 2 Kennzeichnung und Rückverfolgbarkeit</w:t>
            </w:r>
            <w:r>
              <w:t xml:space="preserve">, </w:t>
            </w:r>
            <w:r w:rsidRPr="00D773E9">
              <w:t>8 5 3 Eigentum der Kunden oder der externen Anbieter</w:t>
            </w:r>
            <w:r>
              <w:t xml:space="preserve">, </w:t>
            </w:r>
            <w:r w:rsidRPr="00D773E9">
              <w:t>8 5 4 Erhaltung</w:t>
            </w:r>
            <w:r>
              <w:t xml:space="preserve">, </w:t>
            </w:r>
            <w:r w:rsidRPr="00D773E9">
              <w:t>8 5 5 Tätigkeiten nach der Lieferung</w:t>
            </w:r>
            <w:r>
              <w:t xml:space="preserve">, </w:t>
            </w:r>
            <w:r w:rsidRPr="00D773E9">
              <w:t>8 5 6 Überwachung von Änderungen</w:t>
            </w:r>
            <w:r>
              <w:t xml:space="preserve">, </w:t>
            </w:r>
            <w:r w:rsidRPr="00D773E9">
              <w:t>8 6 Freigabe von Produkten und Dienstleistungen</w:t>
            </w:r>
            <w:r>
              <w:t xml:space="preserve">, </w:t>
            </w:r>
            <w:r w:rsidRPr="00D773E9">
              <w:t>8 7 Steuerung nichtkonformer Prozessergebnisse, Produkte und Dienstleistungen</w:t>
            </w:r>
          </w:p>
        </w:tc>
        <w:tc>
          <w:tcPr>
            <w:tcW w:w="1842" w:type="dxa"/>
            <w:tcBorders>
              <w:top w:val="single" w:sz="4" w:space="0" w:color="333333"/>
              <w:left w:val="single" w:sz="4" w:space="0" w:color="333333"/>
              <w:bottom w:val="single" w:sz="4" w:space="0" w:color="333333"/>
              <w:right w:val="single" w:sz="4" w:space="0" w:color="333333"/>
            </w:tcBorders>
          </w:tcPr>
          <w:p w14:paraId="23FA679E"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5865E7AC"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58759211"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4B09356E"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68A97233"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478EFE78" w14:textId="77777777" w:rsidR="00653E78" w:rsidRPr="00D773E9" w:rsidRDefault="00653E78" w:rsidP="00653E78">
            <w:pPr>
              <w:pStyle w:val="KeinLeerraum"/>
            </w:pPr>
            <w:r w:rsidRPr="00D773E9">
              <w:t>9 Bewertung der Leistung</w:t>
            </w:r>
            <w:r>
              <w:t xml:space="preserve">, </w:t>
            </w:r>
            <w:r w:rsidRPr="00D773E9">
              <w:t>9 1 Überwachung, Messung, Analyse und Bewertung</w:t>
            </w:r>
            <w:r>
              <w:t xml:space="preserve">, </w:t>
            </w:r>
            <w:r w:rsidRPr="00D773E9">
              <w:t xml:space="preserve">9 1 1 Allgemeines </w:t>
            </w:r>
          </w:p>
          <w:p w14:paraId="53C529AB" w14:textId="77777777" w:rsidR="00A77969" w:rsidRDefault="00653E78" w:rsidP="00653E78">
            <w:pPr>
              <w:pStyle w:val="KeinLeerraum"/>
              <w:rPr>
                <w:rFonts w:cs="Arial"/>
              </w:rPr>
            </w:pPr>
            <w:r w:rsidRPr="00D773E9">
              <w:t>9 1 2 Kundenzufriedenheit</w:t>
            </w:r>
            <w:r>
              <w:t xml:space="preserve">, </w:t>
            </w:r>
            <w:r w:rsidRPr="00D773E9">
              <w:t>9 1 3 Analyse und Beurteilung</w:t>
            </w:r>
            <w:r>
              <w:t xml:space="preserve">, </w:t>
            </w:r>
            <w:r w:rsidRPr="00D773E9">
              <w:t>9 2 Internes Audit</w:t>
            </w:r>
            <w:r>
              <w:t xml:space="preserve">, </w:t>
            </w:r>
            <w:r w:rsidRPr="00D773E9">
              <w:t xml:space="preserve">9 3 Managementbewertung </w:t>
            </w:r>
          </w:p>
        </w:tc>
        <w:tc>
          <w:tcPr>
            <w:tcW w:w="1842" w:type="dxa"/>
            <w:tcBorders>
              <w:top w:val="single" w:sz="4" w:space="0" w:color="333333"/>
              <w:left w:val="single" w:sz="4" w:space="0" w:color="333333"/>
              <w:bottom w:val="single" w:sz="4" w:space="0" w:color="333333"/>
              <w:right w:val="single" w:sz="4" w:space="0" w:color="333333"/>
            </w:tcBorders>
          </w:tcPr>
          <w:p w14:paraId="4DDC6A6C"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1BEBA141"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3996034B"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0C89F789"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3B5386FE"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0E6E8370" w14:textId="77777777" w:rsidR="00A77969" w:rsidRDefault="00653E78" w:rsidP="00653E78">
            <w:pPr>
              <w:pStyle w:val="KeinLeerraum"/>
              <w:rPr>
                <w:rFonts w:cs="Arial"/>
              </w:rPr>
            </w:pPr>
            <w:r w:rsidRPr="00D773E9">
              <w:t>10 Verbesserung</w:t>
            </w:r>
            <w:r>
              <w:t xml:space="preserve">, </w:t>
            </w:r>
            <w:r w:rsidRPr="00D773E9">
              <w:t>10 1 Allgemeines</w:t>
            </w:r>
            <w:r>
              <w:t xml:space="preserve">, </w:t>
            </w:r>
            <w:r w:rsidRPr="00D773E9">
              <w:t>10 2 Nichtkonformität und Korrekturmaßnahmen</w:t>
            </w:r>
            <w:r>
              <w:t xml:space="preserve">, </w:t>
            </w:r>
            <w:r w:rsidRPr="00D773E9">
              <w:t>10.3 Fortlaufende Verbesserung</w:t>
            </w:r>
          </w:p>
        </w:tc>
        <w:tc>
          <w:tcPr>
            <w:tcW w:w="1842" w:type="dxa"/>
            <w:tcBorders>
              <w:top w:val="single" w:sz="4" w:space="0" w:color="333333"/>
              <w:left w:val="single" w:sz="4" w:space="0" w:color="333333"/>
              <w:bottom w:val="single" w:sz="4" w:space="0" w:color="333333"/>
              <w:right w:val="single" w:sz="4" w:space="0" w:color="333333"/>
            </w:tcBorders>
          </w:tcPr>
          <w:p w14:paraId="40B505E7" w14:textId="77777777" w:rsidR="00A77969" w:rsidRPr="001F41DF" w:rsidRDefault="00A77969" w:rsidP="00F02FA0">
            <w:pPr>
              <w:tabs>
                <w:tab w:val="left" w:pos="2268"/>
                <w:tab w:val="left" w:pos="2977"/>
              </w:tabs>
              <w:spacing w:before="60" w:after="60"/>
              <w:rPr>
                <w:sz w:val="16"/>
                <w:szCs w:val="16"/>
              </w:rPr>
            </w:pPr>
          </w:p>
        </w:tc>
        <w:tc>
          <w:tcPr>
            <w:tcW w:w="1560" w:type="dxa"/>
            <w:tcBorders>
              <w:top w:val="single" w:sz="4" w:space="0" w:color="333333"/>
              <w:left w:val="single" w:sz="4" w:space="0" w:color="333333"/>
              <w:bottom w:val="single" w:sz="4" w:space="0" w:color="333333"/>
              <w:right w:val="single" w:sz="4" w:space="0" w:color="333333"/>
            </w:tcBorders>
          </w:tcPr>
          <w:p w14:paraId="7BB03AD1" w14:textId="77777777" w:rsidR="00A77969" w:rsidRPr="001F41DF" w:rsidRDefault="00A77969" w:rsidP="001F41DF">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4" w:space="0" w:color="333333"/>
              <w:right w:val="single" w:sz="12" w:space="0" w:color="333333"/>
            </w:tcBorders>
          </w:tcPr>
          <w:p w14:paraId="32CD6434"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0B421FFC" w14:textId="77777777" w:rsidTr="00F02FA0">
        <w:trPr>
          <w:cantSplit/>
        </w:trPr>
        <w:tc>
          <w:tcPr>
            <w:tcW w:w="637" w:type="dxa"/>
            <w:tcBorders>
              <w:top w:val="single" w:sz="4" w:space="0" w:color="333333"/>
              <w:left w:val="single" w:sz="12" w:space="0" w:color="333333"/>
              <w:bottom w:val="single" w:sz="12" w:space="0" w:color="333333"/>
              <w:right w:val="single" w:sz="4" w:space="0" w:color="333333"/>
            </w:tcBorders>
          </w:tcPr>
          <w:p w14:paraId="23E9F1AD" w14:textId="77777777" w:rsidR="00A77969" w:rsidRDefault="00A77969" w:rsidP="00A77969">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12" w:space="0" w:color="333333"/>
              <w:right w:val="single" w:sz="4" w:space="0" w:color="333333"/>
            </w:tcBorders>
          </w:tcPr>
          <w:p w14:paraId="60E94872" w14:textId="77777777" w:rsidR="00A77969" w:rsidRDefault="00A77969" w:rsidP="00F02FA0">
            <w:pPr>
              <w:tabs>
                <w:tab w:val="left" w:pos="2268"/>
                <w:tab w:val="left" w:pos="2977"/>
              </w:tabs>
              <w:spacing w:before="60" w:after="60"/>
              <w:rPr>
                <w:bCs/>
              </w:rPr>
            </w:pPr>
            <w:r>
              <w:t>Schlussbesprechung</w:t>
            </w:r>
          </w:p>
        </w:tc>
        <w:tc>
          <w:tcPr>
            <w:tcW w:w="1842" w:type="dxa"/>
            <w:tcBorders>
              <w:top w:val="single" w:sz="4" w:space="0" w:color="333333"/>
              <w:left w:val="single" w:sz="4" w:space="0" w:color="333333"/>
              <w:bottom w:val="single" w:sz="12" w:space="0" w:color="333333"/>
              <w:right w:val="single" w:sz="4" w:space="0" w:color="333333"/>
            </w:tcBorders>
          </w:tcPr>
          <w:p w14:paraId="708D2C01" w14:textId="77777777" w:rsidR="00A77969" w:rsidRPr="001F41DF" w:rsidRDefault="00A77969" w:rsidP="00F02FA0">
            <w:pPr>
              <w:pStyle w:val="Kopfzeile"/>
              <w:tabs>
                <w:tab w:val="clear" w:pos="9071"/>
                <w:tab w:val="left" w:pos="2268"/>
                <w:tab w:val="left" w:pos="2977"/>
              </w:tabs>
              <w:spacing w:before="60" w:after="60"/>
              <w:rPr>
                <w:sz w:val="16"/>
                <w:szCs w:val="16"/>
              </w:rPr>
            </w:pPr>
          </w:p>
        </w:tc>
        <w:tc>
          <w:tcPr>
            <w:tcW w:w="1560" w:type="dxa"/>
            <w:tcBorders>
              <w:top w:val="single" w:sz="4" w:space="0" w:color="333333"/>
              <w:left w:val="single" w:sz="4" w:space="0" w:color="333333"/>
              <w:bottom w:val="single" w:sz="12" w:space="0" w:color="333333"/>
              <w:right w:val="single" w:sz="4" w:space="0" w:color="333333"/>
            </w:tcBorders>
          </w:tcPr>
          <w:p w14:paraId="72DE2676" w14:textId="77777777" w:rsidR="00A77969" w:rsidRPr="001F41DF" w:rsidRDefault="00A77969" w:rsidP="00F02FA0">
            <w:pPr>
              <w:tabs>
                <w:tab w:val="left" w:pos="2268"/>
                <w:tab w:val="left" w:pos="2977"/>
              </w:tabs>
              <w:spacing w:before="60" w:after="60"/>
              <w:ind w:left="187"/>
              <w:rPr>
                <w:sz w:val="16"/>
                <w:szCs w:val="16"/>
              </w:rPr>
            </w:pPr>
          </w:p>
        </w:tc>
        <w:tc>
          <w:tcPr>
            <w:tcW w:w="708" w:type="dxa"/>
            <w:tcBorders>
              <w:top w:val="single" w:sz="4" w:space="0" w:color="333333"/>
              <w:left w:val="single" w:sz="4" w:space="0" w:color="333333"/>
              <w:bottom w:val="single" w:sz="12" w:space="0" w:color="333333"/>
              <w:right w:val="single" w:sz="12" w:space="0" w:color="333333"/>
            </w:tcBorders>
          </w:tcPr>
          <w:p w14:paraId="4F765FB2" w14:textId="77777777" w:rsidR="00A77969" w:rsidRPr="001F41DF" w:rsidRDefault="00A77969" w:rsidP="00F02FA0">
            <w:pPr>
              <w:tabs>
                <w:tab w:val="left" w:pos="2268"/>
                <w:tab w:val="left" w:pos="2977"/>
              </w:tabs>
              <w:spacing w:before="60" w:after="60"/>
              <w:jc w:val="center"/>
              <w:rPr>
                <w:sz w:val="16"/>
                <w:szCs w:val="16"/>
              </w:rPr>
            </w:pPr>
            <w:r w:rsidRPr="001F41DF">
              <w:rPr>
                <w:sz w:val="16"/>
                <w:szCs w:val="16"/>
              </w:rPr>
              <w:sym w:font="Wingdings" w:char="F0A8"/>
            </w:r>
          </w:p>
        </w:tc>
      </w:tr>
      <w:tr w:rsidR="00A77969" w14:paraId="302D71B8" w14:textId="77777777" w:rsidTr="00F02FA0">
        <w:trPr>
          <w:cantSplit/>
        </w:trPr>
        <w:tc>
          <w:tcPr>
            <w:tcW w:w="7371" w:type="dxa"/>
            <w:gridSpan w:val="3"/>
            <w:tcBorders>
              <w:top w:val="single" w:sz="4" w:space="0" w:color="333333"/>
              <w:left w:val="single" w:sz="12" w:space="0" w:color="333333"/>
              <w:bottom w:val="single" w:sz="12" w:space="0" w:color="333333"/>
              <w:right w:val="single" w:sz="4" w:space="0" w:color="333333"/>
            </w:tcBorders>
          </w:tcPr>
          <w:p w14:paraId="02D1C4BE" w14:textId="77777777" w:rsidR="00A77969" w:rsidRDefault="00A77969" w:rsidP="00F02FA0">
            <w:pPr>
              <w:tabs>
                <w:tab w:val="left" w:pos="2268"/>
                <w:tab w:val="left" w:pos="2977"/>
              </w:tabs>
              <w:spacing w:before="60" w:after="60"/>
              <w:ind w:left="72"/>
              <w:rPr>
                <w:b/>
                <w:bCs/>
              </w:rPr>
            </w:pPr>
            <w:r>
              <w:rPr>
                <w:b/>
                <w:bCs/>
              </w:rPr>
              <w:t>Ende des Audits</w:t>
            </w:r>
          </w:p>
        </w:tc>
        <w:tc>
          <w:tcPr>
            <w:tcW w:w="1560" w:type="dxa"/>
            <w:tcBorders>
              <w:top w:val="single" w:sz="4" w:space="0" w:color="333333"/>
              <w:left w:val="single" w:sz="4" w:space="0" w:color="333333"/>
              <w:bottom w:val="single" w:sz="12" w:space="0" w:color="333333"/>
              <w:right w:val="single" w:sz="4" w:space="0" w:color="333333"/>
            </w:tcBorders>
          </w:tcPr>
          <w:p w14:paraId="4475575C" w14:textId="77777777" w:rsidR="00A77969" w:rsidRDefault="00A77969" w:rsidP="00F02FA0">
            <w:pPr>
              <w:tabs>
                <w:tab w:val="left" w:pos="2268"/>
                <w:tab w:val="left" w:pos="2977"/>
              </w:tabs>
              <w:spacing w:before="60" w:after="60"/>
              <w:ind w:left="187"/>
              <w:rPr>
                <w:b/>
                <w:bCs/>
              </w:rPr>
            </w:pPr>
          </w:p>
        </w:tc>
        <w:tc>
          <w:tcPr>
            <w:tcW w:w="708" w:type="dxa"/>
            <w:tcBorders>
              <w:top w:val="single" w:sz="4" w:space="0" w:color="333333"/>
              <w:left w:val="single" w:sz="4" w:space="0" w:color="333333"/>
              <w:bottom w:val="single" w:sz="12" w:space="0" w:color="333333"/>
              <w:right w:val="single" w:sz="12" w:space="0" w:color="333333"/>
            </w:tcBorders>
          </w:tcPr>
          <w:p w14:paraId="64A52FF3" w14:textId="77777777" w:rsidR="00A77969" w:rsidRDefault="00A77969" w:rsidP="00F02FA0">
            <w:pPr>
              <w:tabs>
                <w:tab w:val="left" w:pos="2268"/>
                <w:tab w:val="left" w:pos="2977"/>
              </w:tabs>
              <w:spacing w:before="60" w:after="60"/>
              <w:jc w:val="center"/>
              <w:rPr>
                <w:b/>
                <w:bCs/>
              </w:rPr>
            </w:pPr>
            <w:r>
              <w:rPr>
                <w:b/>
                <w:bCs/>
              </w:rPr>
              <w:t>Uhr</w:t>
            </w:r>
          </w:p>
        </w:tc>
      </w:tr>
    </w:tbl>
    <w:p w14:paraId="5A705DA9" w14:textId="77777777" w:rsidR="00F32C03" w:rsidRDefault="00F32C03" w:rsidP="00F32C03">
      <w:pPr>
        <w:spacing w:before="120"/>
      </w:pPr>
      <w:r>
        <w:rPr>
          <w:b/>
        </w:rPr>
        <w:t xml:space="preserve">Hinweis : </w:t>
      </w:r>
      <w:r>
        <w:t>Im Audit werden den folgenden Nachweisen besonderes Augenmerk geschenkt</w:t>
      </w:r>
      <w:r w:rsidR="007920A4">
        <w:t>:</w:t>
      </w:r>
    </w:p>
    <w:p w14:paraId="23C5F09E" w14:textId="77777777" w:rsidR="00F32C03" w:rsidRPr="007E41E1" w:rsidRDefault="00F32C03" w:rsidP="00D87E8B">
      <w:pPr>
        <w:pStyle w:val="KeinLeerraum"/>
        <w:numPr>
          <w:ilvl w:val="0"/>
          <w:numId w:val="8"/>
        </w:numPr>
      </w:pPr>
      <w:r w:rsidRPr="007E41E1">
        <w:t>Managementbewertung</w:t>
      </w:r>
      <w:r w:rsidR="007920A4" w:rsidRPr="007E41E1">
        <w:t>,</w:t>
      </w:r>
    </w:p>
    <w:p w14:paraId="7BAC972A" w14:textId="77777777" w:rsidR="00F32C03" w:rsidRPr="007E41E1" w:rsidRDefault="00F32C03" w:rsidP="00D87E8B">
      <w:pPr>
        <w:pStyle w:val="KeinLeerraum"/>
        <w:numPr>
          <w:ilvl w:val="0"/>
          <w:numId w:val="8"/>
        </w:numPr>
      </w:pPr>
      <w:r w:rsidRPr="007E41E1">
        <w:t>Qualitätsziele des vergangenen und aktuellen Jahres</w:t>
      </w:r>
      <w:r w:rsidR="007920A4" w:rsidRPr="007E41E1">
        <w:t>,</w:t>
      </w:r>
    </w:p>
    <w:p w14:paraId="2730282F" w14:textId="77777777" w:rsidR="00F32C03" w:rsidRPr="007E41E1" w:rsidRDefault="00F32C03" w:rsidP="00D87E8B">
      <w:pPr>
        <w:pStyle w:val="KeinLeerraum"/>
        <w:numPr>
          <w:ilvl w:val="0"/>
          <w:numId w:val="8"/>
        </w:numPr>
      </w:pPr>
      <w:r w:rsidRPr="007E41E1">
        <w:t>Geplante und durchgeführte Schulungen</w:t>
      </w:r>
      <w:r w:rsidR="007920A4" w:rsidRPr="007E41E1">
        <w:t>,</w:t>
      </w:r>
    </w:p>
    <w:p w14:paraId="7D826BB6" w14:textId="77777777" w:rsidR="00F32C03" w:rsidRPr="007E41E1" w:rsidRDefault="00F32C03" w:rsidP="00D87E8B">
      <w:pPr>
        <w:pStyle w:val="KeinLeerraum"/>
        <w:numPr>
          <w:ilvl w:val="0"/>
          <w:numId w:val="8"/>
        </w:numPr>
      </w:pPr>
      <w:r w:rsidRPr="007E41E1">
        <w:t>Kundenzufriedenheit</w:t>
      </w:r>
      <w:r w:rsidR="007920A4" w:rsidRPr="007E41E1">
        <w:t>,</w:t>
      </w:r>
    </w:p>
    <w:p w14:paraId="0F6B20C1" w14:textId="77777777" w:rsidR="00F32C03" w:rsidRPr="007E41E1" w:rsidRDefault="00F32C03" w:rsidP="00D87E8B">
      <w:pPr>
        <w:pStyle w:val="KeinLeerraum"/>
        <w:numPr>
          <w:ilvl w:val="0"/>
          <w:numId w:val="8"/>
        </w:numPr>
      </w:pPr>
      <w:r w:rsidRPr="007E41E1">
        <w:t xml:space="preserve">Auditergebnisse intern und Auditplan </w:t>
      </w:r>
      <w:r w:rsidR="007920A4" w:rsidRPr="007E41E1">
        <w:t>und</w:t>
      </w:r>
    </w:p>
    <w:p w14:paraId="1BD43481" w14:textId="77777777" w:rsidR="00F32C03" w:rsidRPr="007E41E1" w:rsidRDefault="00F32C03" w:rsidP="00D87E8B">
      <w:pPr>
        <w:pStyle w:val="KeinLeerraum"/>
        <w:numPr>
          <w:ilvl w:val="0"/>
          <w:numId w:val="8"/>
        </w:numPr>
      </w:pPr>
      <w:r w:rsidRPr="007E41E1">
        <w:t>Geplante und durchgeführte Korrektur- und Verbesserungsmaßnahmen</w:t>
      </w:r>
      <w:r w:rsidR="007920A4" w:rsidRPr="007E41E1">
        <w:t>.</w:t>
      </w:r>
    </w:p>
    <w:p w14:paraId="36EEE8AB" w14:textId="77777777" w:rsidR="007920A4" w:rsidRDefault="007920A4">
      <w:r>
        <w:t>Zusätzlich auditierte Bereiche</w:t>
      </w:r>
    </w:p>
    <w:tbl>
      <w:tblPr>
        <w:tblW w:w="9639" w:type="dxa"/>
        <w:tblInd w:w="70" w:type="dxa"/>
        <w:tblLayout w:type="fixed"/>
        <w:tblCellMar>
          <w:left w:w="70" w:type="dxa"/>
          <w:right w:w="70" w:type="dxa"/>
        </w:tblCellMar>
        <w:tblLook w:val="00A0" w:firstRow="1" w:lastRow="0" w:firstColumn="1" w:lastColumn="0" w:noHBand="0" w:noVBand="0"/>
      </w:tblPr>
      <w:tblGrid>
        <w:gridCol w:w="637"/>
        <w:gridCol w:w="4892"/>
        <w:gridCol w:w="1842"/>
        <w:gridCol w:w="1560"/>
        <w:gridCol w:w="708"/>
      </w:tblGrid>
      <w:tr w:rsidR="007920A4" w14:paraId="3769052D" w14:textId="77777777" w:rsidTr="00F02FA0">
        <w:trPr>
          <w:cantSplit/>
        </w:trPr>
        <w:tc>
          <w:tcPr>
            <w:tcW w:w="637" w:type="dxa"/>
            <w:tcBorders>
              <w:top w:val="single" w:sz="12" w:space="0" w:color="333333"/>
              <w:left w:val="single" w:sz="12" w:space="0" w:color="333333"/>
              <w:bottom w:val="single" w:sz="12" w:space="0" w:color="333333"/>
              <w:right w:val="single" w:sz="4" w:space="0" w:color="FFFFFF"/>
            </w:tcBorders>
            <w:shd w:val="clear" w:color="auto" w:fill="333333"/>
          </w:tcPr>
          <w:p w14:paraId="0660BD9E" w14:textId="77777777" w:rsidR="007920A4" w:rsidRDefault="007920A4" w:rsidP="00F02FA0">
            <w:pPr>
              <w:tabs>
                <w:tab w:val="left" w:pos="2268"/>
                <w:tab w:val="left" w:pos="2977"/>
              </w:tabs>
              <w:spacing w:before="60" w:after="60"/>
              <w:jc w:val="center"/>
              <w:rPr>
                <w:b/>
                <w:color w:val="FFFFFF"/>
                <w:sz w:val="16"/>
              </w:rPr>
            </w:pPr>
            <w:r>
              <w:rPr>
                <w:b/>
                <w:color w:val="FFFFFF"/>
                <w:sz w:val="16"/>
              </w:rPr>
              <w:t>Lf.Nr.</w:t>
            </w:r>
          </w:p>
        </w:tc>
        <w:tc>
          <w:tcPr>
            <w:tcW w:w="4892" w:type="dxa"/>
            <w:tcBorders>
              <w:top w:val="single" w:sz="12" w:space="0" w:color="333333"/>
              <w:left w:val="single" w:sz="4" w:space="0" w:color="FFFFFF"/>
              <w:bottom w:val="single" w:sz="12" w:space="0" w:color="333333"/>
              <w:right w:val="single" w:sz="4" w:space="0" w:color="FFFFFF"/>
            </w:tcBorders>
            <w:shd w:val="clear" w:color="auto" w:fill="333333"/>
          </w:tcPr>
          <w:p w14:paraId="4857138A" w14:textId="77777777" w:rsidR="007920A4" w:rsidRPr="007920A4" w:rsidRDefault="007920A4" w:rsidP="007920A4">
            <w:pPr>
              <w:tabs>
                <w:tab w:val="left" w:pos="2268"/>
                <w:tab w:val="left" w:pos="2977"/>
              </w:tabs>
              <w:spacing w:before="60" w:after="60"/>
              <w:rPr>
                <w:rFonts w:ascii="Cambria" w:hAnsi="Cambria"/>
                <w:color w:val="FFFFFF" w:themeColor="background1"/>
              </w:rPr>
            </w:pPr>
            <w:r w:rsidRPr="007920A4">
              <w:rPr>
                <w:b/>
                <w:color w:val="FFFFFF"/>
                <w:sz w:val="16"/>
              </w:rPr>
              <w:t>Zusätzlich auditierte Bereiche</w:t>
            </w:r>
          </w:p>
        </w:tc>
        <w:tc>
          <w:tcPr>
            <w:tcW w:w="1842" w:type="dxa"/>
            <w:tcBorders>
              <w:top w:val="single" w:sz="12" w:space="0" w:color="333333"/>
              <w:left w:val="single" w:sz="4" w:space="0" w:color="FFFFFF"/>
              <w:bottom w:val="single" w:sz="12" w:space="0" w:color="333333"/>
              <w:right w:val="single" w:sz="4" w:space="0" w:color="FFFFFF"/>
            </w:tcBorders>
            <w:shd w:val="clear" w:color="auto" w:fill="333333"/>
          </w:tcPr>
          <w:p w14:paraId="4F95775D" w14:textId="77777777" w:rsidR="007920A4" w:rsidRDefault="007920A4" w:rsidP="00F02FA0">
            <w:pPr>
              <w:tabs>
                <w:tab w:val="left" w:pos="2268"/>
                <w:tab w:val="left" w:pos="2977"/>
              </w:tabs>
              <w:spacing w:before="60" w:after="60"/>
              <w:jc w:val="center"/>
              <w:rPr>
                <w:b/>
                <w:color w:val="FFFFFF"/>
                <w:sz w:val="16"/>
              </w:rPr>
            </w:pPr>
            <w:r>
              <w:rPr>
                <w:b/>
                <w:color w:val="FFFFFF"/>
                <w:sz w:val="16"/>
              </w:rPr>
              <w:t>Teilnehmer</w:t>
            </w:r>
          </w:p>
        </w:tc>
        <w:tc>
          <w:tcPr>
            <w:tcW w:w="1560" w:type="dxa"/>
            <w:tcBorders>
              <w:top w:val="single" w:sz="12" w:space="0" w:color="333333"/>
              <w:left w:val="single" w:sz="4" w:space="0" w:color="FFFFFF"/>
              <w:bottom w:val="single" w:sz="12" w:space="0" w:color="333333"/>
              <w:right w:val="single" w:sz="4" w:space="0" w:color="FFFFFF"/>
            </w:tcBorders>
            <w:shd w:val="clear" w:color="auto" w:fill="333333"/>
          </w:tcPr>
          <w:p w14:paraId="341109A5" w14:textId="77777777" w:rsidR="007920A4" w:rsidRDefault="007920A4" w:rsidP="00F02FA0">
            <w:pPr>
              <w:tabs>
                <w:tab w:val="left" w:pos="2268"/>
                <w:tab w:val="left" w:pos="2977"/>
              </w:tabs>
              <w:spacing w:before="60" w:after="60"/>
              <w:jc w:val="center"/>
              <w:rPr>
                <w:b/>
                <w:color w:val="FFFFFF"/>
                <w:sz w:val="16"/>
              </w:rPr>
            </w:pPr>
            <w:r>
              <w:rPr>
                <w:b/>
                <w:color w:val="FFFFFF"/>
                <w:sz w:val="16"/>
              </w:rPr>
              <w:t>von - bis - Uhr</w:t>
            </w:r>
          </w:p>
        </w:tc>
        <w:tc>
          <w:tcPr>
            <w:tcW w:w="708" w:type="dxa"/>
            <w:tcBorders>
              <w:top w:val="single" w:sz="12" w:space="0" w:color="333333"/>
              <w:left w:val="single" w:sz="4" w:space="0" w:color="FFFFFF"/>
              <w:bottom w:val="single" w:sz="12" w:space="0" w:color="333333"/>
              <w:right w:val="single" w:sz="12" w:space="0" w:color="333333"/>
            </w:tcBorders>
            <w:shd w:val="clear" w:color="auto" w:fill="333333"/>
          </w:tcPr>
          <w:p w14:paraId="0CABD723" w14:textId="77777777" w:rsidR="007920A4" w:rsidRDefault="007920A4" w:rsidP="00F02FA0">
            <w:pPr>
              <w:tabs>
                <w:tab w:val="left" w:pos="2268"/>
                <w:tab w:val="left" w:pos="2977"/>
              </w:tabs>
              <w:spacing w:before="60" w:after="60"/>
              <w:jc w:val="center"/>
              <w:rPr>
                <w:b/>
                <w:color w:val="FFFFFF"/>
                <w:sz w:val="16"/>
              </w:rPr>
            </w:pPr>
            <w:r>
              <w:rPr>
                <w:b/>
                <w:color w:val="FFFFFF"/>
                <w:sz w:val="16"/>
              </w:rPr>
              <w:t>erl.</w:t>
            </w:r>
          </w:p>
        </w:tc>
      </w:tr>
      <w:tr w:rsidR="007920A4" w14:paraId="62931ACD"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52F8504F" w14:textId="77777777" w:rsidR="007920A4" w:rsidRDefault="007920A4" w:rsidP="00F02FA0">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1B2DD30C" w14:textId="77777777" w:rsidR="007920A4" w:rsidRPr="007920A4" w:rsidRDefault="007920A4" w:rsidP="00F02FA0">
            <w:pPr>
              <w:pStyle w:val="Kopfzeile"/>
              <w:tabs>
                <w:tab w:val="clear" w:pos="9071"/>
                <w:tab w:val="left" w:pos="2268"/>
                <w:tab w:val="left" w:pos="2977"/>
              </w:tabs>
              <w:spacing w:before="60" w:after="60"/>
              <w:rPr>
                <w:rFonts w:cs="Arial"/>
                <w:sz w:val="16"/>
                <w:szCs w:val="16"/>
              </w:rPr>
            </w:pPr>
            <w:r w:rsidRPr="007920A4">
              <w:rPr>
                <w:rFonts w:cs="Arial"/>
                <w:sz w:val="16"/>
                <w:szCs w:val="16"/>
              </w:rPr>
              <w:t>Bereich /</w:t>
            </w:r>
          </w:p>
          <w:p w14:paraId="48063FDC" w14:textId="77777777" w:rsidR="007920A4" w:rsidRDefault="007920A4" w:rsidP="00F02FA0">
            <w:pPr>
              <w:pStyle w:val="Kopfzeile"/>
              <w:tabs>
                <w:tab w:val="clear" w:pos="9071"/>
                <w:tab w:val="left" w:pos="2268"/>
                <w:tab w:val="left" w:pos="2977"/>
              </w:tabs>
              <w:spacing w:before="60" w:after="60"/>
              <w:rPr>
                <w:rFonts w:cs="Arial"/>
              </w:rPr>
            </w:pPr>
            <w:r w:rsidRPr="007920A4">
              <w:rPr>
                <w:rFonts w:cs="Arial"/>
                <w:sz w:val="16"/>
                <w:szCs w:val="16"/>
              </w:rPr>
              <w:t>Funktionen</w:t>
            </w:r>
          </w:p>
        </w:tc>
        <w:tc>
          <w:tcPr>
            <w:tcW w:w="1842" w:type="dxa"/>
            <w:tcBorders>
              <w:top w:val="single" w:sz="4" w:space="0" w:color="333333"/>
              <w:left w:val="single" w:sz="4" w:space="0" w:color="333333"/>
              <w:bottom w:val="single" w:sz="4" w:space="0" w:color="333333"/>
              <w:right w:val="single" w:sz="4" w:space="0" w:color="333333"/>
            </w:tcBorders>
          </w:tcPr>
          <w:p w14:paraId="32CCC638" w14:textId="77777777" w:rsidR="007920A4" w:rsidRDefault="007920A4" w:rsidP="00F02FA0">
            <w:pPr>
              <w:tabs>
                <w:tab w:val="left" w:pos="2268"/>
                <w:tab w:val="left" w:pos="2977"/>
              </w:tabs>
              <w:spacing w:before="60" w:after="60"/>
            </w:pPr>
          </w:p>
        </w:tc>
        <w:tc>
          <w:tcPr>
            <w:tcW w:w="1560" w:type="dxa"/>
            <w:tcBorders>
              <w:top w:val="single" w:sz="4" w:space="0" w:color="333333"/>
              <w:left w:val="single" w:sz="4" w:space="0" w:color="333333"/>
              <w:bottom w:val="single" w:sz="4" w:space="0" w:color="333333"/>
              <w:right w:val="single" w:sz="4" w:space="0" w:color="333333"/>
            </w:tcBorders>
          </w:tcPr>
          <w:p w14:paraId="74DD3060" w14:textId="77777777" w:rsidR="007920A4" w:rsidRDefault="007920A4" w:rsidP="00F02FA0">
            <w:pPr>
              <w:tabs>
                <w:tab w:val="left" w:pos="2268"/>
                <w:tab w:val="left" w:pos="2977"/>
              </w:tabs>
              <w:spacing w:before="60" w:after="60"/>
              <w:ind w:left="187"/>
            </w:pPr>
          </w:p>
        </w:tc>
        <w:tc>
          <w:tcPr>
            <w:tcW w:w="708" w:type="dxa"/>
            <w:tcBorders>
              <w:top w:val="single" w:sz="4" w:space="0" w:color="333333"/>
              <w:left w:val="single" w:sz="4" w:space="0" w:color="333333"/>
              <w:bottom w:val="single" w:sz="4" w:space="0" w:color="333333"/>
              <w:right w:val="single" w:sz="12" w:space="0" w:color="333333"/>
            </w:tcBorders>
          </w:tcPr>
          <w:p w14:paraId="6495D180" w14:textId="77777777" w:rsidR="007920A4" w:rsidRDefault="007920A4" w:rsidP="00F02FA0">
            <w:pPr>
              <w:tabs>
                <w:tab w:val="left" w:pos="2268"/>
                <w:tab w:val="left" w:pos="2977"/>
              </w:tabs>
              <w:spacing w:before="60" w:after="60"/>
              <w:jc w:val="center"/>
            </w:pPr>
            <w:r>
              <w:sym w:font="Wingdings" w:char="F0A8"/>
            </w:r>
          </w:p>
        </w:tc>
      </w:tr>
      <w:tr w:rsidR="007920A4" w14:paraId="7ED1E417"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40781B9D" w14:textId="77777777" w:rsidR="007920A4" w:rsidRDefault="007920A4" w:rsidP="00F02FA0">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5AC83A83" w14:textId="77777777" w:rsidR="007920A4" w:rsidRPr="007920A4" w:rsidRDefault="007920A4" w:rsidP="00F02FA0">
            <w:pPr>
              <w:pStyle w:val="Kopfzeile"/>
              <w:tabs>
                <w:tab w:val="clear" w:pos="9071"/>
                <w:tab w:val="left" w:pos="2268"/>
                <w:tab w:val="left" w:pos="2977"/>
              </w:tabs>
              <w:spacing w:before="60" w:after="60"/>
              <w:rPr>
                <w:rFonts w:cs="Arial"/>
                <w:sz w:val="16"/>
                <w:szCs w:val="16"/>
              </w:rPr>
            </w:pPr>
            <w:r w:rsidRPr="007920A4">
              <w:rPr>
                <w:rFonts w:cs="Arial"/>
                <w:sz w:val="16"/>
                <w:szCs w:val="16"/>
              </w:rPr>
              <w:t>Bereich /</w:t>
            </w:r>
          </w:p>
          <w:p w14:paraId="4E79A3AF" w14:textId="77777777" w:rsidR="007920A4" w:rsidRDefault="007920A4" w:rsidP="00F02FA0">
            <w:pPr>
              <w:pStyle w:val="Kopfzeile"/>
              <w:tabs>
                <w:tab w:val="clear" w:pos="9071"/>
                <w:tab w:val="left" w:pos="2268"/>
                <w:tab w:val="left" w:pos="2977"/>
              </w:tabs>
              <w:spacing w:before="60" w:after="60"/>
              <w:rPr>
                <w:rFonts w:cs="Arial"/>
              </w:rPr>
            </w:pPr>
            <w:r w:rsidRPr="007920A4">
              <w:rPr>
                <w:rFonts w:cs="Arial"/>
                <w:sz w:val="16"/>
                <w:szCs w:val="16"/>
              </w:rPr>
              <w:t>Funktionen</w:t>
            </w:r>
          </w:p>
        </w:tc>
        <w:tc>
          <w:tcPr>
            <w:tcW w:w="1842" w:type="dxa"/>
            <w:tcBorders>
              <w:top w:val="single" w:sz="4" w:space="0" w:color="333333"/>
              <w:left w:val="single" w:sz="4" w:space="0" w:color="333333"/>
              <w:bottom w:val="single" w:sz="4" w:space="0" w:color="333333"/>
              <w:right w:val="single" w:sz="4" w:space="0" w:color="333333"/>
            </w:tcBorders>
          </w:tcPr>
          <w:p w14:paraId="2B894039" w14:textId="77777777" w:rsidR="007920A4" w:rsidRDefault="007920A4" w:rsidP="00F02FA0">
            <w:pPr>
              <w:tabs>
                <w:tab w:val="left" w:pos="2268"/>
                <w:tab w:val="left" w:pos="2977"/>
              </w:tabs>
              <w:spacing w:before="60" w:after="60"/>
            </w:pPr>
          </w:p>
        </w:tc>
        <w:tc>
          <w:tcPr>
            <w:tcW w:w="1560" w:type="dxa"/>
            <w:tcBorders>
              <w:top w:val="single" w:sz="4" w:space="0" w:color="333333"/>
              <w:left w:val="single" w:sz="4" w:space="0" w:color="333333"/>
              <w:bottom w:val="single" w:sz="4" w:space="0" w:color="333333"/>
              <w:right w:val="single" w:sz="4" w:space="0" w:color="333333"/>
            </w:tcBorders>
          </w:tcPr>
          <w:p w14:paraId="4B71A7C5" w14:textId="77777777" w:rsidR="007920A4" w:rsidRDefault="007920A4" w:rsidP="00F02FA0">
            <w:pPr>
              <w:tabs>
                <w:tab w:val="left" w:pos="2268"/>
                <w:tab w:val="left" w:pos="2977"/>
              </w:tabs>
              <w:spacing w:before="60" w:after="60"/>
              <w:ind w:left="187"/>
            </w:pPr>
          </w:p>
        </w:tc>
        <w:tc>
          <w:tcPr>
            <w:tcW w:w="708" w:type="dxa"/>
            <w:tcBorders>
              <w:top w:val="single" w:sz="4" w:space="0" w:color="333333"/>
              <w:left w:val="single" w:sz="4" w:space="0" w:color="333333"/>
              <w:bottom w:val="single" w:sz="4" w:space="0" w:color="333333"/>
              <w:right w:val="single" w:sz="12" w:space="0" w:color="333333"/>
            </w:tcBorders>
          </w:tcPr>
          <w:p w14:paraId="623DFAF8" w14:textId="77777777" w:rsidR="007920A4" w:rsidRDefault="007920A4" w:rsidP="00F02FA0">
            <w:pPr>
              <w:tabs>
                <w:tab w:val="left" w:pos="2268"/>
                <w:tab w:val="left" w:pos="2977"/>
              </w:tabs>
              <w:spacing w:before="60" w:after="60"/>
              <w:jc w:val="center"/>
            </w:pPr>
            <w:r>
              <w:sym w:font="Wingdings" w:char="F0A8"/>
            </w:r>
          </w:p>
        </w:tc>
      </w:tr>
      <w:tr w:rsidR="007920A4" w14:paraId="73A46875" w14:textId="77777777" w:rsidTr="00F02FA0">
        <w:trPr>
          <w:cantSplit/>
        </w:trPr>
        <w:tc>
          <w:tcPr>
            <w:tcW w:w="637" w:type="dxa"/>
            <w:tcBorders>
              <w:top w:val="single" w:sz="4" w:space="0" w:color="333333"/>
              <w:left w:val="single" w:sz="12" w:space="0" w:color="333333"/>
              <w:bottom w:val="single" w:sz="4" w:space="0" w:color="333333"/>
              <w:right w:val="single" w:sz="4" w:space="0" w:color="333333"/>
            </w:tcBorders>
          </w:tcPr>
          <w:p w14:paraId="55284B0D" w14:textId="77777777" w:rsidR="007920A4" w:rsidRDefault="007920A4" w:rsidP="00F02FA0">
            <w:pPr>
              <w:numPr>
                <w:ilvl w:val="0"/>
                <w:numId w:val="2"/>
              </w:numPr>
              <w:tabs>
                <w:tab w:val="left" w:pos="284"/>
              </w:tabs>
              <w:spacing w:before="60" w:after="60"/>
              <w:jc w:val="center"/>
            </w:pPr>
          </w:p>
        </w:tc>
        <w:tc>
          <w:tcPr>
            <w:tcW w:w="4892" w:type="dxa"/>
            <w:tcBorders>
              <w:top w:val="single" w:sz="4" w:space="0" w:color="333333"/>
              <w:left w:val="single" w:sz="4" w:space="0" w:color="333333"/>
              <w:bottom w:val="single" w:sz="4" w:space="0" w:color="333333"/>
              <w:right w:val="single" w:sz="4" w:space="0" w:color="333333"/>
            </w:tcBorders>
          </w:tcPr>
          <w:p w14:paraId="05D425F1" w14:textId="77777777" w:rsidR="007920A4" w:rsidRPr="007920A4" w:rsidRDefault="007920A4" w:rsidP="007920A4">
            <w:pPr>
              <w:pStyle w:val="Kopfzeile"/>
              <w:tabs>
                <w:tab w:val="clear" w:pos="9071"/>
                <w:tab w:val="left" w:pos="2268"/>
                <w:tab w:val="left" w:pos="2977"/>
              </w:tabs>
              <w:spacing w:before="60" w:after="60"/>
              <w:rPr>
                <w:rFonts w:cs="Arial"/>
                <w:sz w:val="16"/>
                <w:szCs w:val="16"/>
              </w:rPr>
            </w:pPr>
            <w:r w:rsidRPr="007920A4">
              <w:rPr>
                <w:rFonts w:cs="Arial"/>
                <w:sz w:val="16"/>
                <w:szCs w:val="16"/>
              </w:rPr>
              <w:t>Bereich /</w:t>
            </w:r>
          </w:p>
          <w:p w14:paraId="36C03776" w14:textId="77777777" w:rsidR="007920A4" w:rsidRDefault="007920A4" w:rsidP="007920A4">
            <w:pPr>
              <w:pStyle w:val="Kopfzeile"/>
              <w:tabs>
                <w:tab w:val="clear" w:pos="9071"/>
                <w:tab w:val="left" w:pos="2268"/>
                <w:tab w:val="left" w:pos="2977"/>
              </w:tabs>
              <w:spacing w:before="60" w:after="60"/>
              <w:rPr>
                <w:rFonts w:cs="Arial"/>
              </w:rPr>
            </w:pPr>
            <w:r w:rsidRPr="007920A4">
              <w:rPr>
                <w:rFonts w:cs="Arial"/>
                <w:sz w:val="16"/>
                <w:szCs w:val="16"/>
              </w:rPr>
              <w:t>Funktionen</w:t>
            </w:r>
          </w:p>
        </w:tc>
        <w:tc>
          <w:tcPr>
            <w:tcW w:w="1842" w:type="dxa"/>
            <w:tcBorders>
              <w:top w:val="single" w:sz="4" w:space="0" w:color="333333"/>
              <w:left w:val="single" w:sz="4" w:space="0" w:color="333333"/>
              <w:bottom w:val="single" w:sz="4" w:space="0" w:color="333333"/>
              <w:right w:val="single" w:sz="4" w:space="0" w:color="333333"/>
            </w:tcBorders>
          </w:tcPr>
          <w:p w14:paraId="071C8A74" w14:textId="77777777" w:rsidR="007920A4" w:rsidRDefault="007920A4" w:rsidP="00F02FA0">
            <w:pPr>
              <w:tabs>
                <w:tab w:val="left" w:pos="2268"/>
                <w:tab w:val="left" w:pos="2977"/>
              </w:tabs>
              <w:spacing w:before="60" w:after="60"/>
            </w:pPr>
          </w:p>
        </w:tc>
        <w:tc>
          <w:tcPr>
            <w:tcW w:w="1560" w:type="dxa"/>
            <w:tcBorders>
              <w:top w:val="single" w:sz="4" w:space="0" w:color="333333"/>
              <w:left w:val="single" w:sz="4" w:space="0" w:color="333333"/>
              <w:bottom w:val="single" w:sz="4" w:space="0" w:color="333333"/>
              <w:right w:val="single" w:sz="4" w:space="0" w:color="333333"/>
            </w:tcBorders>
          </w:tcPr>
          <w:p w14:paraId="6CF83CC9" w14:textId="77777777" w:rsidR="007920A4" w:rsidRDefault="007920A4" w:rsidP="00F02FA0">
            <w:pPr>
              <w:tabs>
                <w:tab w:val="left" w:pos="2268"/>
                <w:tab w:val="left" w:pos="2977"/>
              </w:tabs>
              <w:spacing w:before="60" w:after="60"/>
              <w:ind w:left="187"/>
            </w:pPr>
          </w:p>
        </w:tc>
        <w:tc>
          <w:tcPr>
            <w:tcW w:w="708" w:type="dxa"/>
            <w:tcBorders>
              <w:top w:val="single" w:sz="4" w:space="0" w:color="333333"/>
              <w:left w:val="single" w:sz="4" w:space="0" w:color="333333"/>
              <w:bottom w:val="single" w:sz="4" w:space="0" w:color="333333"/>
              <w:right w:val="single" w:sz="12" w:space="0" w:color="333333"/>
            </w:tcBorders>
          </w:tcPr>
          <w:p w14:paraId="0A40D127" w14:textId="77777777" w:rsidR="007920A4" w:rsidRDefault="007920A4" w:rsidP="00F02FA0">
            <w:pPr>
              <w:tabs>
                <w:tab w:val="left" w:pos="2268"/>
                <w:tab w:val="left" w:pos="2977"/>
              </w:tabs>
              <w:spacing w:before="60" w:after="60"/>
              <w:jc w:val="center"/>
            </w:pPr>
            <w:r>
              <w:sym w:font="Wingdings" w:char="F0A8"/>
            </w:r>
          </w:p>
        </w:tc>
      </w:tr>
    </w:tbl>
    <w:p w14:paraId="05483F8D" w14:textId="77777777" w:rsidR="000C131E" w:rsidRPr="000C131E" w:rsidRDefault="000C131E" w:rsidP="007920A4">
      <w:pPr>
        <w:rPr>
          <w:sz w:val="2"/>
          <w:szCs w:val="2"/>
        </w:rPr>
      </w:pPr>
    </w:p>
    <w:p w14:paraId="3FBABF31" w14:textId="77777777" w:rsidR="00D87E8B" w:rsidRDefault="00D87E8B">
      <w:pPr>
        <w:rPr>
          <w:b/>
        </w:rPr>
      </w:pPr>
      <w:r>
        <w:rPr>
          <w:b/>
        </w:rPr>
        <w:br w:type="page"/>
      </w:r>
    </w:p>
    <w:p w14:paraId="7A4592C3" w14:textId="77777777" w:rsidR="007920A4" w:rsidRPr="008476F4" w:rsidRDefault="007920A4" w:rsidP="007920A4">
      <w:pPr>
        <w:rPr>
          <w:b/>
          <w:bCs/>
        </w:rPr>
      </w:pPr>
      <w:r w:rsidRPr="008476F4">
        <w:rPr>
          <w:b/>
        </w:rPr>
        <w:lastRenderedPageBreak/>
        <w:t xml:space="preserve">DIN EN ISO </w:t>
      </w:r>
      <w:r w:rsidR="00D87E8B">
        <w:rPr>
          <w:b/>
        </w:rPr>
        <w:t>9001:</w:t>
      </w:r>
      <w:r w:rsidR="00030543">
        <w:rPr>
          <w:b/>
        </w:rPr>
        <w:t>2015</w:t>
      </w:r>
      <w:r w:rsidRPr="008476F4">
        <w:rPr>
          <w:b/>
        </w:rPr>
        <w:t xml:space="preserve"> </w:t>
      </w:r>
    </w:p>
    <w:p w14:paraId="5A1C4C7B" w14:textId="77777777" w:rsidR="00D87E8B" w:rsidRPr="00D773E9" w:rsidRDefault="00D87E8B" w:rsidP="00D87E8B">
      <w:pPr>
        <w:pStyle w:val="KeinLeerraum"/>
      </w:pPr>
      <w:r w:rsidRPr="00D773E9">
        <w:t xml:space="preserve">4 Kontext der Organisation </w:t>
      </w:r>
      <w:r w:rsidRPr="007920A4">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AAEFE74" w14:textId="77777777" w:rsidR="00D87E8B" w:rsidRPr="00D773E9" w:rsidRDefault="00D87E8B" w:rsidP="00D87E8B">
      <w:pPr>
        <w:pStyle w:val="KeinLeerraum"/>
      </w:pPr>
      <w:r w:rsidRPr="00D773E9">
        <w:t xml:space="preserve">4 1 Verstehen der Organisation und ihres Kontextes </w:t>
      </w:r>
      <w:r w:rsidRPr="007920A4">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76644D9A" w14:textId="77777777" w:rsidR="00D87E8B" w:rsidRPr="00D773E9" w:rsidRDefault="00D87E8B" w:rsidP="00D87E8B">
      <w:pPr>
        <w:pStyle w:val="KeinLeerraum"/>
      </w:pPr>
      <w:r w:rsidRPr="00D773E9">
        <w:t xml:space="preserve">4 2 Verstehen der Erfordernisse und Erwartungen </w:t>
      </w:r>
      <w:r w:rsidRPr="007920A4">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interessierter Parteien </w:t>
      </w:r>
    </w:p>
    <w:p w14:paraId="01020642" w14:textId="77777777" w:rsidR="00D87E8B" w:rsidRPr="00D773E9" w:rsidRDefault="00D87E8B" w:rsidP="00D87E8B">
      <w:pPr>
        <w:pStyle w:val="KeinLeerraum"/>
      </w:pPr>
      <w:r w:rsidRPr="00D773E9">
        <w:t>4 3 Festlegen des Anwendungsbereichs des Qualitätsmanage</w:t>
      </w:r>
      <w:r>
        <w:t>-</w:t>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mentsystems </w:t>
      </w:r>
    </w:p>
    <w:p w14:paraId="45B6C873" w14:textId="77777777" w:rsidR="00D87E8B" w:rsidRPr="00D773E9" w:rsidRDefault="00D87E8B" w:rsidP="00D87E8B">
      <w:pPr>
        <w:pStyle w:val="KeinLeerraum"/>
      </w:pPr>
      <w:r w:rsidRPr="00D773E9">
        <w:t xml:space="preserve">4 4 Qualitätsmanagementsystem und dessen Prozesse </w:t>
      </w:r>
      <w:r w:rsidRPr="007920A4">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1034BFA5" w14:textId="77777777" w:rsidR="00891334" w:rsidRDefault="00EC5E57">
      <w:r>
        <w:t>Frei</w:t>
      </w:r>
      <w:r w:rsidR="007920A4">
        <w:t>e</w:t>
      </w:r>
      <w:r>
        <w:t xml:space="preserve"> Beschreibung / </w:t>
      </w:r>
      <w:r w:rsidR="00F654D3">
        <w:t>Empfehlungen</w:t>
      </w:r>
    </w:p>
    <w:p w14:paraId="52A8D00B" w14:textId="77777777" w:rsidR="007920A4" w:rsidRDefault="007920A4" w:rsidP="007920A4">
      <w:pPr>
        <w:tabs>
          <w:tab w:val="left" w:pos="9498"/>
        </w:tabs>
        <w:rPr>
          <w:u w:val="single"/>
        </w:rPr>
      </w:pPr>
      <w:r>
        <w:rPr>
          <w:u w:val="single"/>
        </w:rPr>
        <w:tab/>
      </w:r>
    </w:p>
    <w:p w14:paraId="31420B31" w14:textId="77777777" w:rsidR="00D87E8B" w:rsidRDefault="00D87E8B" w:rsidP="00D87E8B">
      <w:pPr>
        <w:tabs>
          <w:tab w:val="left" w:pos="9498"/>
        </w:tabs>
        <w:rPr>
          <w:u w:val="single"/>
        </w:rPr>
      </w:pPr>
      <w:r>
        <w:rPr>
          <w:u w:val="single"/>
        </w:rPr>
        <w:tab/>
      </w:r>
    </w:p>
    <w:p w14:paraId="4DB41E6F" w14:textId="77777777" w:rsidR="00D87E8B" w:rsidRDefault="00D87E8B" w:rsidP="00D87E8B">
      <w:pPr>
        <w:tabs>
          <w:tab w:val="left" w:pos="9498"/>
        </w:tabs>
        <w:rPr>
          <w:u w:val="single"/>
        </w:rPr>
      </w:pPr>
      <w:r>
        <w:rPr>
          <w:u w:val="single"/>
        </w:rPr>
        <w:tab/>
      </w:r>
    </w:p>
    <w:p w14:paraId="120054AE" w14:textId="77777777" w:rsidR="00D87E8B" w:rsidRDefault="00D87E8B" w:rsidP="00D87E8B">
      <w:pPr>
        <w:tabs>
          <w:tab w:val="left" w:pos="9498"/>
        </w:tabs>
        <w:rPr>
          <w:u w:val="single"/>
        </w:rPr>
      </w:pPr>
      <w:r>
        <w:rPr>
          <w:u w:val="single"/>
        </w:rPr>
        <w:tab/>
      </w:r>
    </w:p>
    <w:p w14:paraId="31BD4E36" w14:textId="77777777" w:rsidR="00653E78" w:rsidRDefault="00653E78" w:rsidP="00653E78">
      <w:pPr>
        <w:tabs>
          <w:tab w:val="left" w:pos="9498"/>
        </w:tabs>
        <w:rPr>
          <w:u w:val="single"/>
        </w:rPr>
      </w:pPr>
      <w:r>
        <w:rPr>
          <w:u w:val="single"/>
        </w:rPr>
        <w:tab/>
      </w:r>
    </w:p>
    <w:p w14:paraId="466E2D88" w14:textId="77777777" w:rsidR="00653E78" w:rsidRDefault="00653E78" w:rsidP="00653E78">
      <w:pPr>
        <w:tabs>
          <w:tab w:val="left" w:pos="9498"/>
        </w:tabs>
        <w:rPr>
          <w:u w:val="single"/>
        </w:rPr>
      </w:pPr>
      <w:r>
        <w:rPr>
          <w:u w:val="single"/>
        </w:rPr>
        <w:tab/>
      </w:r>
    </w:p>
    <w:p w14:paraId="0BD591ED" w14:textId="77777777" w:rsidR="00D87E8B" w:rsidRDefault="00D87E8B" w:rsidP="00D87E8B">
      <w:pPr>
        <w:tabs>
          <w:tab w:val="left" w:pos="9498"/>
        </w:tabs>
        <w:rPr>
          <w:u w:val="single"/>
        </w:rPr>
      </w:pPr>
      <w:r>
        <w:rPr>
          <w:u w:val="single"/>
        </w:rPr>
        <w:tab/>
      </w:r>
    </w:p>
    <w:p w14:paraId="1B4BEA92" w14:textId="77777777" w:rsidR="00F02FA0" w:rsidRDefault="00F02FA0" w:rsidP="00F02FA0">
      <w:pPr>
        <w:tabs>
          <w:tab w:val="left" w:pos="9498"/>
        </w:tabs>
        <w:rPr>
          <w:u w:val="single"/>
        </w:rPr>
      </w:pPr>
      <w:r>
        <w:rPr>
          <w:u w:val="single"/>
        </w:rPr>
        <w:tab/>
      </w:r>
    </w:p>
    <w:p w14:paraId="4A72A2BA" w14:textId="77777777" w:rsidR="00EC5E57" w:rsidRDefault="00EC5E57">
      <w:pPr>
        <w:rPr>
          <w:u w:val="single"/>
        </w:rPr>
      </w:pPr>
      <w:r>
        <w:rPr>
          <w:u w:val="single"/>
        </w:rPr>
        <w:t xml:space="preserve">Eingesehene </w:t>
      </w:r>
      <w:r w:rsidR="00460174">
        <w:rPr>
          <w:u w:val="single"/>
        </w:rPr>
        <w:t>Unterlagen</w:t>
      </w:r>
      <w:r w:rsidR="00EE0543">
        <w:rPr>
          <w:u w:val="single"/>
        </w:rPr>
        <w:t xml:space="preserve"> </w:t>
      </w:r>
    </w:p>
    <w:p w14:paraId="2AD9A28C"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7A3D9AB0"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8645D3B"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D596DB0"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02715D" w14:paraId="48C5F5DB" w14:textId="77777777" w:rsidTr="005D7213">
        <w:tc>
          <w:tcPr>
            <w:tcW w:w="7905" w:type="dxa"/>
            <w:gridSpan w:val="2"/>
            <w:shd w:val="clear" w:color="auto" w:fill="FFFFFF"/>
          </w:tcPr>
          <w:p w14:paraId="5AD1B6D4" w14:textId="77777777" w:rsidR="0002715D" w:rsidRDefault="0002715D" w:rsidP="00121EEE">
            <w:pPr>
              <w:rPr>
                <w:b/>
                <w:sz w:val="24"/>
              </w:rPr>
            </w:pPr>
            <w:r>
              <w:rPr>
                <w:b/>
                <w:sz w:val="24"/>
              </w:rPr>
              <w:t>Ergebnis (</w:t>
            </w:r>
            <w:r w:rsidR="00294E5F">
              <w:rPr>
                <w:b/>
                <w:sz w:val="24"/>
              </w:rPr>
              <w:t>Auditor/-in</w:t>
            </w:r>
            <w:r>
              <w:rPr>
                <w:b/>
                <w:sz w:val="24"/>
              </w:rPr>
              <w:t>)</w:t>
            </w:r>
          </w:p>
        </w:tc>
        <w:tc>
          <w:tcPr>
            <w:tcW w:w="425" w:type="dxa"/>
            <w:shd w:val="clear" w:color="auto" w:fill="FFFFFF"/>
          </w:tcPr>
          <w:p w14:paraId="3A5FBE34" w14:textId="77777777" w:rsidR="0002715D" w:rsidRDefault="007E41E1" w:rsidP="00F02FA0">
            <w:pPr>
              <w:rPr>
                <w:b/>
                <w:sz w:val="24"/>
              </w:rPr>
            </w:pPr>
            <w:r>
              <w:rPr>
                <w:b/>
                <w:sz w:val="24"/>
              </w:rPr>
              <w:t>E</w:t>
            </w:r>
          </w:p>
        </w:tc>
        <w:tc>
          <w:tcPr>
            <w:tcW w:w="1418" w:type="dxa"/>
            <w:shd w:val="clear" w:color="auto" w:fill="FFFFFF"/>
          </w:tcPr>
          <w:p w14:paraId="0610ACE8" w14:textId="77777777" w:rsidR="0002715D" w:rsidRDefault="0002715D" w:rsidP="00F02FA0">
            <w:pPr>
              <w:rPr>
                <w:b/>
                <w:sz w:val="24"/>
              </w:rPr>
            </w:pPr>
            <w:r>
              <w:rPr>
                <w:b/>
                <w:sz w:val="24"/>
              </w:rPr>
              <w:t>Termin</w:t>
            </w:r>
          </w:p>
        </w:tc>
      </w:tr>
      <w:tr w:rsidR="0002715D" w14:paraId="71DDCC48" w14:textId="77777777" w:rsidTr="005D7213">
        <w:tc>
          <w:tcPr>
            <w:tcW w:w="7905" w:type="dxa"/>
            <w:gridSpan w:val="2"/>
          </w:tcPr>
          <w:p w14:paraId="6D75A786" w14:textId="77777777" w:rsidR="0002715D" w:rsidRDefault="0002715D" w:rsidP="000C2627">
            <w:r>
              <w:t>1.</w:t>
            </w:r>
          </w:p>
        </w:tc>
        <w:tc>
          <w:tcPr>
            <w:tcW w:w="425" w:type="dxa"/>
          </w:tcPr>
          <w:p w14:paraId="55A8BF22" w14:textId="77777777" w:rsidR="0002715D" w:rsidRDefault="0002715D" w:rsidP="00F02FA0"/>
        </w:tc>
        <w:tc>
          <w:tcPr>
            <w:tcW w:w="1418" w:type="dxa"/>
          </w:tcPr>
          <w:p w14:paraId="45B95424" w14:textId="77777777" w:rsidR="0002715D" w:rsidRDefault="0002715D" w:rsidP="00F02FA0"/>
        </w:tc>
      </w:tr>
      <w:tr w:rsidR="0002715D" w14:paraId="557C9091" w14:textId="77777777" w:rsidTr="005D7213">
        <w:tc>
          <w:tcPr>
            <w:tcW w:w="7905" w:type="dxa"/>
            <w:gridSpan w:val="2"/>
          </w:tcPr>
          <w:p w14:paraId="64F2D2E0" w14:textId="77777777" w:rsidR="0002715D" w:rsidRDefault="0002715D" w:rsidP="000C2627">
            <w:r>
              <w:t>2.</w:t>
            </w:r>
          </w:p>
        </w:tc>
        <w:tc>
          <w:tcPr>
            <w:tcW w:w="425" w:type="dxa"/>
          </w:tcPr>
          <w:p w14:paraId="5290CACB" w14:textId="77777777" w:rsidR="0002715D" w:rsidRDefault="0002715D" w:rsidP="00F02FA0"/>
        </w:tc>
        <w:tc>
          <w:tcPr>
            <w:tcW w:w="1418" w:type="dxa"/>
          </w:tcPr>
          <w:p w14:paraId="17C0AB69" w14:textId="77777777" w:rsidR="0002715D" w:rsidRDefault="0002715D" w:rsidP="00F02FA0"/>
        </w:tc>
      </w:tr>
      <w:tr w:rsidR="0002715D" w14:paraId="401C971A" w14:textId="77777777" w:rsidTr="005D7213">
        <w:tc>
          <w:tcPr>
            <w:tcW w:w="7905" w:type="dxa"/>
            <w:gridSpan w:val="2"/>
          </w:tcPr>
          <w:p w14:paraId="26C2F813" w14:textId="77777777" w:rsidR="0002715D" w:rsidRDefault="0002715D" w:rsidP="000C2627">
            <w:r>
              <w:t>3.</w:t>
            </w:r>
          </w:p>
        </w:tc>
        <w:tc>
          <w:tcPr>
            <w:tcW w:w="425" w:type="dxa"/>
          </w:tcPr>
          <w:p w14:paraId="20B3ABE0" w14:textId="77777777" w:rsidR="0002715D" w:rsidRDefault="0002715D" w:rsidP="00F02FA0"/>
        </w:tc>
        <w:tc>
          <w:tcPr>
            <w:tcW w:w="1418" w:type="dxa"/>
          </w:tcPr>
          <w:p w14:paraId="27D561FB" w14:textId="77777777" w:rsidR="0002715D" w:rsidRDefault="0002715D" w:rsidP="00F02FA0"/>
        </w:tc>
      </w:tr>
      <w:tr w:rsidR="00FE6C48" w14:paraId="196CF52B" w14:textId="77777777" w:rsidTr="00121EEE">
        <w:tc>
          <w:tcPr>
            <w:tcW w:w="5919" w:type="dxa"/>
            <w:shd w:val="clear" w:color="auto" w:fill="FFFFFF"/>
          </w:tcPr>
          <w:p w14:paraId="23DD8DC6" w14:textId="77777777" w:rsidR="00FE6C48" w:rsidRDefault="00653E78" w:rsidP="00F02FA0">
            <w:pPr>
              <w:rPr>
                <w:b/>
                <w:sz w:val="24"/>
              </w:rPr>
            </w:pPr>
            <w:r>
              <w:rPr>
                <w:b/>
                <w:sz w:val="24"/>
              </w:rPr>
              <w:t>Maßnahme / Ursache (</w:t>
            </w:r>
            <w:r w:rsidR="009107DC">
              <w:rPr>
                <w:b/>
                <w:sz w:val="24"/>
              </w:rPr>
              <w:t>Auditierte Organisation)</w:t>
            </w:r>
          </w:p>
        </w:tc>
        <w:tc>
          <w:tcPr>
            <w:tcW w:w="2411" w:type="dxa"/>
            <w:gridSpan w:val="2"/>
            <w:shd w:val="clear" w:color="auto" w:fill="FFFFFF"/>
          </w:tcPr>
          <w:p w14:paraId="0594A9CB" w14:textId="77777777" w:rsidR="00FE6C48" w:rsidRDefault="00FE6C48" w:rsidP="00F02FA0">
            <w:pPr>
              <w:rPr>
                <w:b/>
                <w:sz w:val="24"/>
              </w:rPr>
            </w:pPr>
            <w:r>
              <w:rPr>
                <w:b/>
                <w:sz w:val="24"/>
              </w:rPr>
              <w:t>VA</w:t>
            </w:r>
          </w:p>
        </w:tc>
        <w:tc>
          <w:tcPr>
            <w:tcW w:w="1418" w:type="dxa"/>
            <w:shd w:val="clear" w:color="auto" w:fill="FFFFFF"/>
          </w:tcPr>
          <w:p w14:paraId="33428173" w14:textId="77777777" w:rsidR="00FE6C48" w:rsidRDefault="00FE6C48" w:rsidP="00F02FA0">
            <w:pPr>
              <w:rPr>
                <w:b/>
                <w:sz w:val="24"/>
              </w:rPr>
            </w:pPr>
            <w:r>
              <w:rPr>
                <w:b/>
                <w:sz w:val="24"/>
              </w:rPr>
              <w:t>Termin</w:t>
            </w:r>
          </w:p>
        </w:tc>
      </w:tr>
      <w:tr w:rsidR="00FE6C48" w14:paraId="0C008E64" w14:textId="77777777" w:rsidTr="00121EEE">
        <w:tc>
          <w:tcPr>
            <w:tcW w:w="5919" w:type="dxa"/>
          </w:tcPr>
          <w:p w14:paraId="040624AD" w14:textId="77777777" w:rsidR="00FE6C48" w:rsidRDefault="00FE6C48" w:rsidP="000C2627">
            <w:r>
              <w:t>Zu 1</w:t>
            </w:r>
          </w:p>
        </w:tc>
        <w:tc>
          <w:tcPr>
            <w:tcW w:w="2411" w:type="dxa"/>
            <w:gridSpan w:val="2"/>
          </w:tcPr>
          <w:p w14:paraId="7AB9C135" w14:textId="77777777" w:rsidR="00FE6C48" w:rsidRDefault="00FE6C48" w:rsidP="00F02FA0"/>
        </w:tc>
        <w:tc>
          <w:tcPr>
            <w:tcW w:w="1418" w:type="dxa"/>
          </w:tcPr>
          <w:p w14:paraId="43360F95" w14:textId="77777777" w:rsidR="00FE6C48" w:rsidRDefault="00FE6C48" w:rsidP="00F02FA0"/>
        </w:tc>
      </w:tr>
      <w:tr w:rsidR="00FE6C48" w14:paraId="1CCADDA8" w14:textId="77777777" w:rsidTr="00121EEE">
        <w:tc>
          <w:tcPr>
            <w:tcW w:w="5919" w:type="dxa"/>
          </w:tcPr>
          <w:p w14:paraId="0C633BD8" w14:textId="77777777" w:rsidR="00FE6C48" w:rsidRDefault="00FE6C48" w:rsidP="000C2627">
            <w:r>
              <w:t>Zu 2</w:t>
            </w:r>
          </w:p>
        </w:tc>
        <w:tc>
          <w:tcPr>
            <w:tcW w:w="2411" w:type="dxa"/>
            <w:gridSpan w:val="2"/>
          </w:tcPr>
          <w:p w14:paraId="55FB72B5" w14:textId="77777777" w:rsidR="00FE6C48" w:rsidRDefault="00FE6C48" w:rsidP="00F02FA0"/>
        </w:tc>
        <w:tc>
          <w:tcPr>
            <w:tcW w:w="1418" w:type="dxa"/>
          </w:tcPr>
          <w:p w14:paraId="2A6C6E29" w14:textId="77777777" w:rsidR="00FE6C48" w:rsidRDefault="00FE6C48" w:rsidP="00F02FA0"/>
        </w:tc>
      </w:tr>
      <w:tr w:rsidR="00FE6C48" w14:paraId="667AA288" w14:textId="77777777" w:rsidTr="00121EEE">
        <w:tc>
          <w:tcPr>
            <w:tcW w:w="5919" w:type="dxa"/>
          </w:tcPr>
          <w:p w14:paraId="2DA649CD" w14:textId="77777777" w:rsidR="00FE6C48" w:rsidRDefault="00FE6C48" w:rsidP="000C2627">
            <w:r>
              <w:t>Zu 3</w:t>
            </w:r>
          </w:p>
        </w:tc>
        <w:tc>
          <w:tcPr>
            <w:tcW w:w="2411" w:type="dxa"/>
            <w:gridSpan w:val="2"/>
          </w:tcPr>
          <w:p w14:paraId="5F6A1A28" w14:textId="77777777" w:rsidR="00FE6C48" w:rsidRDefault="00FE6C48" w:rsidP="00F02FA0"/>
        </w:tc>
        <w:tc>
          <w:tcPr>
            <w:tcW w:w="1418" w:type="dxa"/>
          </w:tcPr>
          <w:p w14:paraId="047A64D3" w14:textId="77777777" w:rsidR="00FE6C48" w:rsidRDefault="00FE6C48" w:rsidP="00F02FA0"/>
        </w:tc>
      </w:tr>
    </w:tbl>
    <w:p w14:paraId="09BA17DF" w14:textId="77777777" w:rsidR="00460174" w:rsidRDefault="00460174" w:rsidP="00460174">
      <w:pPr>
        <w:rPr>
          <w:b/>
          <w:bCs/>
          <w:sz w:val="16"/>
          <w:szCs w:val="16"/>
        </w:rPr>
      </w:pPr>
      <w:r w:rsidRPr="007920A4">
        <w:rPr>
          <w:b/>
          <w:bCs/>
          <w:sz w:val="16"/>
          <w:szCs w:val="16"/>
        </w:rPr>
        <w:t>Feld E= Einstufung; A= Abweichung (</w:t>
      </w:r>
      <w:r w:rsidR="00121EEE">
        <w:rPr>
          <w:b/>
          <w:bCs/>
          <w:sz w:val="16"/>
          <w:szCs w:val="16"/>
        </w:rPr>
        <w:t>Umgehende Maßnahmen</w:t>
      </w:r>
      <w:r w:rsidRPr="007920A4">
        <w:rPr>
          <w:b/>
          <w:bCs/>
          <w:sz w:val="16"/>
          <w:szCs w:val="16"/>
        </w:rPr>
        <w:t xml:space="preserve">); </w:t>
      </w:r>
      <w:r w:rsidR="000C2627">
        <w:rPr>
          <w:b/>
          <w:bCs/>
          <w:sz w:val="16"/>
          <w:szCs w:val="16"/>
        </w:rPr>
        <w:t xml:space="preserve"> </w:t>
      </w:r>
      <w:r w:rsidRPr="007920A4">
        <w:rPr>
          <w:b/>
          <w:bCs/>
          <w:sz w:val="16"/>
          <w:szCs w:val="16"/>
        </w:rPr>
        <w:t>F=Feststellung (Maßnahme wird durch das Unternehmen überwacht)</w:t>
      </w:r>
    </w:p>
    <w:p w14:paraId="43327F08" w14:textId="77777777" w:rsidR="00294E5F" w:rsidRPr="008476F4" w:rsidRDefault="00294E5F" w:rsidP="00294E5F">
      <w:pPr>
        <w:rPr>
          <w:b/>
          <w:bCs/>
        </w:rPr>
      </w:pPr>
      <w:r w:rsidRPr="008476F4">
        <w:rPr>
          <w:b/>
        </w:rPr>
        <w:lastRenderedPageBreak/>
        <w:t xml:space="preserve">DIN EN ISO </w:t>
      </w:r>
      <w:r>
        <w:rPr>
          <w:b/>
        </w:rPr>
        <w:t>9001:</w:t>
      </w:r>
      <w:r w:rsidR="00030543">
        <w:rPr>
          <w:b/>
        </w:rPr>
        <w:t>2015</w:t>
      </w:r>
      <w:r w:rsidRPr="008476F4">
        <w:rPr>
          <w:b/>
        </w:rPr>
        <w:t xml:space="preserve"> </w:t>
      </w:r>
    </w:p>
    <w:p w14:paraId="03403884" w14:textId="77777777" w:rsidR="00294E5F" w:rsidRPr="00D773E9" w:rsidRDefault="00294E5F" w:rsidP="00294E5F">
      <w:pPr>
        <w:pStyle w:val="KeinLeerraum"/>
      </w:pPr>
      <w:r w:rsidRPr="00D773E9">
        <w:t xml:space="preserve">5 Führung  </w:t>
      </w:r>
      <w:r w:rsidRPr="007920A4">
        <w:rPr>
          <w:bCs/>
        </w:rPr>
        <w:tab/>
      </w:r>
      <w:r>
        <w:rPr>
          <w:bCs/>
        </w:rPr>
        <w:tab/>
      </w:r>
      <w:r>
        <w:rPr>
          <w:bCs/>
        </w:rPr>
        <w:tab/>
      </w:r>
      <w:r>
        <w:rPr>
          <w:bCs/>
        </w:rPr>
        <w:tab/>
      </w:r>
      <w:r>
        <w:rPr>
          <w:bCs/>
        </w:rPr>
        <w:tab/>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1C4D4ED" w14:textId="77777777" w:rsidR="00294E5F" w:rsidRPr="00D773E9" w:rsidRDefault="00294E5F" w:rsidP="00294E5F">
      <w:pPr>
        <w:pStyle w:val="KeinLeerraum"/>
      </w:pPr>
      <w:r w:rsidRPr="00D773E9">
        <w:t xml:space="preserve">5 1 Führung und Verpflichtung </w:t>
      </w:r>
      <w:r w:rsidRPr="007920A4">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729720D" w14:textId="77777777" w:rsidR="00294E5F" w:rsidRPr="00D773E9" w:rsidRDefault="00294E5F" w:rsidP="00294E5F">
      <w:pPr>
        <w:pStyle w:val="KeinLeerraum"/>
      </w:pPr>
      <w:r w:rsidRPr="00D773E9">
        <w:t xml:space="preserve">5 1 1 </w:t>
      </w:r>
      <w:r w:rsidR="00DF5804">
        <w:t>Allgemeines</w:t>
      </w:r>
      <w:r w:rsidR="00DF5804">
        <w:tab/>
      </w:r>
      <w:r w:rsidR="00DF5804">
        <w:tab/>
      </w:r>
      <w:r w:rsidR="00DF5804">
        <w:tab/>
      </w:r>
      <w:r w:rsidR="00DF5804">
        <w:tab/>
      </w:r>
      <w:r w:rsidR="00DF5804">
        <w:tab/>
      </w:r>
      <w:r>
        <w:t>-</w:t>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5 1 2 Kundenorientierung </w:t>
      </w:r>
      <w:r w:rsidRPr="007920A4">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C09210E" w14:textId="77777777" w:rsidR="00DF5804" w:rsidRPr="00D773E9" w:rsidRDefault="00DF5804" w:rsidP="00DF5804">
      <w:pPr>
        <w:pStyle w:val="KeinLeerraum"/>
      </w:pPr>
      <w:r w:rsidRPr="00D773E9">
        <w:t xml:space="preserve">5 2 </w:t>
      </w:r>
      <w:r>
        <w:t>P</w:t>
      </w:r>
      <w:r w:rsidRPr="00D773E9">
        <w:t xml:space="preserve">olitik </w:t>
      </w:r>
      <w:r>
        <w:tab/>
      </w:r>
      <w:r w:rsidRPr="007920A4">
        <w:rPr>
          <w:bCs/>
        </w:rPr>
        <w:tab/>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5460919" w14:textId="77777777" w:rsidR="00DF5804" w:rsidRPr="00D773E9" w:rsidRDefault="00DF5804" w:rsidP="00DF5804">
      <w:pPr>
        <w:pStyle w:val="KeinLeerraum"/>
      </w:pPr>
      <w:r w:rsidRPr="00D773E9">
        <w:t xml:space="preserve">5 2 </w:t>
      </w:r>
      <w:r>
        <w:t>P</w:t>
      </w:r>
      <w:r w:rsidRPr="00D773E9">
        <w:t xml:space="preserve">olitik </w:t>
      </w:r>
      <w:r>
        <w:sym w:font="Wingdings" w:char="F0E0"/>
      </w:r>
      <w:r>
        <w:t xml:space="preserve"> Entwicklung und Bekanntmachung</w:t>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AD7FD51" w14:textId="77777777" w:rsidR="00294E5F" w:rsidRPr="00D773E9" w:rsidRDefault="00294E5F" w:rsidP="00294E5F">
      <w:pPr>
        <w:pStyle w:val="KeinLeerraum"/>
      </w:pPr>
      <w:r w:rsidRPr="00D773E9">
        <w:t xml:space="preserve">5 3 Rollen, Verantwortlichkeiten und Befugnisse in der </w:t>
      </w:r>
      <w:r w:rsidRPr="007920A4">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Organisation </w:t>
      </w:r>
    </w:p>
    <w:p w14:paraId="5B1DE238" w14:textId="77777777" w:rsidR="007920A4" w:rsidRDefault="007920A4" w:rsidP="007920A4">
      <w:r>
        <w:t>Freie Beschreibung / Empfehlungen</w:t>
      </w:r>
    </w:p>
    <w:p w14:paraId="247C575C" w14:textId="77777777" w:rsidR="00294E5F" w:rsidRDefault="00294E5F" w:rsidP="00294E5F">
      <w:pPr>
        <w:tabs>
          <w:tab w:val="left" w:pos="9498"/>
        </w:tabs>
        <w:rPr>
          <w:u w:val="single"/>
        </w:rPr>
      </w:pPr>
      <w:r>
        <w:rPr>
          <w:u w:val="single"/>
        </w:rPr>
        <w:tab/>
      </w:r>
    </w:p>
    <w:p w14:paraId="5130362B" w14:textId="77777777" w:rsidR="00294E5F" w:rsidRDefault="00294E5F" w:rsidP="00294E5F">
      <w:pPr>
        <w:tabs>
          <w:tab w:val="left" w:pos="9498"/>
        </w:tabs>
        <w:rPr>
          <w:u w:val="single"/>
        </w:rPr>
      </w:pPr>
      <w:r>
        <w:rPr>
          <w:u w:val="single"/>
        </w:rPr>
        <w:tab/>
      </w:r>
    </w:p>
    <w:p w14:paraId="419AEFFB" w14:textId="77777777" w:rsidR="00294E5F" w:rsidRDefault="00294E5F" w:rsidP="00294E5F">
      <w:pPr>
        <w:tabs>
          <w:tab w:val="left" w:pos="9498"/>
        </w:tabs>
        <w:rPr>
          <w:u w:val="single"/>
        </w:rPr>
      </w:pPr>
      <w:r>
        <w:rPr>
          <w:u w:val="single"/>
        </w:rPr>
        <w:tab/>
      </w:r>
    </w:p>
    <w:p w14:paraId="6FF53A49" w14:textId="77777777" w:rsidR="00294E5F" w:rsidRDefault="00294E5F" w:rsidP="00294E5F">
      <w:pPr>
        <w:tabs>
          <w:tab w:val="left" w:pos="9498"/>
        </w:tabs>
        <w:rPr>
          <w:u w:val="single"/>
        </w:rPr>
      </w:pPr>
      <w:r>
        <w:rPr>
          <w:u w:val="single"/>
        </w:rPr>
        <w:tab/>
      </w:r>
    </w:p>
    <w:p w14:paraId="2DC9F503" w14:textId="77777777" w:rsidR="00294E5F" w:rsidRDefault="00294E5F" w:rsidP="00294E5F">
      <w:pPr>
        <w:tabs>
          <w:tab w:val="left" w:pos="9498"/>
        </w:tabs>
        <w:rPr>
          <w:u w:val="single"/>
        </w:rPr>
      </w:pPr>
      <w:r>
        <w:rPr>
          <w:u w:val="single"/>
        </w:rPr>
        <w:tab/>
      </w:r>
    </w:p>
    <w:p w14:paraId="37C93C8C" w14:textId="77777777" w:rsidR="00294E5F" w:rsidRDefault="00294E5F" w:rsidP="00294E5F">
      <w:pPr>
        <w:tabs>
          <w:tab w:val="left" w:pos="9498"/>
        </w:tabs>
        <w:rPr>
          <w:u w:val="single"/>
        </w:rPr>
      </w:pPr>
      <w:r>
        <w:rPr>
          <w:u w:val="single"/>
        </w:rPr>
        <w:tab/>
      </w:r>
    </w:p>
    <w:p w14:paraId="3E249323" w14:textId="77777777" w:rsidR="007920A4" w:rsidRDefault="007920A4" w:rsidP="007920A4">
      <w:pPr>
        <w:tabs>
          <w:tab w:val="left" w:pos="9498"/>
        </w:tabs>
        <w:rPr>
          <w:u w:val="single"/>
        </w:rPr>
      </w:pPr>
      <w:r>
        <w:rPr>
          <w:u w:val="single"/>
        </w:rPr>
        <w:tab/>
      </w:r>
    </w:p>
    <w:p w14:paraId="1C2D7C1C" w14:textId="77777777" w:rsidR="007920A4" w:rsidRDefault="007920A4" w:rsidP="007920A4">
      <w:pPr>
        <w:rPr>
          <w:u w:val="single"/>
        </w:rPr>
      </w:pPr>
      <w:r>
        <w:rPr>
          <w:u w:val="single"/>
        </w:rPr>
        <w:t xml:space="preserve">Eingesehene Unterlagen </w:t>
      </w:r>
    </w:p>
    <w:p w14:paraId="17FF0236"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D048266"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10B400C"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47A4E0A7" w14:textId="77777777" w:rsidR="007920A4" w:rsidRDefault="007920A4" w:rsidP="007920A4">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8476F4" w14:paraId="33F48208" w14:textId="77777777" w:rsidTr="006E33AE">
        <w:tc>
          <w:tcPr>
            <w:tcW w:w="7905" w:type="dxa"/>
            <w:gridSpan w:val="2"/>
            <w:shd w:val="clear" w:color="auto" w:fill="FFFFFF"/>
          </w:tcPr>
          <w:p w14:paraId="1B4B4DC6" w14:textId="77777777" w:rsidR="008476F4" w:rsidRDefault="008476F4" w:rsidP="006E33AE">
            <w:pPr>
              <w:rPr>
                <w:b/>
                <w:sz w:val="24"/>
              </w:rPr>
            </w:pPr>
            <w:r>
              <w:rPr>
                <w:b/>
                <w:sz w:val="24"/>
              </w:rPr>
              <w:t>Ergebnis (</w:t>
            </w:r>
            <w:r w:rsidR="00294E5F">
              <w:rPr>
                <w:b/>
                <w:sz w:val="24"/>
              </w:rPr>
              <w:t>Auditor/-in</w:t>
            </w:r>
            <w:r>
              <w:rPr>
                <w:b/>
                <w:sz w:val="24"/>
              </w:rPr>
              <w:t>)</w:t>
            </w:r>
          </w:p>
        </w:tc>
        <w:tc>
          <w:tcPr>
            <w:tcW w:w="425" w:type="dxa"/>
            <w:shd w:val="clear" w:color="auto" w:fill="FFFFFF"/>
          </w:tcPr>
          <w:p w14:paraId="32F35602" w14:textId="77777777" w:rsidR="008476F4" w:rsidRDefault="007E41E1" w:rsidP="006E33AE">
            <w:pPr>
              <w:rPr>
                <w:b/>
                <w:sz w:val="24"/>
              </w:rPr>
            </w:pPr>
            <w:r>
              <w:rPr>
                <w:b/>
                <w:sz w:val="24"/>
              </w:rPr>
              <w:t>E</w:t>
            </w:r>
          </w:p>
        </w:tc>
        <w:tc>
          <w:tcPr>
            <w:tcW w:w="1418" w:type="dxa"/>
            <w:shd w:val="clear" w:color="auto" w:fill="FFFFFF"/>
          </w:tcPr>
          <w:p w14:paraId="3C376398" w14:textId="77777777" w:rsidR="008476F4" w:rsidRDefault="008476F4" w:rsidP="006E33AE">
            <w:pPr>
              <w:rPr>
                <w:b/>
                <w:sz w:val="24"/>
              </w:rPr>
            </w:pPr>
            <w:r>
              <w:rPr>
                <w:b/>
                <w:sz w:val="24"/>
              </w:rPr>
              <w:t>Termin</w:t>
            </w:r>
          </w:p>
        </w:tc>
      </w:tr>
      <w:tr w:rsidR="008476F4" w14:paraId="48DB2575" w14:textId="77777777" w:rsidTr="006E33AE">
        <w:tc>
          <w:tcPr>
            <w:tcW w:w="7905" w:type="dxa"/>
            <w:gridSpan w:val="2"/>
          </w:tcPr>
          <w:p w14:paraId="462D2F25" w14:textId="77777777" w:rsidR="008476F4" w:rsidRDefault="008476F4" w:rsidP="000C2627">
            <w:r>
              <w:t>1.</w:t>
            </w:r>
          </w:p>
        </w:tc>
        <w:tc>
          <w:tcPr>
            <w:tcW w:w="425" w:type="dxa"/>
          </w:tcPr>
          <w:p w14:paraId="4E7667CC" w14:textId="77777777" w:rsidR="008476F4" w:rsidRDefault="008476F4" w:rsidP="006E33AE"/>
        </w:tc>
        <w:tc>
          <w:tcPr>
            <w:tcW w:w="1418" w:type="dxa"/>
          </w:tcPr>
          <w:p w14:paraId="2F78D048" w14:textId="77777777" w:rsidR="008476F4" w:rsidRDefault="008476F4" w:rsidP="006E33AE"/>
        </w:tc>
      </w:tr>
      <w:tr w:rsidR="008476F4" w14:paraId="2EB2254C" w14:textId="77777777" w:rsidTr="006E33AE">
        <w:tc>
          <w:tcPr>
            <w:tcW w:w="7905" w:type="dxa"/>
            <w:gridSpan w:val="2"/>
          </w:tcPr>
          <w:p w14:paraId="1A38E867" w14:textId="77777777" w:rsidR="008476F4" w:rsidRDefault="008476F4" w:rsidP="000C2627">
            <w:r>
              <w:t>2.</w:t>
            </w:r>
          </w:p>
        </w:tc>
        <w:tc>
          <w:tcPr>
            <w:tcW w:w="425" w:type="dxa"/>
          </w:tcPr>
          <w:p w14:paraId="1438644E" w14:textId="77777777" w:rsidR="008476F4" w:rsidRDefault="008476F4" w:rsidP="006E33AE"/>
        </w:tc>
        <w:tc>
          <w:tcPr>
            <w:tcW w:w="1418" w:type="dxa"/>
          </w:tcPr>
          <w:p w14:paraId="526CB03E" w14:textId="77777777" w:rsidR="008476F4" w:rsidRDefault="008476F4" w:rsidP="006E33AE"/>
        </w:tc>
      </w:tr>
      <w:tr w:rsidR="008476F4" w14:paraId="32069205" w14:textId="77777777" w:rsidTr="006E33AE">
        <w:tc>
          <w:tcPr>
            <w:tcW w:w="7905" w:type="dxa"/>
            <w:gridSpan w:val="2"/>
          </w:tcPr>
          <w:p w14:paraId="034DA83C" w14:textId="77777777" w:rsidR="008476F4" w:rsidRDefault="008476F4" w:rsidP="000C2627">
            <w:r>
              <w:t>3.</w:t>
            </w:r>
          </w:p>
        </w:tc>
        <w:tc>
          <w:tcPr>
            <w:tcW w:w="425" w:type="dxa"/>
          </w:tcPr>
          <w:p w14:paraId="553BAE2F" w14:textId="77777777" w:rsidR="008476F4" w:rsidRDefault="008476F4" w:rsidP="006E33AE"/>
        </w:tc>
        <w:tc>
          <w:tcPr>
            <w:tcW w:w="1418" w:type="dxa"/>
          </w:tcPr>
          <w:p w14:paraId="6D96173E" w14:textId="77777777" w:rsidR="008476F4" w:rsidRDefault="008476F4" w:rsidP="006E33AE"/>
        </w:tc>
      </w:tr>
      <w:tr w:rsidR="008476F4" w14:paraId="59722F81" w14:textId="77777777" w:rsidTr="006E33AE">
        <w:tc>
          <w:tcPr>
            <w:tcW w:w="5919" w:type="dxa"/>
            <w:shd w:val="clear" w:color="auto" w:fill="FFFFFF"/>
          </w:tcPr>
          <w:p w14:paraId="411CA441" w14:textId="77777777" w:rsidR="008476F4" w:rsidRDefault="00653E78" w:rsidP="006E33AE">
            <w:pPr>
              <w:rPr>
                <w:b/>
                <w:sz w:val="24"/>
              </w:rPr>
            </w:pPr>
            <w:r>
              <w:rPr>
                <w:b/>
                <w:sz w:val="24"/>
              </w:rPr>
              <w:t>Maßnahme / Ursache (</w:t>
            </w:r>
            <w:r w:rsidR="009107DC">
              <w:rPr>
                <w:b/>
                <w:sz w:val="24"/>
              </w:rPr>
              <w:t>Auditierte Organisation)</w:t>
            </w:r>
          </w:p>
        </w:tc>
        <w:tc>
          <w:tcPr>
            <w:tcW w:w="2411" w:type="dxa"/>
            <w:gridSpan w:val="2"/>
            <w:shd w:val="clear" w:color="auto" w:fill="FFFFFF"/>
          </w:tcPr>
          <w:p w14:paraId="02D634AC" w14:textId="77777777" w:rsidR="008476F4" w:rsidRDefault="008476F4" w:rsidP="006E33AE">
            <w:pPr>
              <w:rPr>
                <w:b/>
                <w:sz w:val="24"/>
              </w:rPr>
            </w:pPr>
            <w:r>
              <w:rPr>
                <w:b/>
                <w:sz w:val="24"/>
              </w:rPr>
              <w:t>VA</w:t>
            </w:r>
          </w:p>
        </w:tc>
        <w:tc>
          <w:tcPr>
            <w:tcW w:w="1418" w:type="dxa"/>
            <w:shd w:val="clear" w:color="auto" w:fill="FFFFFF"/>
          </w:tcPr>
          <w:p w14:paraId="6EAF62E7" w14:textId="77777777" w:rsidR="008476F4" w:rsidRDefault="008476F4" w:rsidP="006E33AE">
            <w:pPr>
              <w:rPr>
                <w:b/>
                <w:sz w:val="24"/>
              </w:rPr>
            </w:pPr>
            <w:r>
              <w:rPr>
                <w:b/>
                <w:sz w:val="24"/>
              </w:rPr>
              <w:t>Termin</w:t>
            </w:r>
          </w:p>
        </w:tc>
      </w:tr>
      <w:tr w:rsidR="008476F4" w14:paraId="14185807" w14:textId="77777777" w:rsidTr="006E33AE">
        <w:tc>
          <w:tcPr>
            <w:tcW w:w="5919" w:type="dxa"/>
          </w:tcPr>
          <w:p w14:paraId="0C9554E3" w14:textId="77777777" w:rsidR="008476F4" w:rsidRDefault="008476F4" w:rsidP="000C2627">
            <w:r>
              <w:t>Zu 1</w:t>
            </w:r>
          </w:p>
        </w:tc>
        <w:tc>
          <w:tcPr>
            <w:tcW w:w="2411" w:type="dxa"/>
            <w:gridSpan w:val="2"/>
          </w:tcPr>
          <w:p w14:paraId="57E646F4" w14:textId="77777777" w:rsidR="008476F4" w:rsidRDefault="008476F4" w:rsidP="006E33AE"/>
        </w:tc>
        <w:tc>
          <w:tcPr>
            <w:tcW w:w="1418" w:type="dxa"/>
          </w:tcPr>
          <w:p w14:paraId="383CEB36" w14:textId="77777777" w:rsidR="008476F4" w:rsidRDefault="008476F4" w:rsidP="006E33AE"/>
        </w:tc>
      </w:tr>
      <w:tr w:rsidR="008476F4" w14:paraId="2F22097D" w14:textId="77777777" w:rsidTr="006E33AE">
        <w:tc>
          <w:tcPr>
            <w:tcW w:w="5919" w:type="dxa"/>
          </w:tcPr>
          <w:p w14:paraId="04F5BD1E" w14:textId="77777777" w:rsidR="008476F4" w:rsidRDefault="008476F4" w:rsidP="000C2627">
            <w:r>
              <w:t>Zu 2</w:t>
            </w:r>
          </w:p>
        </w:tc>
        <w:tc>
          <w:tcPr>
            <w:tcW w:w="2411" w:type="dxa"/>
            <w:gridSpan w:val="2"/>
          </w:tcPr>
          <w:p w14:paraId="6264E0B1" w14:textId="77777777" w:rsidR="008476F4" w:rsidRDefault="008476F4" w:rsidP="006E33AE"/>
        </w:tc>
        <w:tc>
          <w:tcPr>
            <w:tcW w:w="1418" w:type="dxa"/>
          </w:tcPr>
          <w:p w14:paraId="530CDA5D" w14:textId="77777777" w:rsidR="008476F4" w:rsidRDefault="008476F4" w:rsidP="006E33AE"/>
        </w:tc>
      </w:tr>
      <w:tr w:rsidR="008476F4" w14:paraId="558BBFA9" w14:textId="77777777" w:rsidTr="006E33AE">
        <w:tc>
          <w:tcPr>
            <w:tcW w:w="5919" w:type="dxa"/>
          </w:tcPr>
          <w:p w14:paraId="47D2C2DF" w14:textId="77777777" w:rsidR="008476F4" w:rsidRDefault="008476F4" w:rsidP="000C2627">
            <w:r>
              <w:t>Zu 3</w:t>
            </w:r>
          </w:p>
        </w:tc>
        <w:tc>
          <w:tcPr>
            <w:tcW w:w="2411" w:type="dxa"/>
            <w:gridSpan w:val="2"/>
          </w:tcPr>
          <w:p w14:paraId="7B8AC345" w14:textId="77777777" w:rsidR="008476F4" w:rsidRDefault="008476F4" w:rsidP="006E33AE"/>
        </w:tc>
        <w:tc>
          <w:tcPr>
            <w:tcW w:w="1418" w:type="dxa"/>
          </w:tcPr>
          <w:p w14:paraId="15721B3D" w14:textId="77777777" w:rsidR="008476F4" w:rsidRDefault="008476F4" w:rsidP="006E33AE"/>
        </w:tc>
      </w:tr>
    </w:tbl>
    <w:p w14:paraId="6D44A1B0" w14:textId="77777777" w:rsidR="000C2627" w:rsidRDefault="000C2627" w:rsidP="000C2627">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7CFBE155" w14:textId="77777777" w:rsidR="00294E5F" w:rsidRPr="008476F4" w:rsidRDefault="00294E5F" w:rsidP="00294E5F">
      <w:pPr>
        <w:rPr>
          <w:b/>
          <w:bCs/>
        </w:rPr>
      </w:pPr>
      <w:r w:rsidRPr="008476F4">
        <w:rPr>
          <w:b/>
        </w:rPr>
        <w:lastRenderedPageBreak/>
        <w:t xml:space="preserve">DIN EN ISO </w:t>
      </w:r>
      <w:r>
        <w:rPr>
          <w:b/>
        </w:rPr>
        <w:t>9001:</w:t>
      </w:r>
      <w:r w:rsidR="00030543">
        <w:rPr>
          <w:b/>
        </w:rPr>
        <w:t>2015</w:t>
      </w:r>
      <w:r w:rsidRPr="008476F4">
        <w:rPr>
          <w:b/>
        </w:rPr>
        <w:t xml:space="preserve"> </w:t>
      </w:r>
    </w:p>
    <w:p w14:paraId="66007895" w14:textId="77777777" w:rsidR="00294E5F" w:rsidRPr="00D773E9" w:rsidRDefault="00294E5F" w:rsidP="00294E5F">
      <w:pPr>
        <w:pStyle w:val="KeinLeerraum"/>
      </w:pPr>
      <w:r w:rsidRPr="00D773E9">
        <w:t xml:space="preserve">6 Planung für das Qualitätsmanagementsystem </w:t>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3B1ECBF6" w14:textId="77777777" w:rsidR="00294E5F" w:rsidRPr="00D773E9" w:rsidRDefault="00294E5F" w:rsidP="00294E5F">
      <w:pPr>
        <w:pStyle w:val="KeinLeerraum"/>
      </w:pPr>
      <w:r w:rsidRPr="00D773E9">
        <w:t xml:space="preserve">6 1 Maßnahmen zum Umgang mit Risiken und Chancen </w:t>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783826C" w14:textId="77777777" w:rsidR="00294E5F" w:rsidRPr="00D773E9" w:rsidRDefault="00294E5F" w:rsidP="00294E5F">
      <w:pPr>
        <w:pStyle w:val="KeinLeerraum"/>
      </w:pPr>
      <w:r w:rsidRPr="00D773E9">
        <w:t xml:space="preserve">6 2 Qualitätsziele und Planung zur deren Erreichung </w:t>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7B2F2BD8" w14:textId="77777777" w:rsidR="00294E5F" w:rsidRPr="00D773E9" w:rsidRDefault="00294E5F" w:rsidP="00294E5F">
      <w:pPr>
        <w:pStyle w:val="KeinLeerraum"/>
      </w:pPr>
      <w:r w:rsidRPr="00D773E9">
        <w:t xml:space="preserve">6 3 Planung von Änderungen </w:t>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BB1E9AA" w14:textId="77777777" w:rsidR="00F02FA0" w:rsidRDefault="00F02FA0" w:rsidP="00F02FA0">
      <w:r>
        <w:t>Freie Beschreibung / Empfehlungen</w:t>
      </w:r>
    </w:p>
    <w:p w14:paraId="535E03AF" w14:textId="77777777" w:rsidR="00294E5F" w:rsidRDefault="00294E5F" w:rsidP="00294E5F">
      <w:pPr>
        <w:tabs>
          <w:tab w:val="left" w:pos="9498"/>
        </w:tabs>
        <w:rPr>
          <w:u w:val="single"/>
        </w:rPr>
      </w:pPr>
      <w:r>
        <w:rPr>
          <w:u w:val="single"/>
        </w:rPr>
        <w:tab/>
      </w:r>
    </w:p>
    <w:p w14:paraId="58C0441D" w14:textId="77777777" w:rsidR="00294E5F" w:rsidRDefault="00294E5F" w:rsidP="00294E5F">
      <w:pPr>
        <w:tabs>
          <w:tab w:val="left" w:pos="9498"/>
        </w:tabs>
        <w:rPr>
          <w:u w:val="single"/>
        </w:rPr>
      </w:pPr>
      <w:r>
        <w:rPr>
          <w:u w:val="single"/>
        </w:rPr>
        <w:tab/>
      </w:r>
    </w:p>
    <w:p w14:paraId="6301E9D2" w14:textId="77777777" w:rsidR="00294E5F" w:rsidRDefault="00294E5F" w:rsidP="00294E5F">
      <w:pPr>
        <w:tabs>
          <w:tab w:val="left" w:pos="9498"/>
        </w:tabs>
        <w:rPr>
          <w:u w:val="single"/>
        </w:rPr>
      </w:pPr>
      <w:r>
        <w:rPr>
          <w:u w:val="single"/>
        </w:rPr>
        <w:tab/>
      </w:r>
    </w:p>
    <w:p w14:paraId="5B73FC99" w14:textId="77777777" w:rsidR="00294E5F" w:rsidRDefault="00294E5F" w:rsidP="00294E5F">
      <w:pPr>
        <w:tabs>
          <w:tab w:val="left" w:pos="9498"/>
        </w:tabs>
        <w:rPr>
          <w:u w:val="single"/>
        </w:rPr>
      </w:pPr>
      <w:r>
        <w:rPr>
          <w:u w:val="single"/>
        </w:rPr>
        <w:tab/>
      </w:r>
    </w:p>
    <w:p w14:paraId="0BAE5539" w14:textId="77777777" w:rsidR="00294E5F" w:rsidRDefault="00294E5F" w:rsidP="00294E5F">
      <w:pPr>
        <w:tabs>
          <w:tab w:val="left" w:pos="9498"/>
        </w:tabs>
        <w:rPr>
          <w:u w:val="single"/>
        </w:rPr>
      </w:pPr>
      <w:r>
        <w:rPr>
          <w:u w:val="single"/>
        </w:rPr>
        <w:tab/>
      </w:r>
    </w:p>
    <w:p w14:paraId="3A0824CE" w14:textId="77777777" w:rsidR="00294E5F" w:rsidRDefault="00294E5F" w:rsidP="00294E5F">
      <w:pPr>
        <w:tabs>
          <w:tab w:val="left" w:pos="9498"/>
        </w:tabs>
        <w:rPr>
          <w:u w:val="single"/>
        </w:rPr>
      </w:pPr>
      <w:r>
        <w:rPr>
          <w:u w:val="single"/>
        </w:rPr>
        <w:tab/>
      </w:r>
    </w:p>
    <w:p w14:paraId="6578B60B" w14:textId="77777777" w:rsidR="00294E5F" w:rsidRDefault="00294E5F" w:rsidP="00294E5F">
      <w:pPr>
        <w:tabs>
          <w:tab w:val="left" w:pos="9498"/>
        </w:tabs>
        <w:rPr>
          <w:u w:val="single"/>
        </w:rPr>
      </w:pPr>
      <w:r>
        <w:rPr>
          <w:u w:val="single"/>
        </w:rPr>
        <w:tab/>
      </w:r>
    </w:p>
    <w:p w14:paraId="62ECC193" w14:textId="77777777" w:rsidR="00294E5F" w:rsidRDefault="00294E5F" w:rsidP="00294E5F">
      <w:pPr>
        <w:tabs>
          <w:tab w:val="left" w:pos="9498"/>
        </w:tabs>
        <w:rPr>
          <w:u w:val="single"/>
        </w:rPr>
      </w:pPr>
      <w:r>
        <w:rPr>
          <w:u w:val="single"/>
        </w:rPr>
        <w:tab/>
      </w:r>
    </w:p>
    <w:p w14:paraId="2FCB0EBA" w14:textId="77777777" w:rsidR="00294E5F" w:rsidRDefault="00294E5F" w:rsidP="00294E5F">
      <w:pPr>
        <w:tabs>
          <w:tab w:val="left" w:pos="9498"/>
        </w:tabs>
        <w:rPr>
          <w:u w:val="single"/>
        </w:rPr>
      </w:pPr>
      <w:r>
        <w:rPr>
          <w:u w:val="single"/>
        </w:rPr>
        <w:tab/>
      </w:r>
    </w:p>
    <w:p w14:paraId="1C00C5BF" w14:textId="77777777" w:rsidR="00294E5F" w:rsidRDefault="00294E5F" w:rsidP="00294E5F">
      <w:pPr>
        <w:tabs>
          <w:tab w:val="left" w:pos="9498"/>
        </w:tabs>
        <w:rPr>
          <w:u w:val="single"/>
        </w:rPr>
      </w:pPr>
      <w:r>
        <w:rPr>
          <w:u w:val="single"/>
        </w:rPr>
        <w:tab/>
      </w:r>
    </w:p>
    <w:p w14:paraId="64AEF17F" w14:textId="77777777" w:rsidR="00F02FA0" w:rsidRDefault="00F02FA0" w:rsidP="00F02FA0">
      <w:pPr>
        <w:rPr>
          <w:u w:val="single"/>
        </w:rPr>
      </w:pPr>
      <w:r>
        <w:rPr>
          <w:u w:val="single"/>
        </w:rPr>
        <w:t xml:space="preserve">Eingesehene Unterlagen </w:t>
      </w:r>
    </w:p>
    <w:p w14:paraId="26738F6C" w14:textId="77777777" w:rsidR="00F02FA0" w:rsidRDefault="00F02FA0" w:rsidP="00F02FA0">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3A51E67F" w14:textId="77777777" w:rsidR="00F02FA0" w:rsidRDefault="00F02FA0" w:rsidP="00F02FA0">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73045BD1" w14:textId="77777777" w:rsidR="00F02FA0" w:rsidRDefault="00F02FA0" w:rsidP="00F02FA0">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09435E49" w14:textId="77777777" w:rsidR="00F02FA0" w:rsidRDefault="00F02FA0" w:rsidP="00F02FA0">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8476F4" w14:paraId="207739D3" w14:textId="77777777" w:rsidTr="006E33AE">
        <w:tc>
          <w:tcPr>
            <w:tcW w:w="7905" w:type="dxa"/>
            <w:gridSpan w:val="2"/>
            <w:shd w:val="clear" w:color="auto" w:fill="FFFFFF"/>
          </w:tcPr>
          <w:p w14:paraId="7884C5A5" w14:textId="77777777" w:rsidR="008476F4" w:rsidRDefault="008476F4" w:rsidP="006E33AE">
            <w:pPr>
              <w:rPr>
                <w:b/>
                <w:sz w:val="24"/>
              </w:rPr>
            </w:pPr>
            <w:r>
              <w:rPr>
                <w:b/>
                <w:sz w:val="24"/>
              </w:rPr>
              <w:t>Ergebnis (</w:t>
            </w:r>
            <w:r w:rsidR="00294E5F">
              <w:rPr>
                <w:b/>
                <w:sz w:val="24"/>
              </w:rPr>
              <w:t>Auditor/-in</w:t>
            </w:r>
            <w:r>
              <w:rPr>
                <w:b/>
                <w:sz w:val="24"/>
              </w:rPr>
              <w:t>)</w:t>
            </w:r>
          </w:p>
        </w:tc>
        <w:tc>
          <w:tcPr>
            <w:tcW w:w="425" w:type="dxa"/>
            <w:shd w:val="clear" w:color="auto" w:fill="FFFFFF"/>
          </w:tcPr>
          <w:p w14:paraId="189F54D0" w14:textId="77777777" w:rsidR="008476F4" w:rsidRDefault="007E41E1" w:rsidP="006E33AE">
            <w:pPr>
              <w:rPr>
                <w:b/>
                <w:sz w:val="24"/>
              </w:rPr>
            </w:pPr>
            <w:r>
              <w:rPr>
                <w:b/>
                <w:sz w:val="24"/>
              </w:rPr>
              <w:t>E</w:t>
            </w:r>
          </w:p>
        </w:tc>
        <w:tc>
          <w:tcPr>
            <w:tcW w:w="1418" w:type="dxa"/>
            <w:shd w:val="clear" w:color="auto" w:fill="FFFFFF"/>
          </w:tcPr>
          <w:p w14:paraId="33856B6E" w14:textId="77777777" w:rsidR="008476F4" w:rsidRDefault="008476F4" w:rsidP="006E33AE">
            <w:pPr>
              <w:rPr>
                <w:b/>
                <w:sz w:val="24"/>
              </w:rPr>
            </w:pPr>
            <w:r>
              <w:rPr>
                <w:b/>
                <w:sz w:val="24"/>
              </w:rPr>
              <w:t>Termin</w:t>
            </w:r>
          </w:p>
        </w:tc>
      </w:tr>
      <w:tr w:rsidR="008476F4" w14:paraId="0C1D42CA" w14:textId="77777777" w:rsidTr="006E33AE">
        <w:tc>
          <w:tcPr>
            <w:tcW w:w="7905" w:type="dxa"/>
            <w:gridSpan w:val="2"/>
          </w:tcPr>
          <w:p w14:paraId="18F2057B" w14:textId="77777777" w:rsidR="008476F4" w:rsidRDefault="008476F4" w:rsidP="000C2627">
            <w:r>
              <w:t>1.</w:t>
            </w:r>
          </w:p>
        </w:tc>
        <w:tc>
          <w:tcPr>
            <w:tcW w:w="425" w:type="dxa"/>
          </w:tcPr>
          <w:p w14:paraId="17C91182" w14:textId="77777777" w:rsidR="008476F4" w:rsidRDefault="008476F4" w:rsidP="006E33AE"/>
        </w:tc>
        <w:tc>
          <w:tcPr>
            <w:tcW w:w="1418" w:type="dxa"/>
          </w:tcPr>
          <w:p w14:paraId="17B16931" w14:textId="77777777" w:rsidR="008476F4" w:rsidRDefault="008476F4" w:rsidP="006E33AE"/>
        </w:tc>
      </w:tr>
      <w:tr w:rsidR="008476F4" w14:paraId="7C2515CD" w14:textId="77777777" w:rsidTr="006E33AE">
        <w:tc>
          <w:tcPr>
            <w:tcW w:w="7905" w:type="dxa"/>
            <w:gridSpan w:val="2"/>
          </w:tcPr>
          <w:p w14:paraId="5997E585" w14:textId="77777777" w:rsidR="008476F4" w:rsidRDefault="008476F4" w:rsidP="000C2627">
            <w:r>
              <w:t>2.</w:t>
            </w:r>
          </w:p>
        </w:tc>
        <w:tc>
          <w:tcPr>
            <w:tcW w:w="425" w:type="dxa"/>
          </w:tcPr>
          <w:p w14:paraId="334D0A9D" w14:textId="77777777" w:rsidR="008476F4" w:rsidRDefault="008476F4" w:rsidP="006E33AE"/>
        </w:tc>
        <w:tc>
          <w:tcPr>
            <w:tcW w:w="1418" w:type="dxa"/>
          </w:tcPr>
          <w:p w14:paraId="2D9D0712" w14:textId="77777777" w:rsidR="008476F4" w:rsidRDefault="008476F4" w:rsidP="006E33AE"/>
        </w:tc>
      </w:tr>
      <w:tr w:rsidR="008476F4" w14:paraId="7EB92B07" w14:textId="77777777" w:rsidTr="006E33AE">
        <w:tc>
          <w:tcPr>
            <w:tcW w:w="7905" w:type="dxa"/>
            <w:gridSpan w:val="2"/>
          </w:tcPr>
          <w:p w14:paraId="35C258A0" w14:textId="77777777" w:rsidR="008476F4" w:rsidRDefault="008476F4" w:rsidP="000C2627">
            <w:r>
              <w:t>3.</w:t>
            </w:r>
          </w:p>
        </w:tc>
        <w:tc>
          <w:tcPr>
            <w:tcW w:w="425" w:type="dxa"/>
          </w:tcPr>
          <w:p w14:paraId="7BCED567" w14:textId="77777777" w:rsidR="008476F4" w:rsidRDefault="008476F4" w:rsidP="006E33AE"/>
        </w:tc>
        <w:tc>
          <w:tcPr>
            <w:tcW w:w="1418" w:type="dxa"/>
          </w:tcPr>
          <w:p w14:paraId="48DDC41B" w14:textId="77777777" w:rsidR="008476F4" w:rsidRDefault="008476F4" w:rsidP="006E33AE"/>
        </w:tc>
      </w:tr>
      <w:tr w:rsidR="008476F4" w14:paraId="04D40A9D" w14:textId="77777777" w:rsidTr="006E33AE">
        <w:tc>
          <w:tcPr>
            <w:tcW w:w="5919" w:type="dxa"/>
            <w:shd w:val="clear" w:color="auto" w:fill="FFFFFF"/>
          </w:tcPr>
          <w:p w14:paraId="20B4A8FA" w14:textId="77777777" w:rsidR="008476F4" w:rsidRDefault="00653E78" w:rsidP="006E33AE">
            <w:pPr>
              <w:rPr>
                <w:b/>
                <w:sz w:val="24"/>
              </w:rPr>
            </w:pPr>
            <w:r>
              <w:rPr>
                <w:b/>
                <w:sz w:val="24"/>
              </w:rPr>
              <w:t>Maßnahme / Ursache (</w:t>
            </w:r>
            <w:r w:rsidR="009107DC">
              <w:rPr>
                <w:b/>
                <w:sz w:val="24"/>
              </w:rPr>
              <w:t>Auditierte Organisation)</w:t>
            </w:r>
          </w:p>
        </w:tc>
        <w:tc>
          <w:tcPr>
            <w:tcW w:w="2411" w:type="dxa"/>
            <w:gridSpan w:val="2"/>
            <w:shd w:val="clear" w:color="auto" w:fill="FFFFFF"/>
          </w:tcPr>
          <w:p w14:paraId="4DC334FE" w14:textId="77777777" w:rsidR="008476F4" w:rsidRDefault="008476F4" w:rsidP="006E33AE">
            <w:pPr>
              <w:rPr>
                <w:b/>
                <w:sz w:val="24"/>
              </w:rPr>
            </w:pPr>
            <w:r>
              <w:rPr>
                <w:b/>
                <w:sz w:val="24"/>
              </w:rPr>
              <w:t>VA</w:t>
            </w:r>
          </w:p>
        </w:tc>
        <w:tc>
          <w:tcPr>
            <w:tcW w:w="1418" w:type="dxa"/>
            <w:shd w:val="clear" w:color="auto" w:fill="FFFFFF"/>
          </w:tcPr>
          <w:p w14:paraId="54D4DAA0" w14:textId="77777777" w:rsidR="008476F4" w:rsidRDefault="008476F4" w:rsidP="006E33AE">
            <w:pPr>
              <w:rPr>
                <w:b/>
                <w:sz w:val="24"/>
              </w:rPr>
            </w:pPr>
            <w:r>
              <w:rPr>
                <w:b/>
                <w:sz w:val="24"/>
              </w:rPr>
              <w:t>Termin</w:t>
            </w:r>
          </w:p>
        </w:tc>
      </w:tr>
      <w:tr w:rsidR="008476F4" w14:paraId="5D27B73A" w14:textId="77777777" w:rsidTr="006E33AE">
        <w:tc>
          <w:tcPr>
            <w:tcW w:w="5919" w:type="dxa"/>
          </w:tcPr>
          <w:p w14:paraId="55A7DE62" w14:textId="77777777" w:rsidR="008476F4" w:rsidRDefault="008476F4" w:rsidP="000C2627">
            <w:r>
              <w:t>Zu 1</w:t>
            </w:r>
          </w:p>
        </w:tc>
        <w:tc>
          <w:tcPr>
            <w:tcW w:w="2411" w:type="dxa"/>
            <w:gridSpan w:val="2"/>
          </w:tcPr>
          <w:p w14:paraId="240B3C08" w14:textId="77777777" w:rsidR="008476F4" w:rsidRDefault="008476F4" w:rsidP="006E33AE"/>
        </w:tc>
        <w:tc>
          <w:tcPr>
            <w:tcW w:w="1418" w:type="dxa"/>
          </w:tcPr>
          <w:p w14:paraId="5E0ABDFF" w14:textId="77777777" w:rsidR="008476F4" w:rsidRDefault="008476F4" w:rsidP="006E33AE"/>
        </w:tc>
      </w:tr>
      <w:tr w:rsidR="008476F4" w14:paraId="3EC9943B" w14:textId="77777777" w:rsidTr="006E33AE">
        <w:tc>
          <w:tcPr>
            <w:tcW w:w="5919" w:type="dxa"/>
          </w:tcPr>
          <w:p w14:paraId="57AD12DF" w14:textId="77777777" w:rsidR="008476F4" w:rsidRDefault="008476F4" w:rsidP="000C2627">
            <w:r>
              <w:t>Zu 2</w:t>
            </w:r>
          </w:p>
        </w:tc>
        <w:tc>
          <w:tcPr>
            <w:tcW w:w="2411" w:type="dxa"/>
            <w:gridSpan w:val="2"/>
          </w:tcPr>
          <w:p w14:paraId="25B9D6F2" w14:textId="77777777" w:rsidR="008476F4" w:rsidRDefault="008476F4" w:rsidP="006E33AE"/>
        </w:tc>
        <w:tc>
          <w:tcPr>
            <w:tcW w:w="1418" w:type="dxa"/>
          </w:tcPr>
          <w:p w14:paraId="6577C4E6" w14:textId="77777777" w:rsidR="008476F4" w:rsidRDefault="008476F4" w:rsidP="006E33AE"/>
        </w:tc>
      </w:tr>
      <w:tr w:rsidR="008476F4" w14:paraId="6F0C6C37" w14:textId="77777777" w:rsidTr="006E33AE">
        <w:tc>
          <w:tcPr>
            <w:tcW w:w="5919" w:type="dxa"/>
          </w:tcPr>
          <w:p w14:paraId="56486BC1" w14:textId="77777777" w:rsidR="008476F4" w:rsidRDefault="008476F4" w:rsidP="000C2627">
            <w:r>
              <w:t>Zu 3</w:t>
            </w:r>
          </w:p>
        </w:tc>
        <w:tc>
          <w:tcPr>
            <w:tcW w:w="2411" w:type="dxa"/>
            <w:gridSpan w:val="2"/>
          </w:tcPr>
          <w:p w14:paraId="335AC087" w14:textId="77777777" w:rsidR="008476F4" w:rsidRDefault="008476F4" w:rsidP="006E33AE"/>
        </w:tc>
        <w:tc>
          <w:tcPr>
            <w:tcW w:w="1418" w:type="dxa"/>
          </w:tcPr>
          <w:p w14:paraId="3B98C6B9" w14:textId="77777777" w:rsidR="008476F4" w:rsidRDefault="008476F4" w:rsidP="006E33AE"/>
        </w:tc>
      </w:tr>
    </w:tbl>
    <w:p w14:paraId="4AA05EFC" w14:textId="77777777" w:rsidR="000C2627" w:rsidRDefault="000C2627" w:rsidP="000C2627">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0568BDB2" w14:textId="77777777" w:rsidR="00294E5F" w:rsidRPr="008476F4" w:rsidRDefault="00294E5F" w:rsidP="00294E5F">
      <w:pPr>
        <w:rPr>
          <w:b/>
          <w:bCs/>
        </w:rPr>
      </w:pPr>
      <w:r w:rsidRPr="008476F4">
        <w:rPr>
          <w:b/>
        </w:rPr>
        <w:t xml:space="preserve">DIN EN ISO </w:t>
      </w:r>
      <w:r>
        <w:rPr>
          <w:b/>
        </w:rPr>
        <w:t>9001:</w:t>
      </w:r>
      <w:r w:rsidR="00030543">
        <w:rPr>
          <w:b/>
        </w:rPr>
        <w:t>2015</w:t>
      </w:r>
      <w:r w:rsidRPr="008476F4">
        <w:rPr>
          <w:b/>
        </w:rPr>
        <w:t xml:space="preserve"> </w:t>
      </w:r>
    </w:p>
    <w:p w14:paraId="1E420878" w14:textId="77777777" w:rsidR="00294E5F" w:rsidRPr="00D773E9" w:rsidRDefault="00294E5F" w:rsidP="00294E5F">
      <w:pPr>
        <w:pStyle w:val="KeinLeerraum"/>
      </w:pPr>
      <w:r w:rsidRPr="00D773E9">
        <w:t xml:space="preserve">7 Unterstützung </w:t>
      </w:r>
      <w:r>
        <w:rPr>
          <w:bCs/>
        </w:rPr>
        <w:tab/>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64B9CE9" w14:textId="77777777" w:rsidR="00294E5F" w:rsidRPr="00D773E9" w:rsidRDefault="00294E5F" w:rsidP="00294E5F">
      <w:pPr>
        <w:pStyle w:val="KeinLeerraum"/>
      </w:pPr>
      <w:r w:rsidRPr="00D773E9">
        <w:t xml:space="preserve">7 1 Ressourcen </w:t>
      </w:r>
      <w:r>
        <w:rPr>
          <w:bCs/>
        </w:rPr>
        <w:tab/>
      </w:r>
      <w:r>
        <w:rPr>
          <w:bCs/>
        </w:rPr>
        <w:tab/>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7DCF951F" w14:textId="77777777" w:rsidR="00294E5F" w:rsidRPr="00D773E9" w:rsidRDefault="00294E5F" w:rsidP="00294E5F">
      <w:pPr>
        <w:pStyle w:val="KeinLeerraum"/>
      </w:pPr>
      <w:r w:rsidRPr="00D773E9">
        <w:t xml:space="preserve">7 1 1 Allgemeines </w:t>
      </w:r>
      <w:r>
        <w:rPr>
          <w:bCs/>
        </w:rPr>
        <w:tab/>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1F98B77B" w14:textId="77777777" w:rsidR="00294E5F" w:rsidRPr="00D773E9" w:rsidRDefault="00294E5F" w:rsidP="00294E5F">
      <w:pPr>
        <w:pStyle w:val="KeinLeerraum"/>
      </w:pPr>
      <w:r w:rsidRPr="00D773E9">
        <w:t xml:space="preserve">7 1 2 Personen </w:t>
      </w:r>
      <w:r>
        <w:rPr>
          <w:bCs/>
        </w:rPr>
        <w:tab/>
      </w:r>
      <w:r>
        <w:rPr>
          <w:bCs/>
        </w:rPr>
        <w:tab/>
      </w:r>
      <w:r>
        <w:rPr>
          <w:bCs/>
        </w:rPr>
        <w:tab/>
      </w:r>
      <w:r>
        <w:rPr>
          <w:bCs/>
        </w:rPr>
        <w:tab/>
      </w:r>
      <w:r>
        <w:rPr>
          <w:bCs/>
        </w:rPr>
        <w:tab/>
      </w:r>
      <w:r>
        <w:rPr>
          <w:bCs/>
        </w:rPr>
        <w:tab/>
      </w:r>
      <w:r w:rsidRPr="007920A4">
        <w:rPr>
          <w:bCs/>
        </w:rPr>
        <w:tab/>
      </w:r>
      <w:r w:rsidRPr="007920A4">
        <w:rPr>
          <w:bCs/>
        </w:rPr>
        <w:sym w:font="Wingdings" w:char="F06F"/>
      </w:r>
      <w:r>
        <w:rPr>
          <w:bCs/>
        </w:rPr>
        <w:t xml:space="preserve"> erfüllt </w:t>
      </w:r>
      <w:r w:rsidRPr="007920A4">
        <w:rPr>
          <w:bCs/>
        </w:rPr>
        <w:tab/>
      </w:r>
      <w:r w:rsidRPr="007920A4">
        <w:rPr>
          <w:bCs/>
        </w:rPr>
        <w:sym w:font="Wingdings" w:char="F06F"/>
      </w:r>
      <w:r w:rsidRPr="007920A4">
        <w:rPr>
          <w:bCs/>
        </w:rPr>
        <w:t xml:space="preserve"> Siehe Maßnahme</w:t>
      </w:r>
    </w:p>
    <w:p w14:paraId="40C3AED8" w14:textId="77777777" w:rsidR="00294E5F" w:rsidRPr="00D773E9" w:rsidRDefault="00294E5F" w:rsidP="00294E5F">
      <w:pPr>
        <w:pStyle w:val="KeinLeerraum"/>
      </w:pPr>
      <w:r w:rsidRPr="00D773E9">
        <w:t xml:space="preserve">7 1 3 Infrastruktur </w:t>
      </w:r>
      <w:r>
        <w:rPr>
          <w:bCs/>
        </w:rPr>
        <w:tab/>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E17610C" w14:textId="77777777" w:rsidR="00294E5F" w:rsidRPr="00D773E9" w:rsidRDefault="00294E5F" w:rsidP="00294E5F">
      <w:pPr>
        <w:pStyle w:val="KeinLeerraum"/>
      </w:pPr>
      <w:r w:rsidRPr="00D773E9">
        <w:t xml:space="preserve">7 1 4 Umgebung </w:t>
      </w:r>
      <w:r w:rsidR="00DF5804">
        <w:tab/>
      </w:r>
      <w:r w:rsidR="00DF5804">
        <w:tab/>
      </w:r>
      <w:r w:rsidR="00DF5804">
        <w:tab/>
      </w:r>
      <w:r w:rsidR="00DF5804">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1F2D543" w14:textId="77777777" w:rsidR="000F6A1C" w:rsidRDefault="000F6A1C" w:rsidP="000F6A1C">
      <w:r>
        <w:t>Freie Beschreibung / Empfehlungen</w:t>
      </w:r>
    </w:p>
    <w:p w14:paraId="6BEC4540" w14:textId="77777777" w:rsidR="00294E5F" w:rsidRDefault="00294E5F" w:rsidP="00294E5F">
      <w:pPr>
        <w:tabs>
          <w:tab w:val="left" w:pos="9498"/>
        </w:tabs>
        <w:rPr>
          <w:u w:val="single"/>
        </w:rPr>
      </w:pPr>
      <w:r>
        <w:rPr>
          <w:u w:val="single"/>
        </w:rPr>
        <w:tab/>
      </w:r>
    </w:p>
    <w:p w14:paraId="6229A740" w14:textId="77777777" w:rsidR="00294E5F" w:rsidRDefault="00294E5F" w:rsidP="00294E5F">
      <w:pPr>
        <w:tabs>
          <w:tab w:val="left" w:pos="9498"/>
        </w:tabs>
        <w:rPr>
          <w:u w:val="single"/>
        </w:rPr>
      </w:pPr>
      <w:r>
        <w:rPr>
          <w:u w:val="single"/>
        </w:rPr>
        <w:tab/>
      </w:r>
    </w:p>
    <w:p w14:paraId="73023DF4" w14:textId="77777777" w:rsidR="00294E5F" w:rsidRDefault="00294E5F" w:rsidP="00294E5F">
      <w:pPr>
        <w:tabs>
          <w:tab w:val="left" w:pos="9498"/>
        </w:tabs>
        <w:rPr>
          <w:u w:val="single"/>
        </w:rPr>
      </w:pPr>
      <w:r>
        <w:rPr>
          <w:u w:val="single"/>
        </w:rPr>
        <w:tab/>
      </w:r>
    </w:p>
    <w:p w14:paraId="380FB593" w14:textId="77777777" w:rsidR="00294E5F" w:rsidRDefault="00294E5F" w:rsidP="00294E5F">
      <w:pPr>
        <w:tabs>
          <w:tab w:val="left" w:pos="9498"/>
        </w:tabs>
        <w:rPr>
          <w:u w:val="single"/>
        </w:rPr>
      </w:pPr>
      <w:r>
        <w:rPr>
          <w:u w:val="single"/>
        </w:rPr>
        <w:tab/>
      </w:r>
    </w:p>
    <w:p w14:paraId="4DB58CA9" w14:textId="77777777" w:rsidR="00294E5F" w:rsidRDefault="00294E5F" w:rsidP="00294E5F">
      <w:pPr>
        <w:tabs>
          <w:tab w:val="left" w:pos="9498"/>
        </w:tabs>
        <w:rPr>
          <w:u w:val="single"/>
        </w:rPr>
      </w:pPr>
      <w:r>
        <w:rPr>
          <w:u w:val="single"/>
        </w:rPr>
        <w:tab/>
      </w:r>
    </w:p>
    <w:p w14:paraId="48E21B71" w14:textId="77777777" w:rsidR="00294E5F" w:rsidRDefault="00294E5F" w:rsidP="00294E5F">
      <w:pPr>
        <w:tabs>
          <w:tab w:val="left" w:pos="9498"/>
        </w:tabs>
        <w:rPr>
          <w:u w:val="single"/>
        </w:rPr>
      </w:pPr>
      <w:r>
        <w:rPr>
          <w:u w:val="single"/>
        </w:rPr>
        <w:tab/>
      </w:r>
    </w:p>
    <w:p w14:paraId="2543950B" w14:textId="77777777" w:rsidR="00294E5F" w:rsidRDefault="00294E5F" w:rsidP="00294E5F">
      <w:pPr>
        <w:tabs>
          <w:tab w:val="left" w:pos="9498"/>
        </w:tabs>
        <w:rPr>
          <w:u w:val="single"/>
        </w:rPr>
      </w:pPr>
      <w:r>
        <w:rPr>
          <w:u w:val="single"/>
        </w:rPr>
        <w:tab/>
      </w:r>
    </w:p>
    <w:p w14:paraId="2CB99C6A" w14:textId="77777777" w:rsidR="00294E5F" w:rsidRDefault="00294E5F" w:rsidP="00294E5F">
      <w:pPr>
        <w:tabs>
          <w:tab w:val="left" w:pos="9498"/>
        </w:tabs>
        <w:rPr>
          <w:u w:val="single"/>
        </w:rPr>
      </w:pPr>
      <w:r>
        <w:rPr>
          <w:u w:val="single"/>
        </w:rPr>
        <w:tab/>
      </w:r>
    </w:p>
    <w:p w14:paraId="67B26B0B" w14:textId="77777777" w:rsidR="000F6A1C" w:rsidRDefault="000F6A1C" w:rsidP="000F6A1C">
      <w:pPr>
        <w:rPr>
          <w:u w:val="single"/>
        </w:rPr>
      </w:pPr>
      <w:r>
        <w:rPr>
          <w:u w:val="single"/>
        </w:rPr>
        <w:t xml:space="preserve">Eingesehene Unterlagen </w:t>
      </w:r>
    </w:p>
    <w:p w14:paraId="42C16B59"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114013D2"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624514A3"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0F3597A5"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0F6A1C" w14:paraId="284ACD1F" w14:textId="77777777" w:rsidTr="000C2627">
        <w:tc>
          <w:tcPr>
            <w:tcW w:w="7905" w:type="dxa"/>
            <w:gridSpan w:val="2"/>
            <w:shd w:val="clear" w:color="auto" w:fill="FFFFFF"/>
          </w:tcPr>
          <w:p w14:paraId="16075409" w14:textId="77777777" w:rsidR="000F6A1C" w:rsidRDefault="000F6A1C" w:rsidP="000C2627">
            <w:pPr>
              <w:rPr>
                <w:b/>
                <w:sz w:val="24"/>
              </w:rPr>
            </w:pPr>
            <w:r>
              <w:rPr>
                <w:b/>
                <w:sz w:val="24"/>
              </w:rPr>
              <w:t>Ergebnis (</w:t>
            </w:r>
            <w:r w:rsidR="00294E5F">
              <w:rPr>
                <w:b/>
                <w:sz w:val="24"/>
              </w:rPr>
              <w:t>Auditor/-in</w:t>
            </w:r>
            <w:r>
              <w:rPr>
                <w:b/>
                <w:sz w:val="24"/>
              </w:rPr>
              <w:t>)</w:t>
            </w:r>
          </w:p>
        </w:tc>
        <w:tc>
          <w:tcPr>
            <w:tcW w:w="425" w:type="dxa"/>
            <w:shd w:val="clear" w:color="auto" w:fill="FFFFFF"/>
          </w:tcPr>
          <w:p w14:paraId="322F8E80" w14:textId="77777777" w:rsidR="000F6A1C" w:rsidRDefault="007E41E1" w:rsidP="000C2627">
            <w:pPr>
              <w:rPr>
                <w:b/>
                <w:sz w:val="24"/>
              </w:rPr>
            </w:pPr>
            <w:r>
              <w:rPr>
                <w:b/>
                <w:sz w:val="24"/>
              </w:rPr>
              <w:t>E</w:t>
            </w:r>
          </w:p>
        </w:tc>
        <w:tc>
          <w:tcPr>
            <w:tcW w:w="1418" w:type="dxa"/>
            <w:shd w:val="clear" w:color="auto" w:fill="FFFFFF"/>
          </w:tcPr>
          <w:p w14:paraId="657A84F0" w14:textId="77777777" w:rsidR="000F6A1C" w:rsidRDefault="000F6A1C" w:rsidP="000C2627">
            <w:pPr>
              <w:rPr>
                <w:b/>
                <w:sz w:val="24"/>
              </w:rPr>
            </w:pPr>
            <w:r>
              <w:rPr>
                <w:b/>
                <w:sz w:val="24"/>
              </w:rPr>
              <w:t>Termin</w:t>
            </w:r>
          </w:p>
        </w:tc>
      </w:tr>
      <w:tr w:rsidR="000F6A1C" w14:paraId="32DFD644" w14:textId="77777777" w:rsidTr="000C2627">
        <w:tc>
          <w:tcPr>
            <w:tcW w:w="7905" w:type="dxa"/>
            <w:gridSpan w:val="2"/>
          </w:tcPr>
          <w:p w14:paraId="58ABE13F" w14:textId="77777777" w:rsidR="000F6A1C" w:rsidRDefault="000F6A1C" w:rsidP="00294E5F">
            <w:r>
              <w:t>1.</w:t>
            </w:r>
          </w:p>
        </w:tc>
        <w:tc>
          <w:tcPr>
            <w:tcW w:w="425" w:type="dxa"/>
          </w:tcPr>
          <w:p w14:paraId="54ED1690" w14:textId="77777777" w:rsidR="000F6A1C" w:rsidRDefault="000F6A1C" w:rsidP="000C2627"/>
        </w:tc>
        <w:tc>
          <w:tcPr>
            <w:tcW w:w="1418" w:type="dxa"/>
          </w:tcPr>
          <w:p w14:paraId="268762A3" w14:textId="77777777" w:rsidR="000F6A1C" w:rsidRDefault="000F6A1C" w:rsidP="000C2627"/>
        </w:tc>
      </w:tr>
      <w:tr w:rsidR="000F6A1C" w14:paraId="7AEE87FD" w14:textId="77777777" w:rsidTr="000C2627">
        <w:tc>
          <w:tcPr>
            <w:tcW w:w="7905" w:type="dxa"/>
            <w:gridSpan w:val="2"/>
          </w:tcPr>
          <w:p w14:paraId="502BBA61" w14:textId="77777777" w:rsidR="000F6A1C" w:rsidRDefault="000F6A1C" w:rsidP="00294E5F">
            <w:r>
              <w:t>2.</w:t>
            </w:r>
          </w:p>
        </w:tc>
        <w:tc>
          <w:tcPr>
            <w:tcW w:w="425" w:type="dxa"/>
          </w:tcPr>
          <w:p w14:paraId="389A069C" w14:textId="77777777" w:rsidR="000F6A1C" w:rsidRDefault="000F6A1C" w:rsidP="000C2627"/>
        </w:tc>
        <w:tc>
          <w:tcPr>
            <w:tcW w:w="1418" w:type="dxa"/>
          </w:tcPr>
          <w:p w14:paraId="07FC73AE" w14:textId="77777777" w:rsidR="000F6A1C" w:rsidRDefault="000F6A1C" w:rsidP="000C2627"/>
        </w:tc>
      </w:tr>
      <w:tr w:rsidR="000F6A1C" w14:paraId="6AE4AF1F" w14:textId="77777777" w:rsidTr="000C2627">
        <w:tc>
          <w:tcPr>
            <w:tcW w:w="7905" w:type="dxa"/>
            <w:gridSpan w:val="2"/>
          </w:tcPr>
          <w:p w14:paraId="2BE3F471" w14:textId="77777777" w:rsidR="000F6A1C" w:rsidRDefault="000F6A1C" w:rsidP="00294E5F">
            <w:r>
              <w:t>3.</w:t>
            </w:r>
          </w:p>
        </w:tc>
        <w:tc>
          <w:tcPr>
            <w:tcW w:w="425" w:type="dxa"/>
          </w:tcPr>
          <w:p w14:paraId="63254C85" w14:textId="77777777" w:rsidR="000F6A1C" w:rsidRDefault="000F6A1C" w:rsidP="000C2627"/>
        </w:tc>
        <w:tc>
          <w:tcPr>
            <w:tcW w:w="1418" w:type="dxa"/>
          </w:tcPr>
          <w:p w14:paraId="28F5705F" w14:textId="77777777" w:rsidR="000F6A1C" w:rsidRDefault="000F6A1C" w:rsidP="000C2627"/>
        </w:tc>
      </w:tr>
      <w:tr w:rsidR="000F6A1C" w14:paraId="5263A7C9" w14:textId="77777777" w:rsidTr="000C2627">
        <w:tc>
          <w:tcPr>
            <w:tcW w:w="5919" w:type="dxa"/>
            <w:shd w:val="clear" w:color="auto" w:fill="FFFFFF"/>
          </w:tcPr>
          <w:p w14:paraId="621F2475" w14:textId="77777777" w:rsidR="000F6A1C" w:rsidRDefault="00653E78" w:rsidP="000C2627">
            <w:pPr>
              <w:rPr>
                <w:b/>
                <w:sz w:val="24"/>
              </w:rPr>
            </w:pPr>
            <w:r>
              <w:rPr>
                <w:b/>
                <w:sz w:val="24"/>
              </w:rPr>
              <w:t>Maßnahme / Ursache (</w:t>
            </w:r>
            <w:r w:rsidR="009107DC">
              <w:rPr>
                <w:b/>
                <w:sz w:val="24"/>
              </w:rPr>
              <w:t>Auditierte Organisation)</w:t>
            </w:r>
          </w:p>
        </w:tc>
        <w:tc>
          <w:tcPr>
            <w:tcW w:w="2411" w:type="dxa"/>
            <w:gridSpan w:val="2"/>
            <w:shd w:val="clear" w:color="auto" w:fill="FFFFFF"/>
          </w:tcPr>
          <w:p w14:paraId="5FC6816E" w14:textId="77777777" w:rsidR="000F6A1C" w:rsidRDefault="000F6A1C" w:rsidP="000C2627">
            <w:pPr>
              <w:rPr>
                <w:b/>
                <w:sz w:val="24"/>
              </w:rPr>
            </w:pPr>
            <w:r>
              <w:rPr>
                <w:b/>
                <w:sz w:val="24"/>
              </w:rPr>
              <w:t>VA</w:t>
            </w:r>
          </w:p>
        </w:tc>
        <w:tc>
          <w:tcPr>
            <w:tcW w:w="1418" w:type="dxa"/>
            <w:shd w:val="clear" w:color="auto" w:fill="FFFFFF"/>
          </w:tcPr>
          <w:p w14:paraId="5D604C80" w14:textId="77777777" w:rsidR="000F6A1C" w:rsidRDefault="000F6A1C" w:rsidP="000C2627">
            <w:pPr>
              <w:rPr>
                <w:b/>
                <w:sz w:val="24"/>
              </w:rPr>
            </w:pPr>
            <w:r>
              <w:rPr>
                <w:b/>
                <w:sz w:val="24"/>
              </w:rPr>
              <w:t>Termin</w:t>
            </w:r>
          </w:p>
        </w:tc>
      </w:tr>
      <w:tr w:rsidR="000F6A1C" w14:paraId="0A132DB4" w14:textId="77777777" w:rsidTr="000C2627">
        <w:tc>
          <w:tcPr>
            <w:tcW w:w="5919" w:type="dxa"/>
          </w:tcPr>
          <w:p w14:paraId="5428A954" w14:textId="77777777" w:rsidR="000F6A1C" w:rsidRDefault="000F6A1C" w:rsidP="00294E5F">
            <w:r>
              <w:t>Zu 1</w:t>
            </w:r>
          </w:p>
        </w:tc>
        <w:tc>
          <w:tcPr>
            <w:tcW w:w="2411" w:type="dxa"/>
            <w:gridSpan w:val="2"/>
          </w:tcPr>
          <w:p w14:paraId="36F4D727" w14:textId="77777777" w:rsidR="000F6A1C" w:rsidRDefault="000F6A1C" w:rsidP="000C2627"/>
        </w:tc>
        <w:tc>
          <w:tcPr>
            <w:tcW w:w="1418" w:type="dxa"/>
          </w:tcPr>
          <w:p w14:paraId="69EED2A0" w14:textId="77777777" w:rsidR="000F6A1C" w:rsidRDefault="000F6A1C" w:rsidP="000C2627"/>
        </w:tc>
      </w:tr>
      <w:tr w:rsidR="000F6A1C" w14:paraId="5D4ED1D7" w14:textId="77777777" w:rsidTr="000C2627">
        <w:tc>
          <w:tcPr>
            <w:tcW w:w="5919" w:type="dxa"/>
          </w:tcPr>
          <w:p w14:paraId="1CCD033F" w14:textId="77777777" w:rsidR="000F6A1C" w:rsidRDefault="000F6A1C" w:rsidP="00294E5F">
            <w:r>
              <w:t>Zu 2</w:t>
            </w:r>
          </w:p>
        </w:tc>
        <w:tc>
          <w:tcPr>
            <w:tcW w:w="2411" w:type="dxa"/>
            <w:gridSpan w:val="2"/>
          </w:tcPr>
          <w:p w14:paraId="00024BDA" w14:textId="77777777" w:rsidR="000F6A1C" w:rsidRDefault="000F6A1C" w:rsidP="000C2627"/>
        </w:tc>
        <w:tc>
          <w:tcPr>
            <w:tcW w:w="1418" w:type="dxa"/>
          </w:tcPr>
          <w:p w14:paraId="73249401" w14:textId="77777777" w:rsidR="000F6A1C" w:rsidRDefault="000F6A1C" w:rsidP="000C2627"/>
        </w:tc>
      </w:tr>
      <w:tr w:rsidR="000F6A1C" w14:paraId="17927BD3" w14:textId="77777777" w:rsidTr="000C2627">
        <w:tc>
          <w:tcPr>
            <w:tcW w:w="5919" w:type="dxa"/>
          </w:tcPr>
          <w:p w14:paraId="33D506E3" w14:textId="77777777" w:rsidR="000F6A1C" w:rsidRDefault="000F6A1C" w:rsidP="00294E5F">
            <w:r>
              <w:t>Zu 3</w:t>
            </w:r>
          </w:p>
        </w:tc>
        <w:tc>
          <w:tcPr>
            <w:tcW w:w="2411" w:type="dxa"/>
            <w:gridSpan w:val="2"/>
          </w:tcPr>
          <w:p w14:paraId="0E760DE1" w14:textId="77777777" w:rsidR="000F6A1C" w:rsidRDefault="000F6A1C" w:rsidP="000C2627"/>
        </w:tc>
        <w:tc>
          <w:tcPr>
            <w:tcW w:w="1418" w:type="dxa"/>
          </w:tcPr>
          <w:p w14:paraId="61FF3B4A" w14:textId="77777777" w:rsidR="000F6A1C" w:rsidRDefault="000F6A1C" w:rsidP="000C2627"/>
        </w:tc>
      </w:tr>
    </w:tbl>
    <w:p w14:paraId="69A4FD61" w14:textId="77777777" w:rsidR="000C2627" w:rsidRDefault="000C2627" w:rsidP="000C2627">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79996720" w14:textId="77777777" w:rsidR="00DF5804" w:rsidRDefault="00DF5804">
      <w:pPr>
        <w:rPr>
          <w:b/>
        </w:rPr>
      </w:pPr>
      <w:r>
        <w:rPr>
          <w:b/>
        </w:rPr>
        <w:br w:type="page"/>
      </w:r>
    </w:p>
    <w:p w14:paraId="0D161E41" w14:textId="77777777" w:rsidR="00294E5F" w:rsidRPr="008476F4" w:rsidRDefault="00294E5F" w:rsidP="00294E5F">
      <w:pPr>
        <w:rPr>
          <w:b/>
          <w:bCs/>
        </w:rPr>
      </w:pPr>
      <w:r w:rsidRPr="008476F4">
        <w:rPr>
          <w:b/>
        </w:rPr>
        <w:t xml:space="preserve">DIN EN ISO </w:t>
      </w:r>
      <w:r>
        <w:rPr>
          <w:b/>
        </w:rPr>
        <w:t>9001:</w:t>
      </w:r>
      <w:r w:rsidR="00030543">
        <w:rPr>
          <w:b/>
        </w:rPr>
        <w:t>2015</w:t>
      </w:r>
      <w:r w:rsidRPr="008476F4">
        <w:rPr>
          <w:b/>
        </w:rPr>
        <w:t xml:space="preserve"> </w:t>
      </w:r>
    </w:p>
    <w:p w14:paraId="24935F2F" w14:textId="77777777" w:rsidR="00294E5F" w:rsidRPr="00D773E9" w:rsidRDefault="00294E5F" w:rsidP="00294E5F">
      <w:pPr>
        <w:pStyle w:val="KeinLeerraum"/>
      </w:pPr>
      <w:r w:rsidRPr="00D773E9">
        <w:t xml:space="preserve">7 1 5 Ressourcen zur Überwachung und Messung </w:t>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4B7510F" w14:textId="77777777" w:rsidR="00294E5F" w:rsidRPr="00D773E9" w:rsidRDefault="00294E5F" w:rsidP="00294E5F">
      <w:pPr>
        <w:pStyle w:val="KeinLeerraum"/>
      </w:pPr>
      <w:r w:rsidRPr="00D773E9">
        <w:t xml:space="preserve">7 1 6 Wissen der Organisation </w:t>
      </w:r>
      <w:r>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7AD9520" w14:textId="77777777" w:rsidR="00294E5F" w:rsidRPr="00D773E9" w:rsidRDefault="00294E5F" w:rsidP="00294E5F">
      <w:pPr>
        <w:pStyle w:val="KeinLeerraum"/>
      </w:pPr>
      <w:r w:rsidRPr="00D773E9">
        <w:t xml:space="preserve">7 2 Kompetenz </w:t>
      </w:r>
      <w:r>
        <w:rPr>
          <w:bCs/>
        </w:rPr>
        <w:tab/>
      </w:r>
      <w:r>
        <w:rPr>
          <w:bCs/>
        </w:rPr>
        <w:tab/>
      </w:r>
      <w:r>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93EBCF2" w14:textId="77777777" w:rsidR="00294E5F" w:rsidRPr="00D773E9" w:rsidRDefault="00294E5F" w:rsidP="00294E5F">
      <w:pPr>
        <w:pStyle w:val="KeinLeerraum"/>
      </w:pPr>
      <w:r w:rsidRPr="00D773E9">
        <w:t xml:space="preserve">7 3 Bewusstsein </w:t>
      </w:r>
      <w:r>
        <w:rPr>
          <w:bCs/>
        </w:rPr>
        <w:tab/>
      </w:r>
      <w:r>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6E38554" w14:textId="77777777" w:rsidR="00294E5F" w:rsidRPr="00D773E9" w:rsidRDefault="00294E5F" w:rsidP="00294E5F">
      <w:pPr>
        <w:pStyle w:val="KeinLeerraum"/>
      </w:pPr>
      <w:r w:rsidRPr="00D773E9">
        <w:t xml:space="preserve">7 4 Kommunikation </w:t>
      </w:r>
      <w:r>
        <w:rPr>
          <w:bCs/>
        </w:rPr>
        <w:tab/>
      </w:r>
      <w:r>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17EB333" w14:textId="77777777" w:rsidR="000F6A1C" w:rsidRDefault="000F6A1C" w:rsidP="000F6A1C">
      <w:r>
        <w:t>Freie Beschreibung / Empfehlungen</w:t>
      </w:r>
    </w:p>
    <w:p w14:paraId="74AD4A2C" w14:textId="77777777" w:rsidR="00294E5F" w:rsidRDefault="00294E5F" w:rsidP="00294E5F">
      <w:pPr>
        <w:tabs>
          <w:tab w:val="left" w:pos="9498"/>
        </w:tabs>
        <w:rPr>
          <w:u w:val="single"/>
        </w:rPr>
      </w:pPr>
      <w:r>
        <w:rPr>
          <w:u w:val="single"/>
        </w:rPr>
        <w:tab/>
      </w:r>
    </w:p>
    <w:p w14:paraId="37035EFD" w14:textId="77777777" w:rsidR="00294E5F" w:rsidRDefault="00294E5F" w:rsidP="00294E5F">
      <w:pPr>
        <w:tabs>
          <w:tab w:val="left" w:pos="9498"/>
        </w:tabs>
        <w:rPr>
          <w:u w:val="single"/>
        </w:rPr>
      </w:pPr>
      <w:r>
        <w:rPr>
          <w:u w:val="single"/>
        </w:rPr>
        <w:tab/>
      </w:r>
    </w:p>
    <w:p w14:paraId="175FEF99" w14:textId="77777777" w:rsidR="00294E5F" w:rsidRDefault="00294E5F" w:rsidP="00294E5F">
      <w:pPr>
        <w:tabs>
          <w:tab w:val="left" w:pos="9498"/>
        </w:tabs>
        <w:rPr>
          <w:u w:val="single"/>
        </w:rPr>
      </w:pPr>
      <w:r>
        <w:rPr>
          <w:u w:val="single"/>
        </w:rPr>
        <w:tab/>
      </w:r>
    </w:p>
    <w:p w14:paraId="56777255" w14:textId="77777777" w:rsidR="00294E5F" w:rsidRDefault="00294E5F" w:rsidP="00294E5F">
      <w:pPr>
        <w:tabs>
          <w:tab w:val="left" w:pos="9498"/>
        </w:tabs>
        <w:rPr>
          <w:u w:val="single"/>
        </w:rPr>
      </w:pPr>
      <w:r>
        <w:rPr>
          <w:u w:val="single"/>
        </w:rPr>
        <w:tab/>
      </w:r>
    </w:p>
    <w:p w14:paraId="3F6A1819" w14:textId="77777777" w:rsidR="00294E5F" w:rsidRDefault="00294E5F" w:rsidP="00294E5F">
      <w:pPr>
        <w:tabs>
          <w:tab w:val="left" w:pos="9498"/>
        </w:tabs>
        <w:rPr>
          <w:u w:val="single"/>
        </w:rPr>
      </w:pPr>
      <w:r>
        <w:rPr>
          <w:u w:val="single"/>
        </w:rPr>
        <w:tab/>
      </w:r>
    </w:p>
    <w:p w14:paraId="642B3C2A" w14:textId="77777777" w:rsidR="00294E5F" w:rsidRDefault="00294E5F" w:rsidP="00294E5F">
      <w:pPr>
        <w:tabs>
          <w:tab w:val="left" w:pos="9498"/>
        </w:tabs>
        <w:rPr>
          <w:u w:val="single"/>
        </w:rPr>
      </w:pPr>
      <w:r>
        <w:rPr>
          <w:u w:val="single"/>
        </w:rPr>
        <w:tab/>
      </w:r>
    </w:p>
    <w:p w14:paraId="69B0033A" w14:textId="77777777" w:rsidR="00294E5F" w:rsidRDefault="00294E5F" w:rsidP="00294E5F">
      <w:pPr>
        <w:tabs>
          <w:tab w:val="left" w:pos="9498"/>
        </w:tabs>
        <w:rPr>
          <w:u w:val="single"/>
        </w:rPr>
      </w:pPr>
      <w:r>
        <w:rPr>
          <w:u w:val="single"/>
        </w:rPr>
        <w:tab/>
      </w:r>
    </w:p>
    <w:p w14:paraId="2078BE76" w14:textId="77777777" w:rsidR="00294E5F" w:rsidRDefault="00294E5F" w:rsidP="00294E5F">
      <w:pPr>
        <w:tabs>
          <w:tab w:val="left" w:pos="9498"/>
        </w:tabs>
        <w:rPr>
          <w:u w:val="single"/>
        </w:rPr>
      </w:pPr>
      <w:r>
        <w:rPr>
          <w:u w:val="single"/>
        </w:rPr>
        <w:tab/>
      </w:r>
    </w:p>
    <w:p w14:paraId="532F680B" w14:textId="77777777" w:rsidR="00294E5F" w:rsidRDefault="00294E5F" w:rsidP="00294E5F">
      <w:pPr>
        <w:tabs>
          <w:tab w:val="left" w:pos="9498"/>
        </w:tabs>
        <w:rPr>
          <w:u w:val="single"/>
        </w:rPr>
      </w:pPr>
      <w:r>
        <w:rPr>
          <w:u w:val="single"/>
        </w:rPr>
        <w:tab/>
      </w:r>
    </w:p>
    <w:p w14:paraId="5CB74A28" w14:textId="77777777" w:rsidR="000F6A1C" w:rsidRDefault="000F6A1C" w:rsidP="000F6A1C">
      <w:pPr>
        <w:rPr>
          <w:u w:val="single"/>
        </w:rPr>
      </w:pPr>
      <w:r>
        <w:rPr>
          <w:u w:val="single"/>
        </w:rPr>
        <w:t xml:space="preserve">Eingesehene Unterlagen </w:t>
      </w:r>
    </w:p>
    <w:p w14:paraId="7EA4CA67"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12F5C483"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79808910"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531722D9" w14:textId="77777777" w:rsidR="000F6A1C" w:rsidRDefault="000F6A1C" w:rsidP="000F6A1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0F6A1C" w14:paraId="3F29F626" w14:textId="77777777" w:rsidTr="000C2627">
        <w:tc>
          <w:tcPr>
            <w:tcW w:w="7905" w:type="dxa"/>
            <w:gridSpan w:val="2"/>
            <w:shd w:val="clear" w:color="auto" w:fill="FFFFFF"/>
          </w:tcPr>
          <w:p w14:paraId="39A0B85F" w14:textId="77777777" w:rsidR="000F6A1C" w:rsidRDefault="000F6A1C" w:rsidP="000C2627">
            <w:pPr>
              <w:rPr>
                <w:b/>
                <w:sz w:val="24"/>
              </w:rPr>
            </w:pPr>
            <w:r>
              <w:rPr>
                <w:b/>
                <w:sz w:val="24"/>
              </w:rPr>
              <w:t>Ergebnis (</w:t>
            </w:r>
            <w:r w:rsidR="00294E5F">
              <w:rPr>
                <w:b/>
                <w:sz w:val="24"/>
              </w:rPr>
              <w:t>Auditor/-in</w:t>
            </w:r>
            <w:r>
              <w:rPr>
                <w:b/>
                <w:sz w:val="24"/>
              </w:rPr>
              <w:t>)</w:t>
            </w:r>
          </w:p>
        </w:tc>
        <w:tc>
          <w:tcPr>
            <w:tcW w:w="425" w:type="dxa"/>
            <w:shd w:val="clear" w:color="auto" w:fill="FFFFFF"/>
          </w:tcPr>
          <w:p w14:paraId="65CDF0AC" w14:textId="77777777" w:rsidR="000F6A1C" w:rsidRDefault="007E41E1" w:rsidP="000C2627">
            <w:pPr>
              <w:rPr>
                <w:b/>
                <w:sz w:val="24"/>
              </w:rPr>
            </w:pPr>
            <w:r>
              <w:rPr>
                <w:b/>
                <w:sz w:val="24"/>
              </w:rPr>
              <w:t>E</w:t>
            </w:r>
          </w:p>
        </w:tc>
        <w:tc>
          <w:tcPr>
            <w:tcW w:w="1418" w:type="dxa"/>
            <w:shd w:val="clear" w:color="auto" w:fill="FFFFFF"/>
          </w:tcPr>
          <w:p w14:paraId="2896E05C" w14:textId="77777777" w:rsidR="000F6A1C" w:rsidRDefault="000F6A1C" w:rsidP="000C2627">
            <w:pPr>
              <w:rPr>
                <w:b/>
                <w:sz w:val="24"/>
              </w:rPr>
            </w:pPr>
            <w:r>
              <w:rPr>
                <w:b/>
                <w:sz w:val="24"/>
              </w:rPr>
              <w:t>Termin</w:t>
            </w:r>
          </w:p>
        </w:tc>
      </w:tr>
      <w:tr w:rsidR="000F6A1C" w14:paraId="62DDB3D2" w14:textId="77777777" w:rsidTr="000C2627">
        <w:tc>
          <w:tcPr>
            <w:tcW w:w="7905" w:type="dxa"/>
            <w:gridSpan w:val="2"/>
          </w:tcPr>
          <w:p w14:paraId="47D4E9A5" w14:textId="77777777" w:rsidR="000F6A1C" w:rsidRDefault="000F6A1C" w:rsidP="000C2627">
            <w:r>
              <w:t>1.</w:t>
            </w:r>
          </w:p>
        </w:tc>
        <w:tc>
          <w:tcPr>
            <w:tcW w:w="425" w:type="dxa"/>
          </w:tcPr>
          <w:p w14:paraId="4E14309D" w14:textId="77777777" w:rsidR="000F6A1C" w:rsidRDefault="000F6A1C" w:rsidP="000C2627"/>
        </w:tc>
        <w:tc>
          <w:tcPr>
            <w:tcW w:w="1418" w:type="dxa"/>
          </w:tcPr>
          <w:p w14:paraId="7799D06C" w14:textId="77777777" w:rsidR="000F6A1C" w:rsidRDefault="000F6A1C" w:rsidP="000C2627"/>
        </w:tc>
      </w:tr>
      <w:tr w:rsidR="000F6A1C" w14:paraId="320702C2" w14:textId="77777777" w:rsidTr="000C2627">
        <w:tc>
          <w:tcPr>
            <w:tcW w:w="7905" w:type="dxa"/>
            <w:gridSpan w:val="2"/>
          </w:tcPr>
          <w:p w14:paraId="6E487167" w14:textId="77777777" w:rsidR="000F6A1C" w:rsidRDefault="000F6A1C" w:rsidP="000C2627">
            <w:r>
              <w:t>2.</w:t>
            </w:r>
          </w:p>
        </w:tc>
        <w:tc>
          <w:tcPr>
            <w:tcW w:w="425" w:type="dxa"/>
          </w:tcPr>
          <w:p w14:paraId="6C336EC2" w14:textId="77777777" w:rsidR="000F6A1C" w:rsidRDefault="000F6A1C" w:rsidP="000C2627"/>
        </w:tc>
        <w:tc>
          <w:tcPr>
            <w:tcW w:w="1418" w:type="dxa"/>
          </w:tcPr>
          <w:p w14:paraId="0C2CE983" w14:textId="77777777" w:rsidR="000F6A1C" w:rsidRDefault="000F6A1C" w:rsidP="000C2627"/>
        </w:tc>
      </w:tr>
      <w:tr w:rsidR="000F6A1C" w14:paraId="2A24E462" w14:textId="77777777" w:rsidTr="000C2627">
        <w:tc>
          <w:tcPr>
            <w:tcW w:w="7905" w:type="dxa"/>
            <w:gridSpan w:val="2"/>
          </w:tcPr>
          <w:p w14:paraId="5201A0D8" w14:textId="77777777" w:rsidR="000F6A1C" w:rsidRDefault="000F6A1C" w:rsidP="000C2627">
            <w:r>
              <w:t>3.</w:t>
            </w:r>
          </w:p>
        </w:tc>
        <w:tc>
          <w:tcPr>
            <w:tcW w:w="425" w:type="dxa"/>
          </w:tcPr>
          <w:p w14:paraId="23846C8A" w14:textId="77777777" w:rsidR="000F6A1C" w:rsidRDefault="000F6A1C" w:rsidP="000C2627"/>
        </w:tc>
        <w:tc>
          <w:tcPr>
            <w:tcW w:w="1418" w:type="dxa"/>
          </w:tcPr>
          <w:p w14:paraId="2A44BD74" w14:textId="77777777" w:rsidR="000F6A1C" w:rsidRDefault="000F6A1C" w:rsidP="000C2627"/>
        </w:tc>
      </w:tr>
      <w:tr w:rsidR="000F6A1C" w14:paraId="506D81AA" w14:textId="77777777" w:rsidTr="000C2627">
        <w:tc>
          <w:tcPr>
            <w:tcW w:w="5919" w:type="dxa"/>
            <w:shd w:val="clear" w:color="auto" w:fill="FFFFFF"/>
          </w:tcPr>
          <w:p w14:paraId="645A43E3" w14:textId="77777777" w:rsidR="000F6A1C" w:rsidRDefault="00653E78" w:rsidP="000C2627">
            <w:pPr>
              <w:rPr>
                <w:b/>
                <w:sz w:val="24"/>
              </w:rPr>
            </w:pPr>
            <w:r>
              <w:rPr>
                <w:b/>
                <w:sz w:val="24"/>
              </w:rPr>
              <w:t>Maßnahme / Ursache (</w:t>
            </w:r>
            <w:r w:rsidR="009107DC">
              <w:rPr>
                <w:b/>
                <w:sz w:val="24"/>
              </w:rPr>
              <w:t>Auditierte Organisation)</w:t>
            </w:r>
          </w:p>
        </w:tc>
        <w:tc>
          <w:tcPr>
            <w:tcW w:w="2411" w:type="dxa"/>
            <w:gridSpan w:val="2"/>
            <w:shd w:val="clear" w:color="auto" w:fill="FFFFFF"/>
          </w:tcPr>
          <w:p w14:paraId="75EB55D2" w14:textId="77777777" w:rsidR="000F6A1C" w:rsidRDefault="000F6A1C" w:rsidP="000C2627">
            <w:pPr>
              <w:rPr>
                <w:b/>
                <w:sz w:val="24"/>
              </w:rPr>
            </w:pPr>
            <w:r>
              <w:rPr>
                <w:b/>
                <w:sz w:val="24"/>
              </w:rPr>
              <w:t>VA</w:t>
            </w:r>
          </w:p>
        </w:tc>
        <w:tc>
          <w:tcPr>
            <w:tcW w:w="1418" w:type="dxa"/>
            <w:shd w:val="clear" w:color="auto" w:fill="FFFFFF"/>
          </w:tcPr>
          <w:p w14:paraId="60484AE1" w14:textId="77777777" w:rsidR="000F6A1C" w:rsidRDefault="000F6A1C" w:rsidP="000C2627">
            <w:pPr>
              <w:rPr>
                <w:b/>
                <w:sz w:val="24"/>
              </w:rPr>
            </w:pPr>
            <w:r>
              <w:rPr>
                <w:b/>
                <w:sz w:val="24"/>
              </w:rPr>
              <w:t>Termin</w:t>
            </w:r>
          </w:p>
        </w:tc>
      </w:tr>
      <w:tr w:rsidR="000F6A1C" w14:paraId="4DCE5FE6" w14:textId="77777777" w:rsidTr="000C2627">
        <w:tc>
          <w:tcPr>
            <w:tcW w:w="5919" w:type="dxa"/>
          </w:tcPr>
          <w:p w14:paraId="14142E21" w14:textId="77777777" w:rsidR="000F6A1C" w:rsidRDefault="000F6A1C" w:rsidP="000C2627">
            <w:r>
              <w:t>Zu 1</w:t>
            </w:r>
          </w:p>
        </w:tc>
        <w:tc>
          <w:tcPr>
            <w:tcW w:w="2411" w:type="dxa"/>
            <w:gridSpan w:val="2"/>
          </w:tcPr>
          <w:p w14:paraId="653A5385" w14:textId="77777777" w:rsidR="000F6A1C" w:rsidRDefault="000F6A1C" w:rsidP="000C2627"/>
        </w:tc>
        <w:tc>
          <w:tcPr>
            <w:tcW w:w="1418" w:type="dxa"/>
          </w:tcPr>
          <w:p w14:paraId="09A3039D" w14:textId="77777777" w:rsidR="000F6A1C" w:rsidRDefault="000F6A1C" w:rsidP="000C2627"/>
        </w:tc>
      </w:tr>
      <w:tr w:rsidR="000F6A1C" w14:paraId="5B1221F5" w14:textId="77777777" w:rsidTr="000C2627">
        <w:tc>
          <w:tcPr>
            <w:tcW w:w="5919" w:type="dxa"/>
          </w:tcPr>
          <w:p w14:paraId="0141C76F" w14:textId="77777777" w:rsidR="000F6A1C" w:rsidRDefault="000F6A1C" w:rsidP="000C2627">
            <w:r>
              <w:t>Zu 2</w:t>
            </w:r>
          </w:p>
        </w:tc>
        <w:tc>
          <w:tcPr>
            <w:tcW w:w="2411" w:type="dxa"/>
            <w:gridSpan w:val="2"/>
          </w:tcPr>
          <w:p w14:paraId="538CAEBC" w14:textId="77777777" w:rsidR="000F6A1C" w:rsidRDefault="000F6A1C" w:rsidP="000C2627"/>
        </w:tc>
        <w:tc>
          <w:tcPr>
            <w:tcW w:w="1418" w:type="dxa"/>
          </w:tcPr>
          <w:p w14:paraId="57185217" w14:textId="77777777" w:rsidR="000F6A1C" w:rsidRDefault="000F6A1C" w:rsidP="000C2627"/>
        </w:tc>
      </w:tr>
      <w:tr w:rsidR="000F6A1C" w14:paraId="60EAA073" w14:textId="77777777" w:rsidTr="000C2627">
        <w:tc>
          <w:tcPr>
            <w:tcW w:w="5919" w:type="dxa"/>
          </w:tcPr>
          <w:p w14:paraId="61AD9988" w14:textId="77777777" w:rsidR="000F6A1C" w:rsidRDefault="000F6A1C" w:rsidP="000C2627">
            <w:r>
              <w:t>Zu 3</w:t>
            </w:r>
          </w:p>
        </w:tc>
        <w:tc>
          <w:tcPr>
            <w:tcW w:w="2411" w:type="dxa"/>
            <w:gridSpan w:val="2"/>
          </w:tcPr>
          <w:p w14:paraId="5BE7D4F7" w14:textId="77777777" w:rsidR="000F6A1C" w:rsidRDefault="000F6A1C" w:rsidP="000C2627"/>
        </w:tc>
        <w:tc>
          <w:tcPr>
            <w:tcW w:w="1418" w:type="dxa"/>
          </w:tcPr>
          <w:p w14:paraId="67E1EA69" w14:textId="77777777" w:rsidR="000F6A1C" w:rsidRDefault="000F6A1C" w:rsidP="000C2627"/>
        </w:tc>
      </w:tr>
    </w:tbl>
    <w:p w14:paraId="241A419B" w14:textId="77777777" w:rsidR="000C2627" w:rsidRDefault="000C2627" w:rsidP="000C2627">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1E53AB61" w14:textId="77777777" w:rsidR="00294E5F" w:rsidRPr="008476F4" w:rsidRDefault="00294E5F" w:rsidP="00294E5F">
      <w:pPr>
        <w:rPr>
          <w:b/>
          <w:bCs/>
        </w:rPr>
      </w:pPr>
      <w:r w:rsidRPr="008476F4">
        <w:rPr>
          <w:b/>
        </w:rPr>
        <w:t xml:space="preserve">DIN EN ISO </w:t>
      </w:r>
      <w:r>
        <w:rPr>
          <w:b/>
        </w:rPr>
        <w:t>9001:</w:t>
      </w:r>
      <w:r w:rsidR="00030543">
        <w:rPr>
          <w:b/>
        </w:rPr>
        <w:t>2015</w:t>
      </w:r>
      <w:r w:rsidRPr="008476F4">
        <w:rPr>
          <w:b/>
        </w:rPr>
        <w:t xml:space="preserve"> </w:t>
      </w:r>
    </w:p>
    <w:p w14:paraId="0AE27A70" w14:textId="77777777" w:rsidR="00294E5F" w:rsidRPr="00D773E9" w:rsidRDefault="00294E5F" w:rsidP="00294E5F">
      <w:pPr>
        <w:pStyle w:val="KeinLeerraum"/>
      </w:pPr>
      <w:r w:rsidRPr="00D773E9">
        <w:t xml:space="preserve">7 5 Dokumentierte Information </w:t>
      </w:r>
      <w:r>
        <w:rPr>
          <w:bCs/>
        </w:rPr>
        <w:tab/>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D7FD821" w14:textId="77777777" w:rsidR="00294E5F" w:rsidRPr="00D773E9" w:rsidRDefault="00294E5F" w:rsidP="00294E5F">
      <w:pPr>
        <w:pStyle w:val="KeinLeerraum"/>
      </w:pPr>
      <w:r w:rsidRPr="00D773E9">
        <w:t xml:space="preserve">7 5 1 Allgemeines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1C9341BB" w14:textId="77777777" w:rsidR="00294E5F" w:rsidRPr="00D773E9" w:rsidRDefault="00294E5F" w:rsidP="00294E5F">
      <w:pPr>
        <w:pStyle w:val="KeinLeerraum"/>
      </w:pPr>
      <w:r w:rsidRPr="00D773E9">
        <w:t xml:space="preserve">7 5 2 Erstellen und Aktualisieren </w:t>
      </w:r>
      <w:r>
        <w:rPr>
          <w:bCs/>
        </w:rPr>
        <w:tab/>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84D714F" w14:textId="77777777" w:rsidR="00294E5F" w:rsidRPr="00D773E9" w:rsidRDefault="00294E5F" w:rsidP="00294E5F">
      <w:pPr>
        <w:pStyle w:val="KeinLeerraum"/>
      </w:pPr>
      <w:r w:rsidRPr="00D773E9">
        <w:t xml:space="preserve">7 5 3 Lenkung dokumentierter Information </w:t>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E00BD64" w14:textId="77777777" w:rsidR="00436CF9" w:rsidRDefault="00436CF9" w:rsidP="00436CF9">
      <w:r>
        <w:t>Freie Beschreibung / Empfehlungen</w:t>
      </w:r>
    </w:p>
    <w:p w14:paraId="6D6E6910" w14:textId="77777777" w:rsidR="00294E5F" w:rsidRDefault="00294E5F" w:rsidP="00294E5F">
      <w:pPr>
        <w:tabs>
          <w:tab w:val="left" w:pos="9498"/>
        </w:tabs>
        <w:rPr>
          <w:u w:val="single"/>
        </w:rPr>
      </w:pPr>
      <w:r>
        <w:rPr>
          <w:u w:val="single"/>
        </w:rPr>
        <w:tab/>
      </w:r>
    </w:p>
    <w:p w14:paraId="3FC16C72" w14:textId="77777777" w:rsidR="00294E5F" w:rsidRDefault="00294E5F" w:rsidP="00294E5F">
      <w:pPr>
        <w:tabs>
          <w:tab w:val="left" w:pos="9498"/>
        </w:tabs>
        <w:rPr>
          <w:u w:val="single"/>
        </w:rPr>
      </w:pPr>
      <w:r>
        <w:rPr>
          <w:u w:val="single"/>
        </w:rPr>
        <w:tab/>
      </w:r>
    </w:p>
    <w:p w14:paraId="7A6A1EF6" w14:textId="77777777" w:rsidR="00294E5F" w:rsidRDefault="00294E5F" w:rsidP="00294E5F">
      <w:pPr>
        <w:tabs>
          <w:tab w:val="left" w:pos="9498"/>
        </w:tabs>
        <w:rPr>
          <w:u w:val="single"/>
        </w:rPr>
      </w:pPr>
      <w:r>
        <w:rPr>
          <w:u w:val="single"/>
        </w:rPr>
        <w:tab/>
      </w:r>
    </w:p>
    <w:p w14:paraId="5432C37E" w14:textId="77777777" w:rsidR="00294E5F" w:rsidRDefault="00294E5F" w:rsidP="00294E5F">
      <w:pPr>
        <w:tabs>
          <w:tab w:val="left" w:pos="9498"/>
        </w:tabs>
        <w:rPr>
          <w:u w:val="single"/>
        </w:rPr>
      </w:pPr>
      <w:r>
        <w:rPr>
          <w:u w:val="single"/>
        </w:rPr>
        <w:tab/>
      </w:r>
    </w:p>
    <w:p w14:paraId="3A82A9FE" w14:textId="77777777" w:rsidR="00294E5F" w:rsidRDefault="00294E5F" w:rsidP="00294E5F">
      <w:pPr>
        <w:tabs>
          <w:tab w:val="left" w:pos="9498"/>
        </w:tabs>
        <w:rPr>
          <w:u w:val="single"/>
        </w:rPr>
      </w:pPr>
      <w:r>
        <w:rPr>
          <w:u w:val="single"/>
        </w:rPr>
        <w:tab/>
      </w:r>
    </w:p>
    <w:p w14:paraId="41C03A5C" w14:textId="77777777" w:rsidR="00294E5F" w:rsidRDefault="00294E5F" w:rsidP="00294E5F">
      <w:pPr>
        <w:tabs>
          <w:tab w:val="left" w:pos="9498"/>
        </w:tabs>
        <w:rPr>
          <w:u w:val="single"/>
        </w:rPr>
      </w:pPr>
      <w:r>
        <w:rPr>
          <w:u w:val="single"/>
        </w:rPr>
        <w:tab/>
      </w:r>
    </w:p>
    <w:p w14:paraId="068BA109" w14:textId="77777777" w:rsidR="00294E5F" w:rsidRDefault="00294E5F" w:rsidP="00294E5F">
      <w:pPr>
        <w:tabs>
          <w:tab w:val="left" w:pos="9498"/>
        </w:tabs>
        <w:rPr>
          <w:u w:val="single"/>
        </w:rPr>
      </w:pPr>
      <w:r>
        <w:rPr>
          <w:u w:val="single"/>
        </w:rPr>
        <w:tab/>
      </w:r>
    </w:p>
    <w:p w14:paraId="35AD7FEE" w14:textId="77777777" w:rsidR="00294E5F" w:rsidRDefault="00294E5F" w:rsidP="00294E5F">
      <w:pPr>
        <w:tabs>
          <w:tab w:val="left" w:pos="9498"/>
        </w:tabs>
        <w:rPr>
          <w:u w:val="single"/>
        </w:rPr>
      </w:pPr>
      <w:r>
        <w:rPr>
          <w:u w:val="single"/>
        </w:rPr>
        <w:tab/>
      </w:r>
    </w:p>
    <w:p w14:paraId="5C11A700" w14:textId="77777777" w:rsidR="00294E5F" w:rsidRDefault="00294E5F" w:rsidP="00294E5F">
      <w:pPr>
        <w:tabs>
          <w:tab w:val="left" w:pos="9498"/>
        </w:tabs>
        <w:rPr>
          <w:u w:val="single"/>
        </w:rPr>
      </w:pPr>
      <w:r>
        <w:rPr>
          <w:u w:val="single"/>
        </w:rPr>
        <w:tab/>
      </w:r>
    </w:p>
    <w:p w14:paraId="2C40872A" w14:textId="77777777" w:rsidR="00436CF9" w:rsidRDefault="00436CF9" w:rsidP="00436CF9">
      <w:pPr>
        <w:tabs>
          <w:tab w:val="left" w:pos="9498"/>
        </w:tabs>
        <w:rPr>
          <w:u w:val="single"/>
        </w:rPr>
      </w:pPr>
      <w:r>
        <w:rPr>
          <w:u w:val="single"/>
        </w:rPr>
        <w:tab/>
      </w:r>
    </w:p>
    <w:p w14:paraId="428E19C5" w14:textId="77777777" w:rsidR="00436CF9" w:rsidRDefault="00436CF9" w:rsidP="00436CF9">
      <w:pPr>
        <w:rPr>
          <w:u w:val="single"/>
        </w:rPr>
      </w:pPr>
      <w:r>
        <w:rPr>
          <w:u w:val="single"/>
        </w:rPr>
        <w:t xml:space="preserve">Eingesehene Unterlagen </w:t>
      </w:r>
    </w:p>
    <w:p w14:paraId="607F674B"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12AA8217"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324D57AA"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5C28EE25"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8476F4" w14:paraId="25999C65" w14:textId="77777777" w:rsidTr="006E33AE">
        <w:tc>
          <w:tcPr>
            <w:tcW w:w="7905" w:type="dxa"/>
            <w:gridSpan w:val="2"/>
            <w:shd w:val="clear" w:color="auto" w:fill="FFFFFF"/>
          </w:tcPr>
          <w:p w14:paraId="2944F608" w14:textId="77777777" w:rsidR="008476F4" w:rsidRDefault="008476F4" w:rsidP="006E33AE">
            <w:pPr>
              <w:rPr>
                <w:b/>
                <w:sz w:val="24"/>
              </w:rPr>
            </w:pPr>
            <w:r>
              <w:rPr>
                <w:b/>
                <w:sz w:val="24"/>
              </w:rPr>
              <w:t>Ergebnis (</w:t>
            </w:r>
            <w:r w:rsidR="00294E5F">
              <w:rPr>
                <w:b/>
                <w:sz w:val="24"/>
              </w:rPr>
              <w:t>Auditor/-in</w:t>
            </w:r>
            <w:r>
              <w:rPr>
                <w:b/>
                <w:sz w:val="24"/>
              </w:rPr>
              <w:t>)</w:t>
            </w:r>
          </w:p>
        </w:tc>
        <w:tc>
          <w:tcPr>
            <w:tcW w:w="425" w:type="dxa"/>
            <w:shd w:val="clear" w:color="auto" w:fill="FFFFFF"/>
          </w:tcPr>
          <w:p w14:paraId="559F5CA8" w14:textId="77777777" w:rsidR="008476F4" w:rsidRDefault="007E41E1" w:rsidP="006E33AE">
            <w:pPr>
              <w:rPr>
                <w:b/>
                <w:sz w:val="24"/>
              </w:rPr>
            </w:pPr>
            <w:r>
              <w:rPr>
                <w:b/>
                <w:sz w:val="24"/>
              </w:rPr>
              <w:t>E</w:t>
            </w:r>
          </w:p>
        </w:tc>
        <w:tc>
          <w:tcPr>
            <w:tcW w:w="1418" w:type="dxa"/>
            <w:shd w:val="clear" w:color="auto" w:fill="FFFFFF"/>
          </w:tcPr>
          <w:p w14:paraId="5DB28B5F" w14:textId="77777777" w:rsidR="008476F4" w:rsidRDefault="008476F4" w:rsidP="006E33AE">
            <w:pPr>
              <w:rPr>
                <w:b/>
                <w:sz w:val="24"/>
              </w:rPr>
            </w:pPr>
            <w:r>
              <w:rPr>
                <w:b/>
                <w:sz w:val="24"/>
              </w:rPr>
              <w:t>Termin</w:t>
            </w:r>
          </w:p>
        </w:tc>
      </w:tr>
      <w:tr w:rsidR="008476F4" w14:paraId="551D8802" w14:textId="77777777" w:rsidTr="006E33AE">
        <w:tc>
          <w:tcPr>
            <w:tcW w:w="7905" w:type="dxa"/>
            <w:gridSpan w:val="2"/>
          </w:tcPr>
          <w:p w14:paraId="1111A337" w14:textId="77777777" w:rsidR="008476F4" w:rsidRDefault="008476F4" w:rsidP="005A0F81">
            <w:r>
              <w:t>1.</w:t>
            </w:r>
          </w:p>
        </w:tc>
        <w:tc>
          <w:tcPr>
            <w:tcW w:w="425" w:type="dxa"/>
          </w:tcPr>
          <w:p w14:paraId="6CAF2442" w14:textId="77777777" w:rsidR="008476F4" w:rsidRDefault="008476F4" w:rsidP="006E33AE"/>
        </w:tc>
        <w:tc>
          <w:tcPr>
            <w:tcW w:w="1418" w:type="dxa"/>
          </w:tcPr>
          <w:p w14:paraId="160EE96C" w14:textId="77777777" w:rsidR="008476F4" w:rsidRDefault="008476F4" w:rsidP="006E33AE"/>
        </w:tc>
      </w:tr>
      <w:tr w:rsidR="008476F4" w14:paraId="7B4DB1C2" w14:textId="77777777" w:rsidTr="006E33AE">
        <w:tc>
          <w:tcPr>
            <w:tcW w:w="7905" w:type="dxa"/>
            <w:gridSpan w:val="2"/>
          </w:tcPr>
          <w:p w14:paraId="68F7A245" w14:textId="77777777" w:rsidR="008476F4" w:rsidRDefault="008476F4" w:rsidP="005A0F81">
            <w:r>
              <w:t>2.</w:t>
            </w:r>
          </w:p>
        </w:tc>
        <w:tc>
          <w:tcPr>
            <w:tcW w:w="425" w:type="dxa"/>
          </w:tcPr>
          <w:p w14:paraId="7F192055" w14:textId="77777777" w:rsidR="008476F4" w:rsidRDefault="008476F4" w:rsidP="006E33AE"/>
        </w:tc>
        <w:tc>
          <w:tcPr>
            <w:tcW w:w="1418" w:type="dxa"/>
          </w:tcPr>
          <w:p w14:paraId="01FA52F8" w14:textId="77777777" w:rsidR="008476F4" w:rsidRDefault="008476F4" w:rsidP="006E33AE"/>
        </w:tc>
      </w:tr>
      <w:tr w:rsidR="008476F4" w14:paraId="26928B59" w14:textId="77777777" w:rsidTr="006E33AE">
        <w:tc>
          <w:tcPr>
            <w:tcW w:w="7905" w:type="dxa"/>
            <w:gridSpan w:val="2"/>
          </w:tcPr>
          <w:p w14:paraId="6EA94C1F" w14:textId="77777777" w:rsidR="008476F4" w:rsidRDefault="008476F4" w:rsidP="005A0F81">
            <w:r>
              <w:t>3.</w:t>
            </w:r>
          </w:p>
        </w:tc>
        <w:tc>
          <w:tcPr>
            <w:tcW w:w="425" w:type="dxa"/>
          </w:tcPr>
          <w:p w14:paraId="6FDA40B6" w14:textId="77777777" w:rsidR="008476F4" w:rsidRDefault="008476F4" w:rsidP="006E33AE"/>
        </w:tc>
        <w:tc>
          <w:tcPr>
            <w:tcW w:w="1418" w:type="dxa"/>
          </w:tcPr>
          <w:p w14:paraId="22F18546" w14:textId="77777777" w:rsidR="008476F4" w:rsidRDefault="008476F4" w:rsidP="006E33AE"/>
        </w:tc>
      </w:tr>
      <w:tr w:rsidR="008476F4" w14:paraId="445EB599" w14:textId="77777777" w:rsidTr="006E33AE">
        <w:tc>
          <w:tcPr>
            <w:tcW w:w="5919" w:type="dxa"/>
            <w:shd w:val="clear" w:color="auto" w:fill="FFFFFF"/>
          </w:tcPr>
          <w:p w14:paraId="5EF8A2A8" w14:textId="77777777" w:rsidR="008476F4" w:rsidRDefault="00653E78" w:rsidP="006E33AE">
            <w:pPr>
              <w:rPr>
                <w:b/>
                <w:sz w:val="24"/>
              </w:rPr>
            </w:pPr>
            <w:r>
              <w:rPr>
                <w:b/>
                <w:sz w:val="24"/>
              </w:rPr>
              <w:t>Maßnahme / Ursache (</w:t>
            </w:r>
            <w:r w:rsidR="009107DC">
              <w:rPr>
                <w:b/>
                <w:sz w:val="24"/>
              </w:rPr>
              <w:t>Auditierte Organisation)</w:t>
            </w:r>
          </w:p>
        </w:tc>
        <w:tc>
          <w:tcPr>
            <w:tcW w:w="2411" w:type="dxa"/>
            <w:gridSpan w:val="2"/>
            <w:shd w:val="clear" w:color="auto" w:fill="FFFFFF"/>
          </w:tcPr>
          <w:p w14:paraId="0384F242" w14:textId="77777777" w:rsidR="008476F4" w:rsidRDefault="008476F4" w:rsidP="006E33AE">
            <w:pPr>
              <w:rPr>
                <w:b/>
                <w:sz w:val="24"/>
              </w:rPr>
            </w:pPr>
            <w:r>
              <w:rPr>
                <w:b/>
                <w:sz w:val="24"/>
              </w:rPr>
              <w:t>VA</w:t>
            </w:r>
          </w:p>
        </w:tc>
        <w:tc>
          <w:tcPr>
            <w:tcW w:w="1418" w:type="dxa"/>
            <w:shd w:val="clear" w:color="auto" w:fill="FFFFFF"/>
          </w:tcPr>
          <w:p w14:paraId="1E4E7EAF" w14:textId="77777777" w:rsidR="008476F4" w:rsidRDefault="008476F4" w:rsidP="006E33AE">
            <w:pPr>
              <w:rPr>
                <w:b/>
                <w:sz w:val="24"/>
              </w:rPr>
            </w:pPr>
            <w:r>
              <w:rPr>
                <w:b/>
                <w:sz w:val="24"/>
              </w:rPr>
              <w:t>Termin</w:t>
            </w:r>
          </w:p>
        </w:tc>
      </w:tr>
      <w:tr w:rsidR="008476F4" w14:paraId="0D2B603F" w14:textId="77777777" w:rsidTr="006E33AE">
        <w:tc>
          <w:tcPr>
            <w:tcW w:w="5919" w:type="dxa"/>
          </w:tcPr>
          <w:p w14:paraId="00698700" w14:textId="77777777" w:rsidR="008476F4" w:rsidRDefault="008476F4" w:rsidP="005A0F81">
            <w:r>
              <w:t>Zu 1</w:t>
            </w:r>
          </w:p>
        </w:tc>
        <w:tc>
          <w:tcPr>
            <w:tcW w:w="2411" w:type="dxa"/>
            <w:gridSpan w:val="2"/>
          </w:tcPr>
          <w:p w14:paraId="6B6CCB5C" w14:textId="77777777" w:rsidR="008476F4" w:rsidRDefault="008476F4" w:rsidP="006E33AE"/>
        </w:tc>
        <w:tc>
          <w:tcPr>
            <w:tcW w:w="1418" w:type="dxa"/>
          </w:tcPr>
          <w:p w14:paraId="47C289C0" w14:textId="77777777" w:rsidR="008476F4" w:rsidRDefault="008476F4" w:rsidP="006E33AE"/>
        </w:tc>
      </w:tr>
      <w:tr w:rsidR="008476F4" w14:paraId="5C296392" w14:textId="77777777" w:rsidTr="006E33AE">
        <w:tc>
          <w:tcPr>
            <w:tcW w:w="5919" w:type="dxa"/>
          </w:tcPr>
          <w:p w14:paraId="54180E07" w14:textId="77777777" w:rsidR="008476F4" w:rsidRDefault="008476F4" w:rsidP="005A0F81">
            <w:r>
              <w:t>Zu 2</w:t>
            </w:r>
          </w:p>
        </w:tc>
        <w:tc>
          <w:tcPr>
            <w:tcW w:w="2411" w:type="dxa"/>
            <w:gridSpan w:val="2"/>
          </w:tcPr>
          <w:p w14:paraId="39DF04C6" w14:textId="77777777" w:rsidR="008476F4" w:rsidRDefault="008476F4" w:rsidP="006E33AE"/>
        </w:tc>
        <w:tc>
          <w:tcPr>
            <w:tcW w:w="1418" w:type="dxa"/>
          </w:tcPr>
          <w:p w14:paraId="3BC6FECA" w14:textId="77777777" w:rsidR="008476F4" w:rsidRDefault="008476F4" w:rsidP="006E33AE"/>
        </w:tc>
      </w:tr>
      <w:tr w:rsidR="008476F4" w14:paraId="0FA75F1E" w14:textId="77777777" w:rsidTr="006E33AE">
        <w:tc>
          <w:tcPr>
            <w:tcW w:w="5919" w:type="dxa"/>
          </w:tcPr>
          <w:p w14:paraId="3ADDD03A" w14:textId="77777777" w:rsidR="008476F4" w:rsidRDefault="008476F4" w:rsidP="005A0F81">
            <w:r>
              <w:t>Zu 3</w:t>
            </w:r>
          </w:p>
        </w:tc>
        <w:tc>
          <w:tcPr>
            <w:tcW w:w="2411" w:type="dxa"/>
            <w:gridSpan w:val="2"/>
          </w:tcPr>
          <w:p w14:paraId="6A8A0208" w14:textId="77777777" w:rsidR="008476F4" w:rsidRDefault="008476F4" w:rsidP="006E33AE"/>
        </w:tc>
        <w:tc>
          <w:tcPr>
            <w:tcW w:w="1418" w:type="dxa"/>
          </w:tcPr>
          <w:p w14:paraId="4B7CD941" w14:textId="77777777" w:rsidR="008476F4" w:rsidRDefault="008476F4" w:rsidP="006E33AE"/>
        </w:tc>
      </w:tr>
    </w:tbl>
    <w:p w14:paraId="22F8C6D6" w14:textId="77777777" w:rsidR="005A0F81" w:rsidRDefault="005A0F81" w:rsidP="005A0F81">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3CF0B76A" w14:textId="77777777" w:rsidR="00294E5F" w:rsidRPr="008476F4" w:rsidRDefault="00294E5F" w:rsidP="00294E5F">
      <w:pPr>
        <w:rPr>
          <w:b/>
          <w:bCs/>
        </w:rPr>
      </w:pPr>
      <w:r w:rsidRPr="008476F4">
        <w:rPr>
          <w:b/>
        </w:rPr>
        <w:t xml:space="preserve">DIN EN ISO </w:t>
      </w:r>
      <w:r>
        <w:rPr>
          <w:b/>
        </w:rPr>
        <w:t>9001:</w:t>
      </w:r>
      <w:r w:rsidR="00030543">
        <w:rPr>
          <w:b/>
        </w:rPr>
        <w:t>2015</w:t>
      </w:r>
      <w:r w:rsidRPr="008476F4">
        <w:rPr>
          <w:b/>
        </w:rPr>
        <w:t xml:space="preserve"> </w:t>
      </w:r>
    </w:p>
    <w:p w14:paraId="79B935C5" w14:textId="77777777" w:rsidR="00294E5F" w:rsidRPr="00D773E9" w:rsidRDefault="00294E5F" w:rsidP="00294E5F">
      <w:pPr>
        <w:pStyle w:val="KeinLeerraum"/>
      </w:pPr>
      <w:r w:rsidRPr="00D773E9">
        <w:t xml:space="preserve">8 Betrieb </w:t>
      </w:r>
    </w:p>
    <w:p w14:paraId="5150C5B8" w14:textId="77777777" w:rsidR="00294E5F" w:rsidRPr="00D773E9" w:rsidRDefault="00294E5F" w:rsidP="00294E5F">
      <w:pPr>
        <w:pStyle w:val="KeinLeerraum"/>
      </w:pPr>
      <w:r w:rsidRPr="00D773E9">
        <w:t xml:space="preserve">8 1 Betriebliche Planung und Steuerung </w:t>
      </w:r>
      <w:r>
        <w:rPr>
          <w:bCs/>
        </w:rPr>
        <w:tab/>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2BE0720" w14:textId="77777777" w:rsidR="00294E5F" w:rsidRPr="00D773E9" w:rsidRDefault="00294E5F" w:rsidP="00294E5F">
      <w:pPr>
        <w:pStyle w:val="KeinLeerraum"/>
      </w:pPr>
      <w:r w:rsidRPr="00D773E9">
        <w:t xml:space="preserve">8 2 Anforderungen an Produkte und </w:t>
      </w:r>
      <w:r w:rsidR="00DF5804">
        <w:t>Dienstleistungen</w:t>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8 2 1 Kommunikation mit den Kunden </w:t>
      </w:r>
      <w:r>
        <w:rPr>
          <w:bCs/>
        </w:rPr>
        <w:tab/>
      </w:r>
      <w:r w:rsidRPr="007920A4">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F2423F3" w14:textId="77777777" w:rsidR="00294E5F" w:rsidRDefault="00294E5F" w:rsidP="00294E5F">
      <w:pPr>
        <w:pStyle w:val="KeinLeerraum"/>
      </w:pPr>
      <w:r w:rsidRPr="00D773E9">
        <w:t xml:space="preserve">8 2 2 Bestimmen von Anforderungen in Bezug auf Produkte </w:t>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und Dienstleistungen </w:t>
      </w:r>
    </w:p>
    <w:p w14:paraId="58840C80" w14:textId="77777777" w:rsidR="00294E5F" w:rsidRPr="00D773E9" w:rsidRDefault="00294E5F" w:rsidP="00294E5F">
      <w:pPr>
        <w:pStyle w:val="KeinLeerraum"/>
      </w:pPr>
      <w:r w:rsidRPr="00D773E9">
        <w:t xml:space="preserve">8 2 3 Überprüfung von Anforderungen in Bezug auf Produkte </w:t>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und Dienstleistungen </w:t>
      </w:r>
    </w:p>
    <w:p w14:paraId="5CE061A4" w14:textId="77777777" w:rsidR="009107DC" w:rsidRDefault="009107DC" w:rsidP="009107DC">
      <w:r>
        <w:t>Freie Beschreibung / Empfehlungen</w:t>
      </w:r>
    </w:p>
    <w:p w14:paraId="270EB3EF" w14:textId="77777777" w:rsidR="00294E5F" w:rsidRDefault="00294E5F" w:rsidP="00294E5F">
      <w:pPr>
        <w:tabs>
          <w:tab w:val="left" w:pos="9498"/>
        </w:tabs>
        <w:rPr>
          <w:u w:val="single"/>
        </w:rPr>
      </w:pPr>
      <w:r>
        <w:rPr>
          <w:u w:val="single"/>
        </w:rPr>
        <w:tab/>
      </w:r>
    </w:p>
    <w:p w14:paraId="7A19AC1E" w14:textId="77777777" w:rsidR="00294E5F" w:rsidRDefault="00294E5F" w:rsidP="00294E5F">
      <w:pPr>
        <w:tabs>
          <w:tab w:val="left" w:pos="9498"/>
        </w:tabs>
        <w:rPr>
          <w:u w:val="single"/>
        </w:rPr>
      </w:pPr>
      <w:r>
        <w:rPr>
          <w:u w:val="single"/>
        </w:rPr>
        <w:tab/>
      </w:r>
    </w:p>
    <w:p w14:paraId="45ECE200" w14:textId="77777777" w:rsidR="00294E5F" w:rsidRDefault="00294E5F" w:rsidP="00294E5F">
      <w:pPr>
        <w:tabs>
          <w:tab w:val="left" w:pos="9498"/>
        </w:tabs>
        <w:rPr>
          <w:u w:val="single"/>
        </w:rPr>
      </w:pPr>
      <w:r>
        <w:rPr>
          <w:u w:val="single"/>
        </w:rPr>
        <w:tab/>
      </w:r>
    </w:p>
    <w:p w14:paraId="2BA6F171" w14:textId="77777777" w:rsidR="00294E5F" w:rsidRDefault="00294E5F" w:rsidP="00294E5F">
      <w:pPr>
        <w:tabs>
          <w:tab w:val="left" w:pos="9498"/>
        </w:tabs>
        <w:rPr>
          <w:u w:val="single"/>
        </w:rPr>
      </w:pPr>
      <w:r>
        <w:rPr>
          <w:u w:val="single"/>
        </w:rPr>
        <w:tab/>
      </w:r>
    </w:p>
    <w:p w14:paraId="3E8954EB" w14:textId="77777777" w:rsidR="00DF5804" w:rsidRDefault="00DF5804" w:rsidP="00DF5804">
      <w:pPr>
        <w:tabs>
          <w:tab w:val="left" w:pos="9498"/>
        </w:tabs>
        <w:rPr>
          <w:u w:val="single"/>
        </w:rPr>
      </w:pPr>
      <w:r>
        <w:rPr>
          <w:u w:val="single"/>
        </w:rPr>
        <w:tab/>
      </w:r>
    </w:p>
    <w:p w14:paraId="358B7F2F" w14:textId="77777777" w:rsidR="00DF5804" w:rsidRDefault="00DF5804" w:rsidP="00DF5804">
      <w:pPr>
        <w:tabs>
          <w:tab w:val="left" w:pos="9498"/>
        </w:tabs>
        <w:rPr>
          <w:u w:val="single"/>
        </w:rPr>
      </w:pPr>
      <w:r>
        <w:rPr>
          <w:u w:val="single"/>
        </w:rPr>
        <w:tab/>
      </w:r>
    </w:p>
    <w:p w14:paraId="439AF050" w14:textId="77777777" w:rsidR="00294E5F" w:rsidRDefault="00294E5F" w:rsidP="00294E5F">
      <w:pPr>
        <w:tabs>
          <w:tab w:val="left" w:pos="9498"/>
        </w:tabs>
        <w:rPr>
          <w:u w:val="single"/>
        </w:rPr>
      </w:pPr>
      <w:r>
        <w:rPr>
          <w:u w:val="single"/>
        </w:rPr>
        <w:tab/>
      </w:r>
    </w:p>
    <w:p w14:paraId="2A01F66B" w14:textId="77777777" w:rsidR="00436CF9" w:rsidRDefault="00436CF9" w:rsidP="00436CF9">
      <w:pPr>
        <w:rPr>
          <w:u w:val="single"/>
        </w:rPr>
      </w:pPr>
      <w:r>
        <w:rPr>
          <w:u w:val="single"/>
        </w:rPr>
        <w:t xml:space="preserve">Eingesehene Unterlagen </w:t>
      </w:r>
    </w:p>
    <w:p w14:paraId="28573A0B"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355A834D"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6C6BE980"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02E9CD1D" w14:textId="77777777" w:rsidR="00436CF9" w:rsidRDefault="00436CF9" w:rsidP="00436CF9">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8476F4" w14:paraId="055C50AF" w14:textId="77777777" w:rsidTr="006E33AE">
        <w:tc>
          <w:tcPr>
            <w:tcW w:w="7905" w:type="dxa"/>
            <w:gridSpan w:val="2"/>
            <w:shd w:val="clear" w:color="auto" w:fill="FFFFFF"/>
          </w:tcPr>
          <w:p w14:paraId="5E6E7D84" w14:textId="77777777" w:rsidR="008476F4" w:rsidRDefault="008476F4" w:rsidP="006E33AE">
            <w:pPr>
              <w:rPr>
                <w:b/>
                <w:sz w:val="24"/>
              </w:rPr>
            </w:pPr>
            <w:r>
              <w:rPr>
                <w:b/>
                <w:sz w:val="24"/>
              </w:rPr>
              <w:t>Ergebnis (</w:t>
            </w:r>
            <w:r w:rsidR="00294E5F">
              <w:rPr>
                <w:b/>
                <w:sz w:val="24"/>
              </w:rPr>
              <w:t>Auditor/-in</w:t>
            </w:r>
            <w:r>
              <w:rPr>
                <w:b/>
                <w:sz w:val="24"/>
              </w:rPr>
              <w:t>)</w:t>
            </w:r>
          </w:p>
        </w:tc>
        <w:tc>
          <w:tcPr>
            <w:tcW w:w="425" w:type="dxa"/>
            <w:shd w:val="clear" w:color="auto" w:fill="FFFFFF"/>
          </w:tcPr>
          <w:p w14:paraId="4FD222B2" w14:textId="77777777" w:rsidR="008476F4" w:rsidRDefault="007E41E1" w:rsidP="006E33AE">
            <w:pPr>
              <w:rPr>
                <w:b/>
                <w:sz w:val="24"/>
              </w:rPr>
            </w:pPr>
            <w:r>
              <w:rPr>
                <w:b/>
                <w:sz w:val="24"/>
              </w:rPr>
              <w:t>E</w:t>
            </w:r>
          </w:p>
        </w:tc>
        <w:tc>
          <w:tcPr>
            <w:tcW w:w="1418" w:type="dxa"/>
            <w:shd w:val="clear" w:color="auto" w:fill="FFFFFF"/>
          </w:tcPr>
          <w:p w14:paraId="4B89ED2A" w14:textId="77777777" w:rsidR="008476F4" w:rsidRDefault="008476F4" w:rsidP="006E33AE">
            <w:pPr>
              <w:rPr>
                <w:b/>
                <w:sz w:val="24"/>
              </w:rPr>
            </w:pPr>
            <w:r>
              <w:rPr>
                <w:b/>
                <w:sz w:val="24"/>
              </w:rPr>
              <w:t>Termin</w:t>
            </w:r>
          </w:p>
        </w:tc>
      </w:tr>
      <w:tr w:rsidR="008476F4" w14:paraId="310FB39F" w14:textId="77777777" w:rsidTr="006E33AE">
        <w:tc>
          <w:tcPr>
            <w:tcW w:w="7905" w:type="dxa"/>
            <w:gridSpan w:val="2"/>
          </w:tcPr>
          <w:p w14:paraId="418FF6AE" w14:textId="77777777" w:rsidR="008476F4" w:rsidRDefault="008476F4" w:rsidP="005A0F81">
            <w:r>
              <w:t>1.</w:t>
            </w:r>
          </w:p>
        </w:tc>
        <w:tc>
          <w:tcPr>
            <w:tcW w:w="425" w:type="dxa"/>
          </w:tcPr>
          <w:p w14:paraId="4AF75863" w14:textId="77777777" w:rsidR="008476F4" w:rsidRDefault="008476F4" w:rsidP="006E33AE"/>
        </w:tc>
        <w:tc>
          <w:tcPr>
            <w:tcW w:w="1418" w:type="dxa"/>
          </w:tcPr>
          <w:p w14:paraId="0E06AC61" w14:textId="77777777" w:rsidR="008476F4" w:rsidRDefault="008476F4" w:rsidP="006E33AE"/>
        </w:tc>
      </w:tr>
      <w:tr w:rsidR="008476F4" w14:paraId="59228802" w14:textId="77777777" w:rsidTr="006E33AE">
        <w:tc>
          <w:tcPr>
            <w:tcW w:w="7905" w:type="dxa"/>
            <w:gridSpan w:val="2"/>
          </w:tcPr>
          <w:p w14:paraId="426A9EF2" w14:textId="77777777" w:rsidR="008476F4" w:rsidRDefault="008476F4" w:rsidP="005A0F81">
            <w:r>
              <w:t>2.</w:t>
            </w:r>
          </w:p>
        </w:tc>
        <w:tc>
          <w:tcPr>
            <w:tcW w:w="425" w:type="dxa"/>
          </w:tcPr>
          <w:p w14:paraId="0F608EFF" w14:textId="77777777" w:rsidR="008476F4" w:rsidRDefault="008476F4" w:rsidP="006E33AE"/>
        </w:tc>
        <w:tc>
          <w:tcPr>
            <w:tcW w:w="1418" w:type="dxa"/>
          </w:tcPr>
          <w:p w14:paraId="065A8164" w14:textId="77777777" w:rsidR="008476F4" w:rsidRDefault="008476F4" w:rsidP="006E33AE"/>
        </w:tc>
      </w:tr>
      <w:tr w:rsidR="008476F4" w14:paraId="74BA4D42" w14:textId="77777777" w:rsidTr="006E33AE">
        <w:tc>
          <w:tcPr>
            <w:tcW w:w="7905" w:type="dxa"/>
            <w:gridSpan w:val="2"/>
          </w:tcPr>
          <w:p w14:paraId="1CC894C9" w14:textId="77777777" w:rsidR="008476F4" w:rsidRDefault="008476F4" w:rsidP="005A0F81">
            <w:r>
              <w:t>3.</w:t>
            </w:r>
          </w:p>
        </w:tc>
        <w:tc>
          <w:tcPr>
            <w:tcW w:w="425" w:type="dxa"/>
          </w:tcPr>
          <w:p w14:paraId="5600B79D" w14:textId="77777777" w:rsidR="008476F4" w:rsidRDefault="008476F4" w:rsidP="006E33AE"/>
        </w:tc>
        <w:tc>
          <w:tcPr>
            <w:tcW w:w="1418" w:type="dxa"/>
          </w:tcPr>
          <w:p w14:paraId="7490DEA5" w14:textId="77777777" w:rsidR="008476F4" w:rsidRDefault="008476F4" w:rsidP="006E33AE"/>
        </w:tc>
      </w:tr>
      <w:tr w:rsidR="008476F4" w14:paraId="638A6929" w14:textId="77777777" w:rsidTr="006E33AE">
        <w:tc>
          <w:tcPr>
            <w:tcW w:w="5919" w:type="dxa"/>
            <w:shd w:val="clear" w:color="auto" w:fill="FFFFFF"/>
          </w:tcPr>
          <w:p w14:paraId="2A32DDC8" w14:textId="77777777" w:rsidR="008476F4" w:rsidRDefault="00653E78" w:rsidP="006E33AE">
            <w:pPr>
              <w:rPr>
                <w:b/>
                <w:sz w:val="24"/>
              </w:rPr>
            </w:pPr>
            <w:r>
              <w:rPr>
                <w:b/>
                <w:sz w:val="24"/>
              </w:rPr>
              <w:t>Maßnahme / Ursache (</w:t>
            </w:r>
            <w:r w:rsidR="009107DC">
              <w:rPr>
                <w:b/>
                <w:sz w:val="24"/>
              </w:rPr>
              <w:t>Auditierte Organisation)</w:t>
            </w:r>
          </w:p>
        </w:tc>
        <w:tc>
          <w:tcPr>
            <w:tcW w:w="2411" w:type="dxa"/>
            <w:gridSpan w:val="2"/>
            <w:shd w:val="clear" w:color="auto" w:fill="FFFFFF"/>
          </w:tcPr>
          <w:p w14:paraId="7C72FE6B" w14:textId="77777777" w:rsidR="008476F4" w:rsidRDefault="008476F4" w:rsidP="006E33AE">
            <w:pPr>
              <w:rPr>
                <w:b/>
                <w:sz w:val="24"/>
              </w:rPr>
            </w:pPr>
            <w:r>
              <w:rPr>
                <w:b/>
                <w:sz w:val="24"/>
              </w:rPr>
              <w:t>VA</w:t>
            </w:r>
          </w:p>
        </w:tc>
        <w:tc>
          <w:tcPr>
            <w:tcW w:w="1418" w:type="dxa"/>
            <w:shd w:val="clear" w:color="auto" w:fill="FFFFFF"/>
          </w:tcPr>
          <w:p w14:paraId="62975AFC" w14:textId="77777777" w:rsidR="008476F4" w:rsidRDefault="008476F4" w:rsidP="006E33AE">
            <w:pPr>
              <w:rPr>
                <w:b/>
                <w:sz w:val="24"/>
              </w:rPr>
            </w:pPr>
            <w:r>
              <w:rPr>
                <w:b/>
                <w:sz w:val="24"/>
              </w:rPr>
              <w:t>Termin</w:t>
            </w:r>
          </w:p>
        </w:tc>
      </w:tr>
      <w:tr w:rsidR="008476F4" w14:paraId="58315A75" w14:textId="77777777" w:rsidTr="006E33AE">
        <w:tc>
          <w:tcPr>
            <w:tcW w:w="5919" w:type="dxa"/>
          </w:tcPr>
          <w:p w14:paraId="4FF12E26" w14:textId="77777777" w:rsidR="008476F4" w:rsidRDefault="008476F4" w:rsidP="005A0F81">
            <w:r>
              <w:t>Zu 1</w:t>
            </w:r>
          </w:p>
        </w:tc>
        <w:tc>
          <w:tcPr>
            <w:tcW w:w="2411" w:type="dxa"/>
            <w:gridSpan w:val="2"/>
          </w:tcPr>
          <w:p w14:paraId="728442FD" w14:textId="77777777" w:rsidR="008476F4" w:rsidRDefault="008476F4" w:rsidP="006E33AE"/>
        </w:tc>
        <w:tc>
          <w:tcPr>
            <w:tcW w:w="1418" w:type="dxa"/>
          </w:tcPr>
          <w:p w14:paraId="570AE649" w14:textId="77777777" w:rsidR="008476F4" w:rsidRDefault="008476F4" w:rsidP="006E33AE"/>
        </w:tc>
      </w:tr>
      <w:tr w:rsidR="008476F4" w14:paraId="0E44E403" w14:textId="77777777" w:rsidTr="006E33AE">
        <w:tc>
          <w:tcPr>
            <w:tcW w:w="5919" w:type="dxa"/>
          </w:tcPr>
          <w:p w14:paraId="78680F78" w14:textId="77777777" w:rsidR="008476F4" w:rsidRDefault="008476F4" w:rsidP="005A0F81">
            <w:r>
              <w:t>Zu 2</w:t>
            </w:r>
          </w:p>
        </w:tc>
        <w:tc>
          <w:tcPr>
            <w:tcW w:w="2411" w:type="dxa"/>
            <w:gridSpan w:val="2"/>
          </w:tcPr>
          <w:p w14:paraId="4B266E0C" w14:textId="77777777" w:rsidR="008476F4" w:rsidRDefault="008476F4" w:rsidP="006E33AE"/>
        </w:tc>
        <w:tc>
          <w:tcPr>
            <w:tcW w:w="1418" w:type="dxa"/>
          </w:tcPr>
          <w:p w14:paraId="1C589B27" w14:textId="77777777" w:rsidR="008476F4" w:rsidRDefault="008476F4" w:rsidP="006E33AE"/>
        </w:tc>
      </w:tr>
      <w:tr w:rsidR="008476F4" w14:paraId="562C5B87" w14:textId="77777777" w:rsidTr="006E33AE">
        <w:tc>
          <w:tcPr>
            <w:tcW w:w="5919" w:type="dxa"/>
          </w:tcPr>
          <w:p w14:paraId="03EC0D74" w14:textId="77777777" w:rsidR="008476F4" w:rsidRDefault="008476F4" w:rsidP="005A0F81">
            <w:r>
              <w:t>Zu 3</w:t>
            </w:r>
          </w:p>
        </w:tc>
        <w:tc>
          <w:tcPr>
            <w:tcW w:w="2411" w:type="dxa"/>
            <w:gridSpan w:val="2"/>
          </w:tcPr>
          <w:p w14:paraId="11CCBDC3" w14:textId="77777777" w:rsidR="008476F4" w:rsidRDefault="008476F4" w:rsidP="006E33AE"/>
        </w:tc>
        <w:tc>
          <w:tcPr>
            <w:tcW w:w="1418" w:type="dxa"/>
          </w:tcPr>
          <w:p w14:paraId="7698922A" w14:textId="77777777" w:rsidR="008476F4" w:rsidRDefault="008476F4" w:rsidP="006E33AE"/>
        </w:tc>
      </w:tr>
    </w:tbl>
    <w:p w14:paraId="7EC0370F" w14:textId="77777777" w:rsidR="00DF5804" w:rsidRDefault="005A0F81" w:rsidP="009107DC">
      <w:pPr>
        <w:rPr>
          <w:b/>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r w:rsidR="009107DC" w:rsidRPr="009107DC">
        <w:rPr>
          <w:b/>
        </w:rPr>
        <w:t xml:space="preserve"> </w:t>
      </w:r>
      <w:r w:rsidR="009107DC" w:rsidRPr="008476F4">
        <w:rPr>
          <w:b/>
        </w:rPr>
        <w:t xml:space="preserve">DIN EN </w:t>
      </w:r>
    </w:p>
    <w:p w14:paraId="2F0D45AB" w14:textId="77777777" w:rsidR="009107DC" w:rsidRPr="008476F4" w:rsidRDefault="009107DC" w:rsidP="009107DC">
      <w:pPr>
        <w:rPr>
          <w:b/>
          <w:bCs/>
        </w:rPr>
      </w:pPr>
      <w:r w:rsidRPr="008476F4">
        <w:rPr>
          <w:b/>
        </w:rPr>
        <w:t xml:space="preserve">ISO </w:t>
      </w:r>
      <w:r>
        <w:rPr>
          <w:b/>
        </w:rPr>
        <w:t>9001:</w:t>
      </w:r>
      <w:r w:rsidR="00030543">
        <w:rPr>
          <w:b/>
        </w:rPr>
        <w:t>2015</w:t>
      </w:r>
      <w:r w:rsidRPr="008476F4">
        <w:rPr>
          <w:b/>
        </w:rPr>
        <w:t xml:space="preserve"> </w:t>
      </w:r>
    </w:p>
    <w:p w14:paraId="2B36777B" w14:textId="77777777" w:rsidR="009107DC" w:rsidRPr="00D773E9" w:rsidRDefault="009107DC" w:rsidP="009107DC">
      <w:pPr>
        <w:pStyle w:val="KeinLeerraum"/>
      </w:pPr>
      <w:r w:rsidRPr="00D773E9">
        <w:t xml:space="preserve">8 3 Entwicklung von Produkten und Dienstleistungen </w:t>
      </w:r>
    </w:p>
    <w:p w14:paraId="639272A9" w14:textId="77777777" w:rsidR="009107DC" w:rsidRPr="00D773E9" w:rsidRDefault="009107DC" w:rsidP="009107DC">
      <w:pPr>
        <w:pStyle w:val="KeinLeerraum"/>
      </w:pPr>
      <w:r w:rsidRPr="00D773E9">
        <w:t xml:space="preserve">8 3 1 Allgemeines </w:t>
      </w:r>
      <w:r>
        <w:rPr>
          <w:bCs/>
        </w:rPr>
        <w:tab/>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445BA74" w14:textId="77777777" w:rsidR="009107DC" w:rsidRPr="00D773E9" w:rsidRDefault="009107DC" w:rsidP="009107DC">
      <w:pPr>
        <w:pStyle w:val="KeinLeerraum"/>
      </w:pPr>
      <w:r w:rsidRPr="00D773E9">
        <w:t xml:space="preserve">8 3 2 Entwicklungsplanung </w:t>
      </w:r>
      <w:r>
        <w:rPr>
          <w:bCs/>
        </w:rPr>
        <w:tab/>
      </w:r>
      <w:r>
        <w:rPr>
          <w:bCs/>
        </w:rPr>
        <w:tab/>
      </w:r>
      <w:r w:rsidRPr="007920A4">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20EADB1" w14:textId="77777777" w:rsidR="009107DC" w:rsidRPr="00D773E9" w:rsidRDefault="009107DC" w:rsidP="009107DC">
      <w:pPr>
        <w:pStyle w:val="KeinLeerraum"/>
      </w:pPr>
      <w:r w:rsidRPr="00D773E9">
        <w:t xml:space="preserve">8 3 3 Entwicklungseingaben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829FF99" w14:textId="77777777" w:rsidR="009107DC" w:rsidRPr="00D773E9" w:rsidRDefault="009107DC" w:rsidP="009107DC">
      <w:pPr>
        <w:pStyle w:val="KeinLeerraum"/>
      </w:pPr>
      <w:r w:rsidRPr="00D773E9">
        <w:t xml:space="preserve">8 3 4 </w:t>
      </w:r>
      <w:r w:rsidR="00DF5804">
        <w:t>S</w:t>
      </w:r>
      <w:r w:rsidRPr="00D773E9">
        <w:t>teuerung</w:t>
      </w:r>
      <w:r w:rsidR="00DF5804">
        <w:t>smaßnahmen für die Entwicklung</w:t>
      </w:r>
      <w:r w:rsidRPr="00D773E9">
        <w:t xml:space="preserve"> </w:t>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E3F4F13" w14:textId="77777777" w:rsidR="009107DC" w:rsidRPr="00D773E9" w:rsidRDefault="009107DC" w:rsidP="009107DC">
      <w:pPr>
        <w:pStyle w:val="KeinLeerraum"/>
      </w:pPr>
      <w:r w:rsidRPr="00D773E9">
        <w:t xml:space="preserve">8 3 5 Entwicklungsergebnisse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DC9691A" w14:textId="77777777" w:rsidR="009107DC" w:rsidRPr="00D773E9" w:rsidRDefault="009107DC" w:rsidP="009107DC">
      <w:pPr>
        <w:pStyle w:val="KeinLeerraum"/>
      </w:pPr>
      <w:r w:rsidRPr="00D773E9">
        <w:t xml:space="preserve">8 3 6 Entwicklungsänderung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2D1F9DD" w14:textId="77777777" w:rsidR="009107DC" w:rsidRDefault="009107DC" w:rsidP="009107DC">
      <w:r>
        <w:t>Freie Beschreibung / Empfehlungen</w:t>
      </w:r>
    </w:p>
    <w:p w14:paraId="2C6B7106" w14:textId="77777777" w:rsidR="009107DC" w:rsidRDefault="009107DC" w:rsidP="009107DC">
      <w:pPr>
        <w:tabs>
          <w:tab w:val="left" w:pos="9498"/>
        </w:tabs>
        <w:rPr>
          <w:u w:val="single"/>
        </w:rPr>
      </w:pPr>
      <w:r>
        <w:rPr>
          <w:u w:val="single"/>
        </w:rPr>
        <w:tab/>
      </w:r>
    </w:p>
    <w:p w14:paraId="30DBAF93" w14:textId="77777777" w:rsidR="009107DC" w:rsidRDefault="009107DC" w:rsidP="009107DC">
      <w:pPr>
        <w:tabs>
          <w:tab w:val="left" w:pos="9498"/>
        </w:tabs>
        <w:rPr>
          <w:u w:val="single"/>
        </w:rPr>
      </w:pPr>
      <w:r>
        <w:rPr>
          <w:u w:val="single"/>
        </w:rPr>
        <w:tab/>
      </w:r>
    </w:p>
    <w:p w14:paraId="76EB5D4F" w14:textId="77777777" w:rsidR="009107DC" w:rsidRDefault="009107DC" w:rsidP="009107DC">
      <w:pPr>
        <w:tabs>
          <w:tab w:val="left" w:pos="9498"/>
        </w:tabs>
        <w:rPr>
          <w:u w:val="single"/>
        </w:rPr>
      </w:pPr>
      <w:r>
        <w:rPr>
          <w:u w:val="single"/>
        </w:rPr>
        <w:tab/>
      </w:r>
    </w:p>
    <w:p w14:paraId="3E67A7C5" w14:textId="77777777" w:rsidR="009107DC" w:rsidRDefault="009107DC" w:rsidP="009107DC">
      <w:pPr>
        <w:tabs>
          <w:tab w:val="left" w:pos="9498"/>
        </w:tabs>
        <w:rPr>
          <w:u w:val="single"/>
        </w:rPr>
      </w:pPr>
      <w:r>
        <w:rPr>
          <w:u w:val="single"/>
        </w:rPr>
        <w:tab/>
      </w:r>
    </w:p>
    <w:p w14:paraId="299C0503" w14:textId="77777777" w:rsidR="009107DC" w:rsidRDefault="009107DC" w:rsidP="009107DC">
      <w:pPr>
        <w:tabs>
          <w:tab w:val="left" w:pos="9498"/>
        </w:tabs>
        <w:rPr>
          <w:u w:val="single"/>
        </w:rPr>
      </w:pPr>
      <w:r>
        <w:rPr>
          <w:u w:val="single"/>
        </w:rPr>
        <w:tab/>
      </w:r>
    </w:p>
    <w:p w14:paraId="617912C3" w14:textId="77777777" w:rsidR="00653E78" w:rsidRDefault="00653E78" w:rsidP="00653E78">
      <w:pPr>
        <w:tabs>
          <w:tab w:val="left" w:pos="9498"/>
        </w:tabs>
        <w:rPr>
          <w:u w:val="single"/>
        </w:rPr>
      </w:pPr>
      <w:r>
        <w:rPr>
          <w:u w:val="single"/>
        </w:rPr>
        <w:tab/>
      </w:r>
    </w:p>
    <w:p w14:paraId="7CD1B866" w14:textId="77777777" w:rsidR="00653E78" w:rsidRDefault="00653E78" w:rsidP="00653E78">
      <w:pPr>
        <w:tabs>
          <w:tab w:val="left" w:pos="9498"/>
        </w:tabs>
        <w:rPr>
          <w:u w:val="single"/>
        </w:rPr>
      </w:pPr>
      <w:r>
        <w:rPr>
          <w:u w:val="single"/>
        </w:rPr>
        <w:tab/>
      </w:r>
    </w:p>
    <w:p w14:paraId="149C2109" w14:textId="77777777" w:rsidR="00653E78" w:rsidRDefault="00653E78" w:rsidP="00653E78">
      <w:pPr>
        <w:tabs>
          <w:tab w:val="left" w:pos="9498"/>
        </w:tabs>
        <w:rPr>
          <w:u w:val="single"/>
        </w:rPr>
      </w:pPr>
      <w:r>
        <w:rPr>
          <w:u w:val="single"/>
        </w:rPr>
        <w:tab/>
      </w:r>
    </w:p>
    <w:p w14:paraId="44AC1309" w14:textId="77777777" w:rsidR="009107DC" w:rsidRDefault="009107DC" w:rsidP="009107DC">
      <w:pPr>
        <w:rPr>
          <w:u w:val="single"/>
        </w:rPr>
      </w:pPr>
      <w:r>
        <w:rPr>
          <w:u w:val="single"/>
        </w:rPr>
        <w:t xml:space="preserve">Eingesehene Unterlagen </w:t>
      </w:r>
    </w:p>
    <w:p w14:paraId="18632606"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EB68148"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A8A7D7A"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1DFC6E64"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9107DC" w14:paraId="17DF3C59" w14:textId="77777777" w:rsidTr="00291E42">
        <w:tc>
          <w:tcPr>
            <w:tcW w:w="7905" w:type="dxa"/>
            <w:gridSpan w:val="2"/>
            <w:shd w:val="clear" w:color="auto" w:fill="FFFFFF"/>
          </w:tcPr>
          <w:p w14:paraId="7823A739" w14:textId="77777777" w:rsidR="009107DC" w:rsidRDefault="009107DC" w:rsidP="00291E42">
            <w:pPr>
              <w:rPr>
                <w:b/>
                <w:sz w:val="24"/>
              </w:rPr>
            </w:pPr>
            <w:r>
              <w:rPr>
                <w:b/>
                <w:sz w:val="24"/>
              </w:rPr>
              <w:t>Ergebnis (Auditor/-in)</w:t>
            </w:r>
          </w:p>
        </w:tc>
        <w:tc>
          <w:tcPr>
            <w:tcW w:w="425" w:type="dxa"/>
            <w:shd w:val="clear" w:color="auto" w:fill="FFFFFF"/>
          </w:tcPr>
          <w:p w14:paraId="0AD33F0E" w14:textId="77777777" w:rsidR="009107DC" w:rsidRDefault="009107DC" w:rsidP="00291E42">
            <w:pPr>
              <w:rPr>
                <w:b/>
                <w:sz w:val="24"/>
              </w:rPr>
            </w:pPr>
            <w:r>
              <w:rPr>
                <w:b/>
                <w:sz w:val="24"/>
              </w:rPr>
              <w:t>E</w:t>
            </w:r>
          </w:p>
        </w:tc>
        <w:tc>
          <w:tcPr>
            <w:tcW w:w="1418" w:type="dxa"/>
            <w:shd w:val="clear" w:color="auto" w:fill="FFFFFF"/>
          </w:tcPr>
          <w:p w14:paraId="6526AD9D" w14:textId="77777777" w:rsidR="009107DC" w:rsidRDefault="009107DC" w:rsidP="00291E42">
            <w:pPr>
              <w:rPr>
                <w:b/>
                <w:sz w:val="24"/>
              </w:rPr>
            </w:pPr>
            <w:r>
              <w:rPr>
                <w:b/>
                <w:sz w:val="24"/>
              </w:rPr>
              <w:t>Termin</w:t>
            </w:r>
          </w:p>
        </w:tc>
      </w:tr>
      <w:tr w:rsidR="009107DC" w14:paraId="749771BF" w14:textId="77777777" w:rsidTr="00291E42">
        <w:tc>
          <w:tcPr>
            <w:tcW w:w="7905" w:type="dxa"/>
            <w:gridSpan w:val="2"/>
          </w:tcPr>
          <w:p w14:paraId="6A1AF3C7" w14:textId="77777777" w:rsidR="009107DC" w:rsidRDefault="009107DC" w:rsidP="00291E42">
            <w:r>
              <w:t>1.</w:t>
            </w:r>
          </w:p>
        </w:tc>
        <w:tc>
          <w:tcPr>
            <w:tcW w:w="425" w:type="dxa"/>
          </w:tcPr>
          <w:p w14:paraId="27070424" w14:textId="77777777" w:rsidR="009107DC" w:rsidRDefault="009107DC" w:rsidP="00291E42"/>
        </w:tc>
        <w:tc>
          <w:tcPr>
            <w:tcW w:w="1418" w:type="dxa"/>
          </w:tcPr>
          <w:p w14:paraId="5336B3AA" w14:textId="77777777" w:rsidR="009107DC" w:rsidRDefault="009107DC" w:rsidP="00291E42"/>
        </w:tc>
      </w:tr>
      <w:tr w:rsidR="009107DC" w14:paraId="1B661364" w14:textId="77777777" w:rsidTr="00291E42">
        <w:tc>
          <w:tcPr>
            <w:tcW w:w="7905" w:type="dxa"/>
            <w:gridSpan w:val="2"/>
          </w:tcPr>
          <w:p w14:paraId="70F3A94A" w14:textId="77777777" w:rsidR="009107DC" w:rsidRDefault="009107DC" w:rsidP="00291E42">
            <w:r>
              <w:t>2.</w:t>
            </w:r>
          </w:p>
        </w:tc>
        <w:tc>
          <w:tcPr>
            <w:tcW w:w="425" w:type="dxa"/>
          </w:tcPr>
          <w:p w14:paraId="4EB2744B" w14:textId="77777777" w:rsidR="009107DC" w:rsidRDefault="009107DC" w:rsidP="00291E42"/>
        </w:tc>
        <w:tc>
          <w:tcPr>
            <w:tcW w:w="1418" w:type="dxa"/>
          </w:tcPr>
          <w:p w14:paraId="2F243731" w14:textId="77777777" w:rsidR="009107DC" w:rsidRDefault="009107DC" w:rsidP="00291E42"/>
        </w:tc>
      </w:tr>
      <w:tr w:rsidR="009107DC" w14:paraId="2779393D" w14:textId="77777777" w:rsidTr="00291E42">
        <w:tc>
          <w:tcPr>
            <w:tcW w:w="7905" w:type="dxa"/>
            <w:gridSpan w:val="2"/>
          </w:tcPr>
          <w:p w14:paraId="3602ACD5" w14:textId="77777777" w:rsidR="009107DC" w:rsidRDefault="009107DC" w:rsidP="00291E42">
            <w:r>
              <w:t>3.</w:t>
            </w:r>
          </w:p>
        </w:tc>
        <w:tc>
          <w:tcPr>
            <w:tcW w:w="425" w:type="dxa"/>
          </w:tcPr>
          <w:p w14:paraId="1FAD487D" w14:textId="77777777" w:rsidR="009107DC" w:rsidRDefault="009107DC" w:rsidP="00291E42"/>
        </w:tc>
        <w:tc>
          <w:tcPr>
            <w:tcW w:w="1418" w:type="dxa"/>
          </w:tcPr>
          <w:p w14:paraId="55C2A678" w14:textId="77777777" w:rsidR="009107DC" w:rsidRDefault="009107DC" w:rsidP="00291E42"/>
        </w:tc>
      </w:tr>
      <w:tr w:rsidR="009107DC" w14:paraId="2DB0B5B3" w14:textId="77777777" w:rsidTr="00291E42">
        <w:tc>
          <w:tcPr>
            <w:tcW w:w="5919" w:type="dxa"/>
            <w:shd w:val="clear" w:color="auto" w:fill="FFFFFF"/>
          </w:tcPr>
          <w:p w14:paraId="7095A55C" w14:textId="77777777" w:rsidR="009107DC" w:rsidRDefault="00653E78" w:rsidP="00291E42">
            <w:pPr>
              <w:rPr>
                <w:b/>
                <w:sz w:val="24"/>
              </w:rPr>
            </w:pPr>
            <w:r>
              <w:rPr>
                <w:b/>
                <w:sz w:val="24"/>
              </w:rPr>
              <w:t>Maßnahme / Ursache (</w:t>
            </w:r>
            <w:r w:rsidR="009107DC">
              <w:rPr>
                <w:b/>
                <w:sz w:val="24"/>
              </w:rPr>
              <w:t>Auditierte Organisation)</w:t>
            </w:r>
          </w:p>
        </w:tc>
        <w:tc>
          <w:tcPr>
            <w:tcW w:w="2411" w:type="dxa"/>
            <w:gridSpan w:val="2"/>
            <w:shd w:val="clear" w:color="auto" w:fill="FFFFFF"/>
          </w:tcPr>
          <w:p w14:paraId="37F5B036" w14:textId="77777777" w:rsidR="009107DC" w:rsidRDefault="009107DC" w:rsidP="00291E42">
            <w:pPr>
              <w:rPr>
                <w:b/>
                <w:sz w:val="24"/>
              </w:rPr>
            </w:pPr>
            <w:r>
              <w:rPr>
                <w:b/>
                <w:sz w:val="24"/>
              </w:rPr>
              <w:t>VA</w:t>
            </w:r>
          </w:p>
        </w:tc>
        <w:tc>
          <w:tcPr>
            <w:tcW w:w="1418" w:type="dxa"/>
            <w:shd w:val="clear" w:color="auto" w:fill="FFFFFF"/>
          </w:tcPr>
          <w:p w14:paraId="6775CFC5" w14:textId="77777777" w:rsidR="009107DC" w:rsidRDefault="009107DC" w:rsidP="00291E42">
            <w:pPr>
              <w:rPr>
                <w:b/>
                <w:sz w:val="24"/>
              </w:rPr>
            </w:pPr>
            <w:r>
              <w:rPr>
                <w:b/>
                <w:sz w:val="24"/>
              </w:rPr>
              <w:t>Termin</w:t>
            </w:r>
          </w:p>
        </w:tc>
      </w:tr>
      <w:tr w:rsidR="009107DC" w14:paraId="6B4FEC66" w14:textId="77777777" w:rsidTr="00291E42">
        <w:tc>
          <w:tcPr>
            <w:tcW w:w="5919" w:type="dxa"/>
          </w:tcPr>
          <w:p w14:paraId="6F37548A" w14:textId="77777777" w:rsidR="009107DC" w:rsidRDefault="009107DC" w:rsidP="00291E42">
            <w:r>
              <w:t>Zu 1</w:t>
            </w:r>
          </w:p>
        </w:tc>
        <w:tc>
          <w:tcPr>
            <w:tcW w:w="2411" w:type="dxa"/>
            <w:gridSpan w:val="2"/>
          </w:tcPr>
          <w:p w14:paraId="38B31B08" w14:textId="77777777" w:rsidR="009107DC" w:rsidRDefault="009107DC" w:rsidP="00291E42"/>
        </w:tc>
        <w:tc>
          <w:tcPr>
            <w:tcW w:w="1418" w:type="dxa"/>
          </w:tcPr>
          <w:p w14:paraId="4A20E722" w14:textId="77777777" w:rsidR="009107DC" w:rsidRDefault="009107DC" w:rsidP="00291E42"/>
        </w:tc>
      </w:tr>
      <w:tr w:rsidR="009107DC" w14:paraId="64FAAC71" w14:textId="77777777" w:rsidTr="00291E42">
        <w:tc>
          <w:tcPr>
            <w:tcW w:w="5919" w:type="dxa"/>
          </w:tcPr>
          <w:p w14:paraId="742CF837" w14:textId="77777777" w:rsidR="009107DC" w:rsidRDefault="009107DC" w:rsidP="00291E42">
            <w:r>
              <w:t>Zu 2</w:t>
            </w:r>
          </w:p>
        </w:tc>
        <w:tc>
          <w:tcPr>
            <w:tcW w:w="2411" w:type="dxa"/>
            <w:gridSpan w:val="2"/>
          </w:tcPr>
          <w:p w14:paraId="7C3B5D39" w14:textId="77777777" w:rsidR="009107DC" w:rsidRDefault="009107DC" w:rsidP="00291E42"/>
        </w:tc>
        <w:tc>
          <w:tcPr>
            <w:tcW w:w="1418" w:type="dxa"/>
          </w:tcPr>
          <w:p w14:paraId="0C744EAB" w14:textId="77777777" w:rsidR="009107DC" w:rsidRDefault="009107DC" w:rsidP="00291E42"/>
        </w:tc>
      </w:tr>
      <w:tr w:rsidR="009107DC" w14:paraId="3EB82B80" w14:textId="77777777" w:rsidTr="00291E42">
        <w:tc>
          <w:tcPr>
            <w:tcW w:w="5919" w:type="dxa"/>
          </w:tcPr>
          <w:p w14:paraId="7FB65F56" w14:textId="77777777" w:rsidR="009107DC" w:rsidRDefault="009107DC" w:rsidP="00291E42">
            <w:r>
              <w:t>Zu 3</w:t>
            </w:r>
          </w:p>
        </w:tc>
        <w:tc>
          <w:tcPr>
            <w:tcW w:w="2411" w:type="dxa"/>
            <w:gridSpan w:val="2"/>
          </w:tcPr>
          <w:p w14:paraId="127462DA" w14:textId="77777777" w:rsidR="009107DC" w:rsidRDefault="009107DC" w:rsidP="00291E42"/>
        </w:tc>
        <w:tc>
          <w:tcPr>
            <w:tcW w:w="1418" w:type="dxa"/>
          </w:tcPr>
          <w:p w14:paraId="1600FB5F" w14:textId="77777777" w:rsidR="009107DC" w:rsidRDefault="009107DC" w:rsidP="00291E42"/>
        </w:tc>
      </w:tr>
    </w:tbl>
    <w:p w14:paraId="3A69ABFC" w14:textId="77777777" w:rsidR="009107DC" w:rsidRDefault="009107DC" w:rsidP="009107DC">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02F7BE43" w14:textId="77777777" w:rsidR="009107DC" w:rsidRPr="008476F4" w:rsidRDefault="009107DC" w:rsidP="009107DC">
      <w:pPr>
        <w:rPr>
          <w:b/>
          <w:bCs/>
        </w:rPr>
      </w:pPr>
      <w:r w:rsidRPr="008476F4">
        <w:rPr>
          <w:b/>
        </w:rPr>
        <w:t xml:space="preserve">DIN EN ISO </w:t>
      </w:r>
      <w:r>
        <w:rPr>
          <w:b/>
        </w:rPr>
        <w:t>9001:</w:t>
      </w:r>
      <w:r w:rsidR="00030543">
        <w:rPr>
          <w:b/>
        </w:rPr>
        <w:t>2015</w:t>
      </w:r>
      <w:r w:rsidRPr="008476F4">
        <w:rPr>
          <w:b/>
        </w:rPr>
        <w:t xml:space="preserve"> </w:t>
      </w:r>
    </w:p>
    <w:p w14:paraId="754AD067" w14:textId="77777777" w:rsidR="009107DC" w:rsidRPr="00D773E9" w:rsidRDefault="009107DC" w:rsidP="009107DC">
      <w:pPr>
        <w:pStyle w:val="KeinLeerraum"/>
      </w:pPr>
      <w:r w:rsidRPr="00D773E9">
        <w:t xml:space="preserve">8 4 </w:t>
      </w:r>
      <w:r w:rsidR="00DF5804">
        <w:t>Steuerung</w:t>
      </w:r>
      <w:r w:rsidRPr="00D773E9">
        <w:t xml:space="preserve"> von extern bereitgestellten Produkten und </w:t>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Dienstleistungen </w:t>
      </w:r>
    </w:p>
    <w:p w14:paraId="5229E4DF" w14:textId="77777777" w:rsidR="009107DC" w:rsidRPr="00D773E9" w:rsidRDefault="009107DC" w:rsidP="009107DC">
      <w:pPr>
        <w:pStyle w:val="KeinLeerraum"/>
      </w:pPr>
      <w:r w:rsidRPr="00D773E9">
        <w:t xml:space="preserve">8 4 1 Allgemeines </w:t>
      </w:r>
      <w:r>
        <w:rPr>
          <w:bCs/>
        </w:rPr>
        <w:tab/>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C3E2DAF" w14:textId="77777777" w:rsidR="009107DC" w:rsidRPr="00D773E9" w:rsidRDefault="009107DC" w:rsidP="009107DC">
      <w:pPr>
        <w:pStyle w:val="KeinLeerraum"/>
      </w:pPr>
      <w:r w:rsidRPr="00D773E9">
        <w:t xml:space="preserve">8 4 2 Art und Umfang der </w:t>
      </w:r>
      <w:r w:rsidR="00DF5804">
        <w:t>Steuerung</w:t>
      </w:r>
      <w:r w:rsidR="00DF5804">
        <w:tab/>
      </w:r>
      <w:r w:rsidR="00DF5804">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8 4 3 Informationen für externe Anbieter </w:t>
      </w:r>
      <w:r>
        <w:rPr>
          <w:bCs/>
        </w:rPr>
        <w:tab/>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86B50EA" w14:textId="77777777" w:rsidR="009107DC" w:rsidRPr="00D773E9" w:rsidRDefault="009107DC" w:rsidP="009107DC">
      <w:pPr>
        <w:pStyle w:val="KeinLeerraum"/>
      </w:pPr>
      <w:r w:rsidRPr="00D773E9">
        <w:t xml:space="preserve">8 5 Produktion und Dienstleistungserbringung </w:t>
      </w:r>
      <w:r>
        <w:rPr>
          <w:bCs/>
        </w:rPr>
        <w:tab/>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780BFFA4" w14:textId="77777777" w:rsidR="009107DC" w:rsidRPr="00D773E9" w:rsidRDefault="009107DC" w:rsidP="009107DC">
      <w:pPr>
        <w:pStyle w:val="KeinLeerraum"/>
      </w:pPr>
      <w:r w:rsidRPr="00D773E9">
        <w:t xml:space="preserve">8 5 1 Steuerung der Produktion und der </w:t>
      </w:r>
      <w:r>
        <w:rPr>
          <w:bCs/>
        </w:rPr>
        <w:tab/>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r w:rsidRPr="00D773E9">
        <w:t xml:space="preserve">Dienstleistungserbringung </w:t>
      </w:r>
    </w:p>
    <w:p w14:paraId="7F5B2039" w14:textId="77777777" w:rsidR="009107DC" w:rsidRDefault="009107DC" w:rsidP="009107DC">
      <w:r>
        <w:t>Freie Beschreibung / Empfehlungen</w:t>
      </w:r>
    </w:p>
    <w:p w14:paraId="65F02F67" w14:textId="77777777" w:rsidR="009107DC" w:rsidRDefault="009107DC" w:rsidP="009107DC">
      <w:pPr>
        <w:tabs>
          <w:tab w:val="left" w:pos="9498"/>
        </w:tabs>
        <w:rPr>
          <w:u w:val="single"/>
        </w:rPr>
      </w:pPr>
      <w:r>
        <w:rPr>
          <w:u w:val="single"/>
        </w:rPr>
        <w:tab/>
      </w:r>
    </w:p>
    <w:p w14:paraId="4A5776A2" w14:textId="77777777" w:rsidR="009107DC" w:rsidRDefault="009107DC" w:rsidP="009107DC">
      <w:pPr>
        <w:tabs>
          <w:tab w:val="left" w:pos="9498"/>
        </w:tabs>
        <w:rPr>
          <w:u w:val="single"/>
        </w:rPr>
      </w:pPr>
      <w:r>
        <w:rPr>
          <w:u w:val="single"/>
        </w:rPr>
        <w:tab/>
      </w:r>
    </w:p>
    <w:p w14:paraId="186EF421" w14:textId="77777777" w:rsidR="009107DC" w:rsidRDefault="009107DC" w:rsidP="009107DC">
      <w:pPr>
        <w:tabs>
          <w:tab w:val="left" w:pos="9498"/>
        </w:tabs>
        <w:rPr>
          <w:u w:val="single"/>
        </w:rPr>
      </w:pPr>
      <w:r>
        <w:rPr>
          <w:u w:val="single"/>
        </w:rPr>
        <w:tab/>
      </w:r>
    </w:p>
    <w:p w14:paraId="73985034" w14:textId="77777777" w:rsidR="009107DC" w:rsidRDefault="009107DC" w:rsidP="009107DC">
      <w:pPr>
        <w:tabs>
          <w:tab w:val="left" w:pos="9498"/>
        </w:tabs>
        <w:rPr>
          <w:u w:val="single"/>
        </w:rPr>
      </w:pPr>
      <w:r>
        <w:rPr>
          <w:u w:val="single"/>
        </w:rPr>
        <w:tab/>
      </w:r>
    </w:p>
    <w:p w14:paraId="3549E044" w14:textId="77777777" w:rsidR="009107DC" w:rsidRDefault="009107DC" w:rsidP="009107DC">
      <w:pPr>
        <w:tabs>
          <w:tab w:val="left" w:pos="9498"/>
        </w:tabs>
        <w:rPr>
          <w:u w:val="single"/>
        </w:rPr>
      </w:pPr>
      <w:r>
        <w:rPr>
          <w:u w:val="single"/>
        </w:rPr>
        <w:tab/>
      </w:r>
    </w:p>
    <w:p w14:paraId="6E2D5077" w14:textId="77777777" w:rsidR="009107DC" w:rsidRDefault="009107DC" w:rsidP="009107DC">
      <w:pPr>
        <w:tabs>
          <w:tab w:val="left" w:pos="9498"/>
        </w:tabs>
        <w:rPr>
          <w:u w:val="single"/>
        </w:rPr>
      </w:pPr>
      <w:r>
        <w:rPr>
          <w:u w:val="single"/>
        </w:rPr>
        <w:tab/>
      </w:r>
    </w:p>
    <w:p w14:paraId="5B74D52C" w14:textId="77777777" w:rsidR="009107DC" w:rsidRDefault="009107DC" w:rsidP="009107DC">
      <w:pPr>
        <w:tabs>
          <w:tab w:val="left" w:pos="9498"/>
        </w:tabs>
        <w:rPr>
          <w:u w:val="single"/>
        </w:rPr>
      </w:pPr>
      <w:r>
        <w:rPr>
          <w:u w:val="single"/>
        </w:rPr>
        <w:tab/>
      </w:r>
    </w:p>
    <w:p w14:paraId="2C22E136" w14:textId="77777777" w:rsidR="009107DC" w:rsidRDefault="009107DC" w:rsidP="009107DC">
      <w:pPr>
        <w:rPr>
          <w:u w:val="single"/>
        </w:rPr>
      </w:pPr>
      <w:r>
        <w:rPr>
          <w:u w:val="single"/>
        </w:rPr>
        <w:t xml:space="preserve">Eingesehene Unterlagen </w:t>
      </w:r>
    </w:p>
    <w:p w14:paraId="5126A17E"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520E468C"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08B558A8"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3016D8CF"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9107DC" w14:paraId="2FDD9C2E" w14:textId="77777777" w:rsidTr="00291E42">
        <w:tc>
          <w:tcPr>
            <w:tcW w:w="7905" w:type="dxa"/>
            <w:gridSpan w:val="2"/>
            <w:shd w:val="clear" w:color="auto" w:fill="FFFFFF"/>
          </w:tcPr>
          <w:p w14:paraId="77884461" w14:textId="77777777" w:rsidR="009107DC" w:rsidRDefault="009107DC" w:rsidP="00291E42">
            <w:pPr>
              <w:rPr>
                <w:b/>
                <w:sz w:val="24"/>
              </w:rPr>
            </w:pPr>
            <w:r>
              <w:rPr>
                <w:b/>
                <w:sz w:val="24"/>
              </w:rPr>
              <w:t>Ergebnis (Auditor/-in)</w:t>
            </w:r>
          </w:p>
        </w:tc>
        <w:tc>
          <w:tcPr>
            <w:tcW w:w="425" w:type="dxa"/>
            <w:shd w:val="clear" w:color="auto" w:fill="FFFFFF"/>
          </w:tcPr>
          <w:p w14:paraId="41B42C82" w14:textId="77777777" w:rsidR="009107DC" w:rsidRDefault="009107DC" w:rsidP="00291E42">
            <w:pPr>
              <w:rPr>
                <w:b/>
                <w:sz w:val="24"/>
              </w:rPr>
            </w:pPr>
            <w:r>
              <w:rPr>
                <w:b/>
                <w:sz w:val="24"/>
              </w:rPr>
              <w:t>E</w:t>
            </w:r>
          </w:p>
        </w:tc>
        <w:tc>
          <w:tcPr>
            <w:tcW w:w="1418" w:type="dxa"/>
            <w:shd w:val="clear" w:color="auto" w:fill="FFFFFF"/>
          </w:tcPr>
          <w:p w14:paraId="381C4707" w14:textId="77777777" w:rsidR="009107DC" w:rsidRDefault="009107DC" w:rsidP="00291E42">
            <w:pPr>
              <w:rPr>
                <w:b/>
                <w:sz w:val="24"/>
              </w:rPr>
            </w:pPr>
            <w:r>
              <w:rPr>
                <w:b/>
                <w:sz w:val="24"/>
              </w:rPr>
              <w:t>Termin</w:t>
            </w:r>
          </w:p>
        </w:tc>
      </w:tr>
      <w:tr w:rsidR="009107DC" w14:paraId="2022785B" w14:textId="77777777" w:rsidTr="00291E42">
        <w:tc>
          <w:tcPr>
            <w:tcW w:w="7905" w:type="dxa"/>
            <w:gridSpan w:val="2"/>
          </w:tcPr>
          <w:p w14:paraId="63BD52DF" w14:textId="77777777" w:rsidR="009107DC" w:rsidRDefault="009107DC" w:rsidP="00291E42">
            <w:r>
              <w:t>1.</w:t>
            </w:r>
          </w:p>
        </w:tc>
        <w:tc>
          <w:tcPr>
            <w:tcW w:w="425" w:type="dxa"/>
          </w:tcPr>
          <w:p w14:paraId="71211DC2" w14:textId="77777777" w:rsidR="009107DC" w:rsidRDefault="009107DC" w:rsidP="00291E42"/>
        </w:tc>
        <w:tc>
          <w:tcPr>
            <w:tcW w:w="1418" w:type="dxa"/>
          </w:tcPr>
          <w:p w14:paraId="1E7F9922" w14:textId="77777777" w:rsidR="009107DC" w:rsidRDefault="009107DC" w:rsidP="00291E42"/>
        </w:tc>
      </w:tr>
      <w:tr w:rsidR="009107DC" w14:paraId="3722D1A4" w14:textId="77777777" w:rsidTr="00291E42">
        <w:tc>
          <w:tcPr>
            <w:tcW w:w="7905" w:type="dxa"/>
            <w:gridSpan w:val="2"/>
          </w:tcPr>
          <w:p w14:paraId="65700E14" w14:textId="77777777" w:rsidR="009107DC" w:rsidRDefault="009107DC" w:rsidP="00291E42">
            <w:r>
              <w:t>2.</w:t>
            </w:r>
          </w:p>
        </w:tc>
        <w:tc>
          <w:tcPr>
            <w:tcW w:w="425" w:type="dxa"/>
          </w:tcPr>
          <w:p w14:paraId="16D8F8FF" w14:textId="77777777" w:rsidR="009107DC" w:rsidRDefault="009107DC" w:rsidP="00291E42"/>
        </w:tc>
        <w:tc>
          <w:tcPr>
            <w:tcW w:w="1418" w:type="dxa"/>
          </w:tcPr>
          <w:p w14:paraId="1CD51F69" w14:textId="77777777" w:rsidR="009107DC" w:rsidRDefault="009107DC" w:rsidP="00291E42"/>
        </w:tc>
      </w:tr>
      <w:tr w:rsidR="009107DC" w14:paraId="5D02666B" w14:textId="77777777" w:rsidTr="00291E42">
        <w:tc>
          <w:tcPr>
            <w:tcW w:w="7905" w:type="dxa"/>
            <w:gridSpan w:val="2"/>
          </w:tcPr>
          <w:p w14:paraId="4DD159E4" w14:textId="77777777" w:rsidR="009107DC" w:rsidRDefault="009107DC" w:rsidP="00291E42">
            <w:r>
              <w:t>3.</w:t>
            </w:r>
          </w:p>
        </w:tc>
        <w:tc>
          <w:tcPr>
            <w:tcW w:w="425" w:type="dxa"/>
          </w:tcPr>
          <w:p w14:paraId="73726D72" w14:textId="77777777" w:rsidR="009107DC" w:rsidRDefault="009107DC" w:rsidP="00291E42"/>
        </w:tc>
        <w:tc>
          <w:tcPr>
            <w:tcW w:w="1418" w:type="dxa"/>
          </w:tcPr>
          <w:p w14:paraId="07DDA4A8" w14:textId="77777777" w:rsidR="009107DC" w:rsidRDefault="009107DC" w:rsidP="00291E42"/>
        </w:tc>
      </w:tr>
      <w:tr w:rsidR="009107DC" w14:paraId="2F579176" w14:textId="77777777" w:rsidTr="00291E42">
        <w:tc>
          <w:tcPr>
            <w:tcW w:w="5919" w:type="dxa"/>
            <w:shd w:val="clear" w:color="auto" w:fill="FFFFFF"/>
          </w:tcPr>
          <w:p w14:paraId="40200936" w14:textId="77777777" w:rsidR="009107DC" w:rsidRDefault="00653E78" w:rsidP="00291E42">
            <w:pPr>
              <w:rPr>
                <w:b/>
                <w:sz w:val="24"/>
              </w:rPr>
            </w:pPr>
            <w:r>
              <w:rPr>
                <w:b/>
                <w:sz w:val="24"/>
              </w:rPr>
              <w:t>Maßnahme / Ursache (</w:t>
            </w:r>
            <w:r w:rsidR="009107DC">
              <w:rPr>
                <w:b/>
                <w:sz w:val="24"/>
              </w:rPr>
              <w:t>Auditierte Organisation)</w:t>
            </w:r>
          </w:p>
        </w:tc>
        <w:tc>
          <w:tcPr>
            <w:tcW w:w="2411" w:type="dxa"/>
            <w:gridSpan w:val="2"/>
            <w:shd w:val="clear" w:color="auto" w:fill="FFFFFF"/>
          </w:tcPr>
          <w:p w14:paraId="280E3D80" w14:textId="77777777" w:rsidR="009107DC" w:rsidRDefault="009107DC" w:rsidP="00291E42">
            <w:pPr>
              <w:rPr>
                <w:b/>
                <w:sz w:val="24"/>
              </w:rPr>
            </w:pPr>
            <w:r>
              <w:rPr>
                <w:b/>
                <w:sz w:val="24"/>
              </w:rPr>
              <w:t>VA</w:t>
            </w:r>
          </w:p>
        </w:tc>
        <w:tc>
          <w:tcPr>
            <w:tcW w:w="1418" w:type="dxa"/>
            <w:shd w:val="clear" w:color="auto" w:fill="FFFFFF"/>
          </w:tcPr>
          <w:p w14:paraId="455A2C05" w14:textId="77777777" w:rsidR="009107DC" w:rsidRDefault="009107DC" w:rsidP="00291E42">
            <w:pPr>
              <w:rPr>
                <w:b/>
                <w:sz w:val="24"/>
              </w:rPr>
            </w:pPr>
            <w:r>
              <w:rPr>
                <w:b/>
                <w:sz w:val="24"/>
              </w:rPr>
              <w:t>Termin</w:t>
            </w:r>
          </w:p>
        </w:tc>
      </w:tr>
      <w:tr w:rsidR="009107DC" w14:paraId="59DCF830" w14:textId="77777777" w:rsidTr="00291E42">
        <w:tc>
          <w:tcPr>
            <w:tcW w:w="5919" w:type="dxa"/>
          </w:tcPr>
          <w:p w14:paraId="4D7426F2" w14:textId="77777777" w:rsidR="009107DC" w:rsidRDefault="009107DC" w:rsidP="00291E42">
            <w:r>
              <w:t>Zu 1</w:t>
            </w:r>
          </w:p>
        </w:tc>
        <w:tc>
          <w:tcPr>
            <w:tcW w:w="2411" w:type="dxa"/>
            <w:gridSpan w:val="2"/>
          </w:tcPr>
          <w:p w14:paraId="7C06EBE6" w14:textId="77777777" w:rsidR="009107DC" w:rsidRDefault="009107DC" w:rsidP="00291E42"/>
        </w:tc>
        <w:tc>
          <w:tcPr>
            <w:tcW w:w="1418" w:type="dxa"/>
          </w:tcPr>
          <w:p w14:paraId="3094DC87" w14:textId="77777777" w:rsidR="009107DC" w:rsidRDefault="009107DC" w:rsidP="00291E42"/>
        </w:tc>
      </w:tr>
      <w:tr w:rsidR="009107DC" w14:paraId="257B5E67" w14:textId="77777777" w:rsidTr="00291E42">
        <w:tc>
          <w:tcPr>
            <w:tcW w:w="5919" w:type="dxa"/>
          </w:tcPr>
          <w:p w14:paraId="0D2A3EC7" w14:textId="77777777" w:rsidR="009107DC" w:rsidRDefault="009107DC" w:rsidP="00291E42">
            <w:r>
              <w:t>Zu 2</w:t>
            </w:r>
          </w:p>
        </w:tc>
        <w:tc>
          <w:tcPr>
            <w:tcW w:w="2411" w:type="dxa"/>
            <w:gridSpan w:val="2"/>
          </w:tcPr>
          <w:p w14:paraId="28B71D01" w14:textId="77777777" w:rsidR="009107DC" w:rsidRDefault="009107DC" w:rsidP="00291E42"/>
        </w:tc>
        <w:tc>
          <w:tcPr>
            <w:tcW w:w="1418" w:type="dxa"/>
          </w:tcPr>
          <w:p w14:paraId="13E0787F" w14:textId="77777777" w:rsidR="009107DC" w:rsidRDefault="009107DC" w:rsidP="00291E42"/>
        </w:tc>
      </w:tr>
      <w:tr w:rsidR="009107DC" w14:paraId="0D40E203" w14:textId="77777777" w:rsidTr="00291E42">
        <w:tc>
          <w:tcPr>
            <w:tcW w:w="5919" w:type="dxa"/>
          </w:tcPr>
          <w:p w14:paraId="08E16D16" w14:textId="77777777" w:rsidR="009107DC" w:rsidRDefault="009107DC" w:rsidP="00291E42">
            <w:r>
              <w:t>Zu 3</w:t>
            </w:r>
          </w:p>
        </w:tc>
        <w:tc>
          <w:tcPr>
            <w:tcW w:w="2411" w:type="dxa"/>
            <w:gridSpan w:val="2"/>
          </w:tcPr>
          <w:p w14:paraId="4B22AC66" w14:textId="77777777" w:rsidR="009107DC" w:rsidRDefault="009107DC" w:rsidP="00291E42"/>
        </w:tc>
        <w:tc>
          <w:tcPr>
            <w:tcW w:w="1418" w:type="dxa"/>
          </w:tcPr>
          <w:p w14:paraId="0C3CA2DE" w14:textId="77777777" w:rsidR="009107DC" w:rsidRDefault="009107DC" w:rsidP="00291E42"/>
        </w:tc>
      </w:tr>
    </w:tbl>
    <w:p w14:paraId="0D2B4BE2" w14:textId="77777777" w:rsidR="009107DC" w:rsidRDefault="009107DC" w:rsidP="009107DC">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510AD8D2" w14:textId="77777777" w:rsidR="009107DC" w:rsidRPr="008476F4" w:rsidRDefault="009107DC" w:rsidP="009107DC">
      <w:pPr>
        <w:rPr>
          <w:b/>
          <w:bCs/>
        </w:rPr>
      </w:pPr>
      <w:r w:rsidRPr="008476F4">
        <w:rPr>
          <w:b/>
        </w:rPr>
        <w:t xml:space="preserve">DIN EN ISO </w:t>
      </w:r>
      <w:r>
        <w:rPr>
          <w:b/>
        </w:rPr>
        <w:t>9001:</w:t>
      </w:r>
      <w:r w:rsidR="00030543">
        <w:rPr>
          <w:b/>
        </w:rPr>
        <w:t>2015</w:t>
      </w:r>
      <w:r w:rsidRPr="008476F4">
        <w:rPr>
          <w:b/>
        </w:rPr>
        <w:t xml:space="preserve"> </w:t>
      </w:r>
    </w:p>
    <w:p w14:paraId="282CC137" w14:textId="77777777" w:rsidR="009107DC" w:rsidRPr="00D773E9" w:rsidRDefault="009107DC" w:rsidP="009107DC">
      <w:pPr>
        <w:pStyle w:val="KeinLeerraum"/>
      </w:pPr>
      <w:r w:rsidRPr="00D773E9">
        <w:t xml:space="preserve">8 5 2 Kennzeichnung und Rückverfolgbarkeit </w:t>
      </w:r>
      <w:r>
        <w:rPr>
          <w:bCs/>
        </w:rPr>
        <w:tab/>
      </w:r>
      <w:r w:rsidRPr="007920A4">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7FD150C" w14:textId="77777777" w:rsidR="009107DC" w:rsidRPr="00D773E9" w:rsidRDefault="009107DC" w:rsidP="009107DC">
      <w:pPr>
        <w:pStyle w:val="KeinLeerraum"/>
      </w:pPr>
      <w:r w:rsidRPr="00D773E9">
        <w:t xml:space="preserve">8 5 3 Eigentum der Kunden oder der externen Anbieter </w:t>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31D64CC" w14:textId="77777777" w:rsidR="009107DC" w:rsidRPr="00D773E9" w:rsidRDefault="009107DC" w:rsidP="009107DC">
      <w:pPr>
        <w:pStyle w:val="KeinLeerraum"/>
      </w:pPr>
      <w:r w:rsidRPr="00D773E9">
        <w:t xml:space="preserve">8 5 4 Erhaltung </w:t>
      </w:r>
      <w:r>
        <w:rPr>
          <w:bCs/>
        </w:rPr>
        <w:tab/>
      </w:r>
      <w:r w:rsidRPr="007920A4">
        <w:rPr>
          <w:bCs/>
        </w:rPr>
        <w:tab/>
      </w:r>
      <w:r>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39B0AE1E" w14:textId="77777777" w:rsidR="009107DC" w:rsidRPr="00D773E9" w:rsidRDefault="009107DC" w:rsidP="009107DC">
      <w:pPr>
        <w:pStyle w:val="KeinLeerraum"/>
      </w:pPr>
      <w:r w:rsidRPr="00D773E9">
        <w:t xml:space="preserve">8 5 5 Tätigkeiten nach der Lieferung </w:t>
      </w:r>
      <w:r>
        <w:rPr>
          <w:bCs/>
        </w:rPr>
        <w:tab/>
      </w:r>
      <w:r w:rsidRPr="007920A4">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A147DBA" w14:textId="77777777" w:rsidR="009107DC" w:rsidRPr="00D773E9" w:rsidRDefault="009107DC" w:rsidP="009107DC">
      <w:pPr>
        <w:pStyle w:val="KeinLeerraum"/>
      </w:pPr>
      <w:r w:rsidRPr="00D773E9">
        <w:t xml:space="preserve">8 5 6 Überwachung von Änderungen </w:t>
      </w:r>
      <w:r>
        <w:rPr>
          <w:bCs/>
        </w:rPr>
        <w:tab/>
      </w:r>
      <w:r w:rsidRPr="007920A4">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F2837B1" w14:textId="77777777" w:rsidR="009107DC" w:rsidRPr="00D773E9" w:rsidRDefault="009107DC" w:rsidP="009107DC">
      <w:pPr>
        <w:pStyle w:val="KeinLeerraum"/>
      </w:pPr>
      <w:r w:rsidRPr="00D773E9">
        <w:t xml:space="preserve">8 6 Freigabe von Produkten und Dienstleistungen </w:t>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14ED4317" w14:textId="77777777" w:rsidR="00DF5804" w:rsidRDefault="009107DC" w:rsidP="00DF5804">
      <w:pPr>
        <w:pStyle w:val="KeinLeerraum"/>
      </w:pPr>
      <w:r w:rsidRPr="00D773E9">
        <w:t xml:space="preserve">8 7 Steuerung nichtkonformer Prozessergebnisse </w:t>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r>
        <w:br/>
      </w:r>
    </w:p>
    <w:p w14:paraId="6D338F43" w14:textId="77777777" w:rsidR="009107DC" w:rsidRDefault="009107DC" w:rsidP="00DF5804">
      <w:pPr>
        <w:pStyle w:val="KeinLeerraum"/>
      </w:pPr>
      <w:r>
        <w:t>Freie Beschreibung / Empfehlungen</w:t>
      </w:r>
    </w:p>
    <w:p w14:paraId="6E0BE93C" w14:textId="77777777" w:rsidR="009107DC" w:rsidRDefault="009107DC" w:rsidP="009107DC">
      <w:pPr>
        <w:tabs>
          <w:tab w:val="left" w:pos="9498"/>
        </w:tabs>
        <w:rPr>
          <w:u w:val="single"/>
        </w:rPr>
      </w:pPr>
      <w:r>
        <w:rPr>
          <w:u w:val="single"/>
        </w:rPr>
        <w:tab/>
      </w:r>
    </w:p>
    <w:p w14:paraId="59FF9237" w14:textId="77777777" w:rsidR="009107DC" w:rsidRDefault="009107DC" w:rsidP="009107DC">
      <w:pPr>
        <w:tabs>
          <w:tab w:val="left" w:pos="9498"/>
        </w:tabs>
        <w:rPr>
          <w:u w:val="single"/>
        </w:rPr>
      </w:pPr>
      <w:r>
        <w:rPr>
          <w:u w:val="single"/>
        </w:rPr>
        <w:tab/>
      </w:r>
    </w:p>
    <w:p w14:paraId="3C9925B7" w14:textId="77777777" w:rsidR="009107DC" w:rsidRDefault="009107DC" w:rsidP="009107DC">
      <w:pPr>
        <w:tabs>
          <w:tab w:val="left" w:pos="9498"/>
        </w:tabs>
        <w:rPr>
          <w:u w:val="single"/>
        </w:rPr>
      </w:pPr>
      <w:r>
        <w:rPr>
          <w:u w:val="single"/>
        </w:rPr>
        <w:tab/>
      </w:r>
    </w:p>
    <w:p w14:paraId="5A48C03C" w14:textId="77777777" w:rsidR="009107DC" w:rsidRDefault="009107DC" w:rsidP="009107DC">
      <w:pPr>
        <w:tabs>
          <w:tab w:val="left" w:pos="9498"/>
        </w:tabs>
        <w:rPr>
          <w:u w:val="single"/>
        </w:rPr>
      </w:pPr>
      <w:r>
        <w:rPr>
          <w:u w:val="single"/>
        </w:rPr>
        <w:tab/>
      </w:r>
    </w:p>
    <w:p w14:paraId="3403A712" w14:textId="77777777" w:rsidR="009107DC" w:rsidRDefault="009107DC" w:rsidP="009107DC">
      <w:pPr>
        <w:tabs>
          <w:tab w:val="left" w:pos="9498"/>
        </w:tabs>
        <w:rPr>
          <w:u w:val="single"/>
        </w:rPr>
      </w:pPr>
      <w:r>
        <w:rPr>
          <w:u w:val="single"/>
        </w:rPr>
        <w:tab/>
      </w:r>
    </w:p>
    <w:p w14:paraId="0B2D3F40" w14:textId="77777777" w:rsidR="009107DC" w:rsidRDefault="009107DC" w:rsidP="009107DC">
      <w:pPr>
        <w:tabs>
          <w:tab w:val="left" w:pos="9498"/>
        </w:tabs>
        <w:rPr>
          <w:u w:val="single"/>
        </w:rPr>
      </w:pPr>
      <w:r>
        <w:rPr>
          <w:u w:val="single"/>
        </w:rPr>
        <w:tab/>
      </w:r>
    </w:p>
    <w:p w14:paraId="61E02854" w14:textId="77777777" w:rsidR="009107DC" w:rsidRDefault="009107DC" w:rsidP="009107DC">
      <w:pPr>
        <w:tabs>
          <w:tab w:val="left" w:pos="9498"/>
        </w:tabs>
        <w:rPr>
          <w:u w:val="single"/>
        </w:rPr>
      </w:pPr>
      <w:r>
        <w:rPr>
          <w:u w:val="single"/>
        </w:rPr>
        <w:tab/>
      </w:r>
    </w:p>
    <w:p w14:paraId="6F78138D" w14:textId="77777777" w:rsidR="009107DC" w:rsidRDefault="009107DC" w:rsidP="009107DC">
      <w:pPr>
        <w:rPr>
          <w:u w:val="single"/>
        </w:rPr>
      </w:pPr>
      <w:r>
        <w:rPr>
          <w:u w:val="single"/>
        </w:rPr>
        <w:t xml:space="preserve">Eingesehene Unterlagen </w:t>
      </w:r>
    </w:p>
    <w:p w14:paraId="6C92FDC8"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5E1EE1B5"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61C5C6ED"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7B6D5AB2"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9107DC" w14:paraId="5C290337" w14:textId="77777777" w:rsidTr="00291E42">
        <w:tc>
          <w:tcPr>
            <w:tcW w:w="7905" w:type="dxa"/>
            <w:gridSpan w:val="2"/>
            <w:shd w:val="clear" w:color="auto" w:fill="FFFFFF"/>
          </w:tcPr>
          <w:p w14:paraId="2D3D4E62" w14:textId="77777777" w:rsidR="009107DC" w:rsidRDefault="009107DC" w:rsidP="00291E42">
            <w:pPr>
              <w:rPr>
                <w:b/>
                <w:sz w:val="24"/>
              </w:rPr>
            </w:pPr>
            <w:r>
              <w:rPr>
                <w:b/>
                <w:sz w:val="24"/>
              </w:rPr>
              <w:t>Ergebnis (Auditor/-in)</w:t>
            </w:r>
          </w:p>
        </w:tc>
        <w:tc>
          <w:tcPr>
            <w:tcW w:w="425" w:type="dxa"/>
            <w:shd w:val="clear" w:color="auto" w:fill="FFFFFF"/>
          </w:tcPr>
          <w:p w14:paraId="23F4D8D9" w14:textId="77777777" w:rsidR="009107DC" w:rsidRDefault="009107DC" w:rsidP="00291E42">
            <w:pPr>
              <w:rPr>
                <w:b/>
                <w:sz w:val="24"/>
              </w:rPr>
            </w:pPr>
            <w:r>
              <w:rPr>
                <w:b/>
                <w:sz w:val="24"/>
              </w:rPr>
              <w:t>E</w:t>
            </w:r>
          </w:p>
        </w:tc>
        <w:tc>
          <w:tcPr>
            <w:tcW w:w="1418" w:type="dxa"/>
            <w:shd w:val="clear" w:color="auto" w:fill="FFFFFF"/>
          </w:tcPr>
          <w:p w14:paraId="032FCF1B" w14:textId="77777777" w:rsidR="009107DC" w:rsidRDefault="009107DC" w:rsidP="00291E42">
            <w:pPr>
              <w:rPr>
                <w:b/>
                <w:sz w:val="24"/>
              </w:rPr>
            </w:pPr>
            <w:r>
              <w:rPr>
                <w:b/>
                <w:sz w:val="24"/>
              </w:rPr>
              <w:t>Termin</w:t>
            </w:r>
          </w:p>
        </w:tc>
      </w:tr>
      <w:tr w:rsidR="009107DC" w14:paraId="354C9933" w14:textId="77777777" w:rsidTr="00291E42">
        <w:tc>
          <w:tcPr>
            <w:tcW w:w="7905" w:type="dxa"/>
            <w:gridSpan w:val="2"/>
          </w:tcPr>
          <w:p w14:paraId="2C6D4EF8" w14:textId="77777777" w:rsidR="009107DC" w:rsidRDefault="009107DC" w:rsidP="00291E42">
            <w:r>
              <w:t>1.</w:t>
            </w:r>
          </w:p>
        </w:tc>
        <w:tc>
          <w:tcPr>
            <w:tcW w:w="425" w:type="dxa"/>
          </w:tcPr>
          <w:p w14:paraId="787B3F7B" w14:textId="77777777" w:rsidR="009107DC" w:rsidRDefault="009107DC" w:rsidP="00291E42"/>
        </w:tc>
        <w:tc>
          <w:tcPr>
            <w:tcW w:w="1418" w:type="dxa"/>
          </w:tcPr>
          <w:p w14:paraId="2B3F4526" w14:textId="77777777" w:rsidR="009107DC" w:rsidRDefault="009107DC" w:rsidP="00291E42"/>
        </w:tc>
      </w:tr>
      <w:tr w:rsidR="009107DC" w14:paraId="251FE16F" w14:textId="77777777" w:rsidTr="00291E42">
        <w:tc>
          <w:tcPr>
            <w:tcW w:w="7905" w:type="dxa"/>
            <w:gridSpan w:val="2"/>
          </w:tcPr>
          <w:p w14:paraId="569DFD90" w14:textId="77777777" w:rsidR="009107DC" w:rsidRDefault="009107DC" w:rsidP="00291E42">
            <w:r>
              <w:t>2.</w:t>
            </w:r>
          </w:p>
        </w:tc>
        <w:tc>
          <w:tcPr>
            <w:tcW w:w="425" w:type="dxa"/>
          </w:tcPr>
          <w:p w14:paraId="06155475" w14:textId="77777777" w:rsidR="009107DC" w:rsidRDefault="009107DC" w:rsidP="00291E42"/>
        </w:tc>
        <w:tc>
          <w:tcPr>
            <w:tcW w:w="1418" w:type="dxa"/>
          </w:tcPr>
          <w:p w14:paraId="7B55C97E" w14:textId="77777777" w:rsidR="009107DC" w:rsidRDefault="009107DC" w:rsidP="00291E42"/>
        </w:tc>
      </w:tr>
      <w:tr w:rsidR="009107DC" w14:paraId="2A5C85B3" w14:textId="77777777" w:rsidTr="00291E42">
        <w:tc>
          <w:tcPr>
            <w:tcW w:w="7905" w:type="dxa"/>
            <w:gridSpan w:val="2"/>
          </w:tcPr>
          <w:p w14:paraId="53182023" w14:textId="77777777" w:rsidR="009107DC" w:rsidRDefault="009107DC" w:rsidP="00291E42">
            <w:r>
              <w:t>3.</w:t>
            </w:r>
          </w:p>
        </w:tc>
        <w:tc>
          <w:tcPr>
            <w:tcW w:w="425" w:type="dxa"/>
          </w:tcPr>
          <w:p w14:paraId="5F95BD1F" w14:textId="77777777" w:rsidR="009107DC" w:rsidRDefault="009107DC" w:rsidP="00291E42"/>
        </w:tc>
        <w:tc>
          <w:tcPr>
            <w:tcW w:w="1418" w:type="dxa"/>
          </w:tcPr>
          <w:p w14:paraId="0E85495F" w14:textId="77777777" w:rsidR="009107DC" w:rsidRDefault="009107DC" w:rsidP="00291E42"/>
        </w:tc>
      </w:tr>
      <w:tr w:rsidR="009107DC" w14:paraId="051D378A" w14:textId="77777777" w:rsidTr="00291E42">
        <w:tc>
          <w:tcPr>
            <w:tcW w:w="5919" w:type="dxa"/>
            <w:shd w:val="clear" w:color="auto" w:fill="FFFFFF"/>
          </w:tcPr>
          <w:p w14:paraId="3A81E2BE" w14:textId="77777777" w:rsidR="009107DC" w:rsidRDefault="00653E78" w:rsidP="00291E42">
            <w:pPr>
              <w:rPr>
                <w:b/>
                <w:sz w:val="24"/>
              </w:rPr>
            </w:pPr>
            <w:r>
              <w:rPr>
                <w:b/>
                <w:sz w:val="24"/>
              </w:rPr>
              <w:t>Maßnahme / Ursache (</w:t>
            </w:r>
            <w:r w:rsidR="009107DC">
              <w:rPr>
                <w:b/>
                <w:sz w:val="24"/>
              </w:rPr>
              <w:t>Auditierte Organisation)</w:t>
            </w:r>
          </w:p>
        </w:tc>
        <w:tc>
          <w:tcPr>
            <w:tcW w:w="2411" w:type="dxa"/>
            <w:gridSpan w:val="2"/>
            <w:shd w:val="clear" w:color="auto" w:fill="FFFFFF"/>
          </w:tcPr>
          <w:p w14:paraId="23E46E23" w14:textId="77777777" w:rsidR="009107DC" w:rsidRDefault="009107DC" w:rsidP="00291E42">
            <w:pPr>
              <w:rPr>
                <w:b/>
                <w:sz w:val="24"/>
              </w:rPr>
            </w:pPr>
            <w:r>
              <w:rPr>
                <w:b/>
                <w:sz w:val="24"/>
              </w:rPr>
              <w:t>VA</w:t>
            </w:r>
          </w:p>
        </w:tc>
        <w:tc>
          <w:tcPr>
            <w:tcW w:w="1418" w:type="dxa"/>
            <w:shd w:val="clear" w:color="auto" w:fill="FFFFFF"/>
          </w:tcPr>
          <w:p w14:paraId="0D6209C3" w14:textId="77777777" w:rsidR="009107DC" w:rsidRDefault="009107DC" w:rsidP="00291E42">
            <w:pPr>
              <w:rPr>
                <w:b/>
                <w:sz w:val="24"/>
              </w:rPr>
            </w:pPr>
            <w:r>
              <w:rPr>
                <w:b/>
                <w:sz w:val="24"/>
              </w:rPr>
              <w:t>Termin</w:t>
            </w:r>
          </w:p>
        </w:tc>
      </w:tr>
      <w:tr w:rsidR="009107DC" w14:paraId="1CC6FC75" w14:textId="77777777" w:rsidTr="00291E42">
        <w:tc>
          <w:tcPr>
            <w:tcW w:w="5919" w:type="dxa"/>
          </w:tcPr>
          <w:p w14:paraId="4CE8575D" w14:textId="77777777" w:rsidR="009107DC" w:rsidRDefault="009107DC" w:rsidP="00291E42">
            <w:r>
              <w:t>Zu 1</w:t>
            </w:r>
          </w:p>
        </w:tc>
        <w:tc>
          <w:tcPr>
            <w:tcW w:w="2411" w:type="dxa"/>
            <w:gridSpan w:val="2"/>
          </w:tcPr>
          <w:p w14:paraId="086C6766" w14:textId="77777777" w:rsidR="009107DC" w:rsidRDefault="009107DC" w:rsidP="00291E42"/>
        </w:tc>
        <w:tc>
          <w:tcPr>
            <w:tcW w:w="1418" w:type="dxa"/>
          </w:tcPr>
          <w:p w14:paraId="41C77B03" w14:textId="77777777" w:rsidR="009107DC" w:rsidRDefault="009107DC" w:rsidP="00291E42"/>
        </w:tc>
      </w:tr>
      <w:tr w:rsidR="009107DC" w14:paraId="214AA1AA" w14:textId="77777777" w:rsidTr="00291E42">
        <w:tc>
          <w:tcPr>
            <w:tcW w:w="5919" w:type="dxa"/>
          </w:tcPr>
          <w:p w14:paraId="18CFCA3B" w14:textId="77777777" w:rsidR="009107DC" w:rsidRDefault="009107DC" w:rsidP="00291E42">
            <w:r>
              <w:t>Zu 2</w:t>
            </w:r>
          </w:p>
        </w:tc>
        <w:tc>
          <w:tcPr>
            <w:tcW w:w="2411" w:type="dxa"/>
            <w:gridSpan w:val="2"/>
          </w:tcPr>
          <w:p w14:paraId="768DF5F9" w14:textId="77777777" w:rsidR="009107DC" w:rsidRDefault="009107DC" w:rsidP="00291E42"/>
        </w:tc>
        <w:tc>
          <w:tcPr>
            <w:tcW w:w="1418" w:type="dxa"/>
          </w:tcPr>
          <w:p w14:paraId="3F2248AB" w14:textId="77777777" w:rsidR="009107DC" w:rsidRDefault="009107DC" w:rsidP="00291E42"/>
        </w:tc>
      </w:tr>
      <w:tr w:rsidR="009107DC" w14:paraId="04A92510" w14:textId="77777777" w:rsidTr="00291E42">
        <w:tc>
          <w:tcPr>
            <w:tcW w:w="5919" w:type="dxa"/>
          </w:tcPr>
          <w:p w14:paraId="4728AC8E" w14:textId="77777777" w:rsidR="009107DC" w:rsidRDefault="009107DC" w:rsidP="00291E42">
            <w:r>
              <w:t>Zu 3</w:t>
            </w:r>
          </w:p>
        </w:tc>
        <w:tc>
          <w:tcPr>
            <w:tcW w:w="2411" w:type="dxa"/>
            <w:gridSpan w:val="2"/>
          </w:tcPr>
          <w:p w14:paraId="7E70AD75" w14:textId="77777777" w:rsidR="009107DC" w:rsidRDefault="009107DC" w:rsidP="00291E42"/>
        </w:tc>
        <w:tc>
          <w:tcPr>
            <w:tcW w:w="1418" w:type="dxa"/>
          </w:tcPr>
          <w:p w14:paraId="43BB5498" w14:textId="77777777" w:rsidR="009107DC" w:rsidRDefault="009107DC" w:rsidP="00291E42"/>
        </w:tc>
      </w:tr>
    </w:tbl>
    <w:p w14:paraId="67FF821E" w14:textId="77777777" w:rsidR="009107DC" w:rsidRDefault="009107DC" w:rsidP="009107DC">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502FB8A7" w14:textId="77777777" w:rsidR="009107DC" w:rsidRDefault="009107DC" w:rsidP="009107DC">
      <w:pPr>
        <w:rPr>
          <w:b/>
          <w:bCs/>
          <w:sz w:val="16"/>
          <w:szCs w:val="16"/>
        </w:rPr>
      </w:pPr>
    </w:p>
    <w:p w14:paraId="51CBACE4" w14:textId="77777777" w:rsidR="009107DC" w:rsidRPr="008476F4" w:rsidRDefault="009107DC" w:rsidP="009107DC">
      <w:pPr>
        <w:rPr>
          <w:b/>
          <w:bCs/>
        </w:rPr>
      </w:pPr>
      <w:r w:rsidRPr="008476F4">
        <w:rPr>
          <w:b/>
        </w:rPr>
        <w:t xml:space="preserve">DIN EN ISO </w:t>
      </w:r>
      <w:r>
        <w:rPr>
          <w:b/>
        </w:rPr>
        <w:t>9001:</w:t>
      </w:r>
      <w:r w:rsidR="00030543">
        <w:rPr>
          <w:b/>
        </w:rPr>
        <w:t>2015</w:t>
      </w:r>
      <w:r w:rsidRPr="008476F4">
        <w:rPr>
          <w:b/>
        </w:rPr>
        <w:t xml:space="preserve"> </w:t>
      </w:r>
    </w:p>
    <w:p w14:paraId="0DB498F3" w14:textId="77777777" w:rsidR="009107DC" w:rsidRPr="00D773E9" w:rsidRDefault="009107DC" w:rsidP="009107DC">
      <w:pPr>
        <w:pStyle w:val="KeinLeerraum"/>
      </w:pPr>
      <w:r w:rsidRPr="00D773E9">
        <w:t xml:space="preserve">9 Bewertung der Leistung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45C47E4" w14:textId="77777777" w:rsidR="009107DC" w:rsidRPr="00D773E9" w:rsidRDefault="009107DC" w:rsidP="009107DC">
      <w:pPr>
        <w:pStyle w:val="KeinLeerraum"/>
      </w:pPr>
      <w:r w:rsidRPr="00D773E9">
        <w:t xml:space="preserve">9 1 Überwachung, Messung, Analyse und Bewertung </w:t>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33ED6B6" w14:textId="77777777" w:rsidR="009107DC" w:rsidRPr="00D773E9" w:rsidRDefault="009107DC" w:rsidP="009107DC">
      <w:pPr>
        <w:pStyle w:val="KeinLeerraum"/>
      </w:pPr>
      <w:r w:rsidRPr="00D773E9">
        <w:t xml:space="preserve">9 1 1 Allgemeines </w:t>
      </w:r>
      <w:r>
        <w:rPr>
          <w:bCs/>
        </w:rPr>
        <w:tab/>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5CBFD8A3" w14:textId="77777777" w:rsidR="009107DC" w:rsidRPr="00D773E9" w:rsidRDefault="009107DC" w:rsidP="009107DC">
      <w:pPr>
        <w:pStyle w:val="KeinLeerraum"/>
      </w:pPr>
      <w:r w:rsidRPr="00D773E9">
        <w:t xml:space="preserve">9 1 2 Kundenzufriedenheit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46E6BADC" w14:textId="77777777" w:rsidR="009107DC" w:rsidRPr="00D773E9" w:rsidRDefault="009107DC" w:rsidP="009107DC">
      <w:pPr>
        <w:pStyle w:val="KeinLeerraum"/>
      </w:pPr>
      <w:r w:rsidRPr="00D773E9">
        <w:t xml:space="preserve">9 1 3 Analyse und Beurteilung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1C9B5501" w14:textId="77777777" w:rsidR="009107DC" w:rsidRPr="00D773E9" w:rsidRDefault="009107DC" w:rsidP="009107DC">
      <w:pPr>
        <w:pStyle w:val="KeinLeerraum"/>
      </w:pPr>
      <w:r w:rsidRPr="00D773E9">
        <w:t xml:space="preserve">9 2 Internes Audit </w:t>
      </w:r>
      <w:r>
        <w:rPr>
          <w:bCs/>
        </w:rPr>
        <w:tab/>
      </w:r>
      <w:r w:rsidRPr="007920A4">
        <w:rPr>
          <w:bCs/>
        </w:rPr>
        <w:tab/>
      </w:r>
      <w:r>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E18BAFE" w14:textId="77777777" w:rsidR="009107DC" w:rsidRPr="00D773E9" w:rsidRDefault="009107DC" w:rsidP="009107DC">
      <w:pPr>
        <w:pStyle w:val="KeinLeerraum"/>
      </w:pPr>
      <w:r w:rsidRPr="00D773E9">
        <w:t xml:space="preserve">9 3 Managementbewertung </w:t>
      </w:r>
      <w:r>
        <w:rPr>
          <w:bCs/>
        </w:rPr>
        <w:tab/>
      </w:r>
      <w:r w:rsidRPr="007920A4">
        <w:rPr>
          <w:bCs/>
        </w:rPr>
        <w:tab/>
      </w:r>
      <w:r>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65CA5B84" w14:textId="77777777" w:rsidR="009107DC" w:rsidRDefault="009107DC" w:rsidP="009107DC">
      <w:r>
        <w:t>Freie Beschreibung / Empfehlungen</w:t>
      </w:r>
    </w:p>
    <w:p w14:paraId="1F25CE77" w14:textId="77777777" w:rsidR="009107DC" w:rsidRDefault="009107DC" w:rsidP="009107DC">
      <w:pPr>
        <w:tabs>
          <w:tab w:val="left" w:pos="9498"/>
        </w:tabs>
        <w:rPr>
          <w:u w:val="single"/>
        </w:rPr>
      </w:pPr>
      <w:r>
        <w:rPr>
          <w:u w:val="single"/>
        </w:rPr>
        <w:tab/>
      </w:r>
    </w:p>
    <w:p w14:paraId="086E7A35" w14:textId="77777777" w:rsidR="009107DC" w:rsidRDefault="009107DC" w:rsidP="009107DC">
      <w:pPr>
        <w:tabs>
          <w:tab w:val="left" w:pos="9498"/>
        </w:tabs>
        <w:rPr>
          <w:u w:val="single"/>
        </w:rPr>
      </w:pPr>
      <w:r>
        <w:rPr>
          <w:u w:val="single"/>
        </w:rPr>
        <w:tab/>
      </w:r>
    </w:p>
    <w:p w14:paraId="115307F7" w14:textId="77777777" w:rsidR="009107DC" w:rsidRDefault="009107DC" w:rsidP="009107DC">
      <w:pPr>
        <w:tabs>
          <w:tab w:val="left" w:pos="9498"/>
        </w:tabs>
        <w:rPr>
          <w:u w:val="single"/>
        </w:rPr>
      </w:pPr>
      <w:r>
        <w:rPr>
          <w:u w:val="single"/>
        </w:rPr>
        <w:tab/>
      </w:r>
    </w:p>
    <w:p w14:paraId="396557DC" w14:textId="77777777" w:rsidR="009107DC" w:rsidRDefault="009107DC" w:rsidP="009107DC">
      <w:pPr>
        <w:tabs>
          <w:tab w:val="left" w:pos="9498"/>
        </w:tabs>
        <w:rPr>
          <w:u w:val="single"/>
        </w:rPr>
      </w:pPr>
      <w:r>
        <w:rPr>
          <w:u w:val="single"/>
        </w:rPr>
        <w:tab/>
      </w:r>
    </w:p>
    <w:p w14:paraId="7FE8778C" w14:textId="77777777" w:rsidR="009107DC" w:rsidRDefault="009107DC" w:rsidP="009107DC">
      <w:pPr>
        <w:tabs>
          <w:tab w:val="left" w:pos="9498"/>
        </w:tabs>
        <w:rPr>
          <w:u w:val="single"/>
        </w:rPr>
      </w:pPr>
      <w:r>
        <w:rPr>
          <w:u w:val="single"/>
        </w:rPr>
        <w:tab/>
      </w:r>
    </w:p>
    <w:p w14:paraId="143F33E4" w14:textId="77777777" w:rsidR="009107DC" w:rsidRDefault="009107DC" w:rsidP="009107DC">
      <w:pPr>
        <w:tabs>
          <w:tab w:val="left" w:pos="9498"/>
        </w:tabs>
        <w:rPr>
          <w:u w:val="single"/>
        </w:rPr>
      </w:pPr>
      <w:r>
        <w:rPr>
          <w:u w:val="single"/>
        </w:rPr>
        <w:tab/>
      </w:r>
    </w:p>
    <w:p w14:paraId="57B67962" w14:textId="77777777" w:rsidR="009107DC" w:rsidRDefault="009107DC" w:rsidP="009107DC">
      <w:pPr>
        <w:tabs>
          <w:tab w:val="left" w:pos="9498"/>
        </w:tabs>
        <w:rPr>
          <w:u w:val="single"/>
        </w:rPr>
      </w:pPr>
      <w:r>
        <w:rPr>
          <w:u w:val="single"/>
        </w:rPr>
        <w:tab/>
      </w:r>
    </w:p>
    <w:p w14:paraId="0E5B905A" w14:textId="77777777" w:rsidR="009107DC" w:rsidRDefault="009107DC" w:rsidP="009107DC">
      <w:pPr>
        <w:tabs>
          <w:tab w:val="left" w:pos="9498"/>
        </w:tabs>
        <w:rPr>
          <w:u w:val="single"/>
        </w:rPr>
      </w:pPr>
      <w:r>
        <w:rPr>
          <w:u w:val="single"/>
        </w:rPr>
        <w:tab/>
      </w:r>
    </w:p>
    <w:p w14:paraId="69BD87D0" w14:textId="77777777" w:rsidR="009107DC" w:rsidRDefault="009107DC" w:rsidP="009107DC">
      <w:pPr>
        <w:rPr>
          <w:u w:val="single"/>
        </w:rPr>
      </w:pPr>
      <w:r>
        <w:rPr>
          <w:u w:val="single"/>
        </w:rPr>
        <w:t xml:space="preserve">Eingesehene Unterlagen </w:t>
      </w:r>
    </w:p>
    <w:p w14:paraId="27101C78"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3020DC45"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77AF1123"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12317643"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9107DC" w14:paraId="6DF95FAD" w14:textId="77777777" w:rsidTr="00291E42">
        <w:tc>
          <w:tcPr>
            <w:tcW w:w="7905" w:type="dxa"/>
            <w:gridSpan w:val="2"/>
            <w:shd w:val="clear" w:color="auto" w:fill="FFFFFF"/>
          </w:tcPr>
          <w:p w14:paraId="0E929646" w14:textId="77777777" w:rsidR="009107DC" w:rsidRDefault="009107DC" w:rsidP="00291E42">
            <w:pPr>
              <w:rPr>
                <w:b/>
                <w:sz w:val="24"/>
              </w:rPr>
            </w:pPr>
            <w:r>
              <w:rPr>
                <w:b/>
                <w:sz w:val="24"/>
              </w:rPr>
              <w:t>Ergebnis (Auditor/-in)</w:t>
            </w:r>
          </w:p>
        </w:tc>
        <w:tc>
          <w:tcPr>
            <w:tcW w:w="425" w:type="dxa"/>
            <w:shd w:val="clear" w:color="auto" w:fill="FFFFFF"/>
          </w:tcPr>
          <w:p w14:paraId="289BBC2B" w14:textId="77777777" w:rsidR="009107DC" w:rsidRDefault="009107DC" w:rsidP="00291E42">
            <w:pPr>
              <w:rPr>
                <w:b/>
                <w:sz w:val="24"/>
              </w:rPr>
            </w:pPr>
            <w:r>
              <w:rPr>
                <w:b/>
                <w:sz w:val="24"/>
              </w:rPr>
              <w:t>E</w:t>
            </w:r>
          </w:p>
        </w:tc>
        <w:tc>
          <w:tcPr>
            <w:tcW w:w="1418" w:type="dxa"/>
            <w:shd w:val="clear" w:color="auto" w:fill="FFFFFF"/>
          </w:tcPr>
          <w:p w14:paraId="798E950F" w14:textId="77777777" w:rsidR="009107DC" w:rsidRDefault="009107DC" w:rsidP="00291E42">
            <w:pPr>
              <w:rPr>
                <w:b/>
                <w:sz w:val="24"/>
              </w:rPr>
            </w:pPr>
            <w:r>
              <w:rPr>
                <w:b/>
                <w:sz w:val="24"/>
              </w:rPr>
              <w:t>Termin</w:t>
            </w:r>
          </w:p>
        </w:tc>
      </w:tr>
      <w:tr w:rsidR="009107DC" w14:paraId="6DE38289" w14:textId="77777777" w:rsidTr="00291E42">
        <w:tc>
          <w:tcPr>
            <w:tcW w:w="7905" w:type="dxa"/>
            <w:gridSpan w:val="2"/>
          </w:tcPr>
          <w:p w14:paraId="12D85A2D" w14:textId="77777777" w:rsidR="009107DC" w:rsidRDefault="009107DC" w:rsidP="00291E42">
            <w:r>
              <w:t>1.</w:t>
            </w:r>
          </w:p>
        </w:tc>
        <w:tc>
          <w:tcPr>
            <w:tcW w:w="425" w:type="dxa"/>
          </w:tcPr>
          <w:p w14:paraId="11081A3C" w14:textId="77777777" w:rsidR="009107DC" w:rsidRDefault="009107DC" w:rsidP="00291E42"/>
        </w:tc>
        <w:tc>
          <w:tcPr>
            <w:tcW w:w="1418" w:type="dxa"/>
          </w:tcPr>
          <w:p w14:paraId="7EE337E0" w14:textId="77777777" w:rsidR="009107DC" w:rsidRDefault="009107DC" w:rsidP="00291E42"/>
        </w:tc>
      </w:tr>
      <w:tr w:rsidR="009107DC" w14:paraId="1A8B9E2D" w14:textId="77777777" w:rsidTr="00291E42">
        <w:tc>
          <w:tcPr>
            <w:tcW w:w="7905" w:type="dxa"/>
            <w:gridSpan w:val="2"/>
          </w:tcPr>
          <w:p w14:paraId="4C13ACD7" w14:textId="77777777" w:rsidR="009107DC" w:rsidRDefault="009107DC" w:rsidP="00291E42">
            <w:r>
              <w:t>2.</w:t>
            </w:r>
          </w:p>
        </w:tc>
        <w:tc>
          <w:tcPr>
            <w:tcW w:w="425" w:type="dxa"/>
          </w:tcPr>
          <w:p w14:paraId="29DAA3AD" w14:textId="77777777" w:rsidR="009107DC" w:rsidRDefault="009107DC" w:rsidP="00291E42"/>
        </w:tc>
        <w:tc>
          <w:tcPr>
            <w:tcW w:w="1418" w:type="dxa"/>
          </w:tcPr>
          <w:p w14:paraId="43C5E915" w14:textId="77777777" w:rsidR="009107DC" w:rsidRDefault="009107DC" w:rsidP="00291E42"/>
        </w:tc>
      </w:tr>
      <w:tr w:rsidR="009107DC" w14:paraId="59BE118A" w14:textId="77777777" w:rsidTr="00291E42">
        <w:tc>
          <w:tcPr>
            <w:tcW w:w="7905" w:type="dxa"/>
            <w:gridSpan w:val="2"/>
          </w:tcPr>
          <w:p w14:paraId="793FEC20" w14:textId="77777777" w:rsidR="009107DC" w:rsidRDefault="009107DC" w:rsidP="00291E42">
            <w:r>
              <w:t>3.</w:t>
            </w:r>
          </w:p>
        </w:tc>
        <w:tc>
          <w:tcPr>
            <w:tcW w:w="425" w:type="dxa"/>
          </w:tcPr>
          <w:p w14:paraId="24528847" w14:textId="77777777" w:rsidR="009107DC" w:rsidRDefault="009107DC" w:rsidP="00291E42"/>
        </w:tc>
        <w:tc>
          <w:tcPr>
            <w:tcW w:w="1418" w:type="dxa"/>
          </w:tcPr>
          <w:p w14:paraId="0D42E0FD" w14:textId="77777777" w:rsidR="009107DC" w:rsidRDefault="009107DC" w:rsidP="00291E42"/>
        </w:tc>
      </w:tr>
      <w:tr w:rsidR="009107DC" w14:paraId="724B0F98" w14:textId="77777777" w:rsidTr="00291E42">
        <w:tc>
          <w:tcPr>
            <w:tcW w:w="5919" w:type="dxa"/>
            <w:shd w:val="clear" w:color="auto" w:fill="FFFFFF"/>
          </w:tcPr>
          <w:p w14:paraId="6BB3CDD8" w14:textId="77777777" w:rsidR="009107DC" w:rsidRDefault="00653E78" w:rsidP="00291E42">
            <w:pPr>
              <w:rPr>
                <w:b/>
                <w:sz w:val="24"/>
              </w:rPr>
            </w:pPr>
            <w:r>
              <w:rPr>
                <w:b/>
                <w:sz w:val="24"/>
              </w:rPr>
              <w:t>Maßnahme / Ursache (</w:t>
            </w:r>
            <w:r w:rsidR="009107DC">
              <w:rPr>
                <w:b/>
                <w:sz w:val="24"/>
              </w:rPr>
              <w:t>Auditierte Organisation)</w:t>
            </w:r>
          </w:p>
        </w:tc>
        <w:tc>
          <w:tcPr>
            <w:tcW w:w="2411" w:type="dxa"/>
            <w:gridSpan w:val="2"/>
            <w:shd w:val="clear" w:color="auto" w:fill="FFFFFF"/>
          </w:tcPr>
          <w:p w14:paraId="6BECDB31" w14:textId="77777777" w:rsidR="009107DC" w:rsidRDefault="009107DC" w:rsidP="00291E42">
            <w:pPr>
              <w:rPr>
                <w:b/>
                <w:sz w:val="24"/>
              </w:rPr>
            </w:pPr>
            <w:r>
              <w:rPr>
                <w:b/>
                <w:sz w:val="24"/>
              </w:rPr>
              <w:t>VA</w:t>
            </w:r>
          </w:p>
        </w:tc>
        <w:tc>
          <w:tcPr>
            <w:tcW w:w="1418" w:type="dxa"/>
            <w:shd w:val="clear" w:color="auto" w:fill="FFFFFF"/>
          </w:tcPr>
          <w:p w14:paraId="78A1CD3A" w14:textId="77777777" w:rsidR="009107DC" w:rsidRDefault="009107DC" w:rsidP="00291E42">
            <w:pPr>
              <w:rPr>
                <w:b/>
                <w:sz w:val="24"/>
              </w:rPr>
            </w:pPr>
            <w:r>
              <w:rPr>
                <w:b/>
                <w:sz w:val="24"/>
              </w:rPr>
              <w:t>Termin</w:t>
            </w:r>
          </w:p>
        </w:tc>
      </w:tr>
      <w:tr w:rsidR="009107DC" w14:paraId="635B3693" w14:textId="77777777" w:rsidTr="00291E42">
        <w:tc>
          <w:tcPr>
            <w:tcW w:w="5919" w:type="dxa"/>
          </w:tcPr>
          <w:p w14:paraId="44A23F37" w14:textId="77777777" w:rsidR="009107DC" w:rsidRDefault="009107DC" w:rsidP="00291E42">
            <w:r>
              <w:t>Zu 1</w:t>
            </w:r>
          </w:p>
        </w:tc>
        <w:tc>
          <w:tcPr>
            <w:tcW w:w="2411" w:type="dxa"/>
            <w:gridSpan w:val="2"/>
          </w:tcPr>
          <w:p w14:paraId="1F600AB5" w14:textId="77777777" w:rsidR="009107DC" w:rsidRDefault="009107DC" w:rsidP="00291E42"/>
        </w:tc>
        <w:tc>
          <w:tcPr>
            <w:tcW w:w="1418" w:type="dxa"/>
          </w:tcPr>
          <w:p w14:paraId="4287808B" w14:textId="77777777" w:rsidR="009107DC" w:rsidRDefault="009107DC" w:rsidP="00291E42"/>
        </w:tc>
      </w:tr>
      <w:tr w:rsidR="009107DC" w14:paraId="4C46477F" w14:textId="77777777" w:rsidTr="00291E42">
        <w:tc>
          <w:tcPr>
            <w:tcW w:w="5919" w:type="dxa"/>
          </w:tcPr>
          <w:p w14:paraId="3D499CB0" w14:textId="77777777" w:rsidR="009107DC" w:rsidRDefault="009107DC" w:rsidP="00291E42">
            <w:r>
              <w:t>Zu 2</w:t>
            </w:r>
          </w:p>
        </w:tc>
        <w:tc>
          <w:tcPr>
            <w:tcW w:w="2411" w:type="dxa"/>
            <w:gridSpan w:val="2"/>
          </w:tcPr>
          <w:p w14:paraId="4C0CEC5F" w14:textId="77777777" w:rsidR="009107DC" w:rsidRDefault="009107DC" w:rsidP="00291E42"/>
        </w:tc>
        <w:tc>
          <w:tcPr>
            <w:tcW w:w="1418" w:type="dxa"/>
          </w:tcPr>
          <w:p w14:paraId="26D4C996" w14:textId="77777777" w:rsidR="009107DC" w:rsidRDefault="009107DC" w:rsidP="00291E42"/>
        </w:tc>
      </w:tr>
      <w:tr w:rsidR="009107DC" w14:paraId="574C366C" w14:textId="77777777" w:rsidTr="00291E42">
        <w:tc>
          <w:tcPr>
            <w:tcW w:w="5919" w:type="dxa"/>
          </w:tcPr>
          <w:p w14:paraId="3F31C255" w14:textId="77777777" w:rsidR="009107DC" w:rsidRDefault="009107DC" w:rsidP="00291E42">
            <w:r>
              <w:t>Zu 3</w:t>
            </w:r>
          </w:p>
        </w:tc>
        <w:tc>
          <w:tcPr>
            <w:tcW w:w="2411" w:type="dxa"/>
            <w:gridSpan w:val="2"/>
          </w:tcPr>
          <w:p w14:paraId="72F8FFA2" w14:textId="77777777" w:rsidR="009107DC" w:rsidRDefault="009107DC" w:rsidP="00291E42"/>
        </w:tc>
        <w:tc>
          <w:tcPr>
            <w:tcW w:w="1418" w:type="dxa"/>
          </w:tcPr>
          <w:p w14:paraId="5573D200" w14:textId="77777777" w:rsidR="009107DC" w:rsidRDefault="009107DC" w:rsidP="00291E42"/>
        </w:tc>
      </w:tr>
    </w:tbl>
    <w:p w14:paraId="21D0A0B5" w14:textId="77777777" w:rsidR="009107DC" w:rsidRDefault="009107DC" w:rsidP="009107DC">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p w14:paraId="5BB20091" w14:textId="77777777" w:rsidR="009107DC" w:rsidRPr="008476F4" w:rsidRDefault="009107DC" w:rsidP="009107DC">
      <w:pPr>
        <w:rPr>
          <w:b/>
          <w:bCs/>
        </w:rPr>
      </w:pPr>
      <w:r w:rsidRPr="008476F4">
        <w:rPr>
          <w:b/>
        </w:rPr>
        <w:t xml:space="preserve">DIN EN ISO </w:t>
      </w:r>
      <w:r>
        <w:rPr>
          <w:b/>
        </w:rPr>
        <w:t>9001:</w:t>
      </w:r>
      <w:r w:rsidR="00030543">
        <w:rPr>
          <w:b/>
        </w:rPr>
        <w:t>2015</w:t>
      </w:r>
      <w:r w:rsidRPr="008476F4">
        <w:rPr>
          <w:b/>
        </w:rPr>
        <w:t xml:space="preserve"> </w:t>
      </w:r>
    </w:p>
    <w:p w14:paraId="56CC9916" w14:textId="77777777" w:rsidR="009107DC" w:rsidRPr="00D773E9" w:rsidRDefault="009107DC" w:rsidP="009107DC">
      <w:pPr>
        <w:pStyle w:val="KeinLeerraum"/>
      </w:pPr>
      <w:r w:rsidRPr="00D773E9">
        <w:t xml:space="preserve">10 Verbesserung </w:t>
      </w:r>
      <w:r>
        <w:rPr>
          <w:bCs/>
        </w:rPr>
        <w:tab/>
      </w:r>
      <w:r w:rsidRPr="007920A4">
        <w:rPr>
          <w:bCs/>
        </w:rPr>
        <w:tab/>
      </w:r>
      <w:r w:rsidR="00D03F2F">
        <w:rPr>
          <w:bCs/>
        </w:rPr>
        <w:tab/>
      </w:r>
      <w:r>
        <w:rPr>
          <w:bCs/>
        </w:rPr>
        <w:tab/>
      </w:r>
      <w:r w:rsidR="00D03F2F">
        <w:rPr>
          <w:bCs/>
        </w:rPr>
        <w:tab/>
      </w:r>
      <w:r w:rsidR="00D03F2F">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0219B5BD" w14:textId="77777777" w:rsidR="009107DC" w:rsidRPr="00D773E9" w:rsidRDefault="009107DC" w:rsidP="009107DC">
      <w:pPr>
        <w:pStyle w:val="KeinLeerraum"/>
      </w:pPr>
      <w:r w:rsidRPr="00D773E9">
        <w:t xml:space="preserve">10 1 Allgemeines </w:t>
      </w:r>
      <w:r>
        <w:rPr>
          <w:bCs/>
        </w:rPr>
        <w:tab/>
      </w:r>
      <w:r w:rsidRPr="007920A4">
        <w:rPr>
          <w:bCs/>
        </w:rPr>
        <w:tab/>
      </w:r>
      <w:r>
        <w:rPr>
          <w:bCs/>
        </w:rPr>
        <w:tab/>
      </w:r>
      <w:r w:rsidR="00D03F2F">
        <w:rPr>
          <w:bCs/>
        </w:rPr>
        <w:tab/>
      </w:r>
      <w:r w:rsidR="00D03F2F">
        <w:rPr>
          <w:bCs/>
        </w:rPr>
        <w:tab/>
      </w:r>
      <w:r w:rsidR="00D03F2F">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2F5DD7D9" w14:textId="77777777" w:rsidR="009107DC" w:rsidRPr="00D773E9" w:rsidRDefault="009107DC" w:rsidP="009107DC">
      <w:pPr>
        <w:pStyle w:val="KeinLeerraum"/>
      </w:pPr>
      <w:r w:rsidRPr="00D773E9">
        <w:t xml:space="preserve">10 2 Nichtkonformität und Korrekturmaßnahmen </w:t>
      </w:r>
      <w:r>
        <w:rPr>
          <w:bCs/>
        </w:rPr>
        <w:tab/>
      </w:r>
      <w:r w:rsidRPr="007920A4">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3E2E5E8D" w14:textId="77777777" w:rsidR="009107DC" w:rsidRPr="00D773E9" w:rsidRDefault="009107DC" w:rsidP="009107DC">
      <w:pPr>
        <w:pStyle w:val="KeinLeerraum"/>
      </w:pPr>
      <w:r w:rsidRPr="00D773E9">
        <w:t>10.3 Fortlaufende Verbesserung</w:t>
      </w:r>
      <w:r>
        <w:rPr>
          <w:bCs/>
        </w:rPr>
        <w:tab/>
      </w:r>
      <w:r w:rsidRPr="007920A4">
        <w:rPr>
          <w:bCs/>
        </w:rPr>
        <w:tab/>
      </w:r>
      <w:r>
        <w:rPr>
          <w:bCs/>
        </w:rPr>
        <w:tab/>
      </w:r>
      <w:r>
        <w:rPr>
          <w:bCs/>
        </w:rPr>
        <w:tab/>
      </w:r>
      <w:r w:rsidRPr="007920A4">
        <w:rPr>
          <w:bCs/>
        </w:rPr>
        <w:sym w:font="Wingdings" w:char="F06F"/>
      </w:r>
      <w:r w:rsidRPr="007920A4">
        <w:rPr>
          <w:bCs/>
        </w:rPr>
        <w:t xml:space="preserve"> erfüllt  </w:t>
      </w:r>
      <w:r w:rsidRPr="007920A4">
        <w:rPr>
          <w:bCs/>
        </w:rPr>
        <w:tab/>
      </w:r>
      <w:r w:rsidRPr="007920A4">
        <w:rPr>
          <w:bCs/>
        </w:rPr>
        <w:sym w:font="Wingdings" w:char="F06F"/>
      </w:r>
      <w:r w:rsidRPr="007920A4">
        <w:rPr>
          <w:bCs/>
        </w:rPr>
        <w:t xml:space="preserve"> Siehe Maßnahme</w:t>
      </w:r>
    </w:p>
    <w:p w14:paraId="13EE12FA" w14:textId="77777777" w:rsidR="009107DC" w:rsidRDefault="009107DC" w:rsidP="009107DC">
      <w:r>
        <w:t>Freie Beschreibung / Empfehlungen</w:t>
      </w:r>
    </w:p>
    <w:p w14:paraId="2F5ACCCD" w14:textId="77777777" w:rsidR="009107DC" w:rsidRDefault="009107DC" w:rsidP="009107DC">
      <w:pPr>
        <w:tabs>
          <w:tab w:val="left" w:pos="9498"/>
        </w:tabs>
        <w:rPr>
          <w:u w:val="single"/>
        </w:rPr>
      </w:pPr>
      <w:r>
        <w:rPr>
          <w:u w:val="single"/>
        </w:rPr>
        <w:tab/>
      </w:r>
    </w:p>
    <w:p w14:paraId="496F8EFE" w14:textId="77777777" w:rsidR="009107DC" w:rsidRDefault="009107DC" w:rsidP="009107DC">
      <w:pPr>
        <w:tabs>
          <w:tab w:val="left" w:pos="9498"/>
        </w:tabs>
        <w:rPr>
          <w:u w:val="single"/>
        </w:rPr>
      </w:pPr>
      <w:r>
        <w:rPr>
          <w:u w:val="single"/>
        </w:rPr>
        <w:tab/>
      </w:r>
    </w:p>
    <w:p w14:paraId="57CD7ACB" w14:textId="77777777" w:rsidR="009107DC" w:rsidRDefault="009107DC" w:rsidP="009107DC">
      <w:pPr>
        <w:tabs>
          <w:tab w:val="left" w:pos="9498"/>
        </w:tabs>
        <w:rPr>
          <w:u w:val="single"/>
        </w:rPr>
      </w:pPr>
      <w:r>
        <w:rPr>
          <w:u w:val="single"/>
        </w:rPr>
        <w:tab/>
      </w:r>
    </w:p>
    <w:p w14:paraId="00EC9365" w14:textId="77777777" w:rsidR="009107DC" w:rsidRDefault="009107DC" w:rsidP="009107DC">
      <w:pPr>
        <w:tabs>
          <w:tab w:val="left" w:pos="9498"/>
        </w:tabs>
        <w:rPr>
          <w:u w:val="single"/>
        </w:rPr>
      </w:pPr>
      <w:r>
        <w:rPr>
          <w:u w:val="single"/>
        </w:rPr>
        <w:tab/>
      </w:r>
    </w:p>
    <w:p w14:paraId="0EDF2E69" w14:textId="77777777" w:rsidR="009107DC" w:rsidRDefault="009107DC" w:rsidP="009107DC">
      <w:pPr>
        <w:tabs>
          <w:tab w:val="left" w:pos="9498"/>
        </w:tabs>
        <w:rPr>
          <w:u w:val="single"/>
        </w:rPr>
      </w:pPr>
      <w:r>
        <w:rPr>
          <w:u w:val="single"/>
        </w:rPr>
        <w:tab/>
      </w:r>
    </w:p>
    <w:p w14:paraId="230425C6" w14:textId="77777777" w:rsidR="00D03F2F" w:rsidRDefault="00D03F2F" w:rsidP="00D03F2F">
      <w:pPr>
        <w:tabs>
          <w:tab w:val="left" w:pos="9498"/>
        </w:tabs>
        <w:rPr>
          <w:u w:val="single"/>
        </w:rPr>
      </w:pPr>
      <w:r>
        <w:rPr>
          <w:u w:val="single"/>
        </w:rPr>
        <w:tab/>
      </w:r>
    </w:p>
    <w:p w14:paraId="7129E1AC" w14:textId="77777777" w:rsidR="00D03F2F" w:rsidRDefault="00D03F2F" w:rsidP="00D03F2F">
      <w:pPr>
        <w:tabs>
          <w:tab w:val="left" w:pos="9498"/>
        </w:tabs>
        <w:rPr>
          <w:u w:val="single"/>
        </w:rPr>
      </w:pPr>
      <w:r>
        <w:rPr>
          <w:u w:val="single"/>
        </w:rPr>
        <w:tab/>
      </w:r>
    </w:p>
    <w:p w14:paraId="6EC389A4" w14:textId="77777777" w:rsidR="00D03F2F" w:rsidRDefault="00D03F2F" w:rsidP="00D03F2F">
      <w:pPr>
        <w:tabs>
          <w:tab w:val="left" w:pos="9498"/>
        </w:tabs>
        <w:rPr>
          <w:u w:val="single"/>
        </w:rPr>
      </w:pPr>
      <w:r>
        <w:rPr>
          <w:u w:val="single"/>
        </w:rPr>
        <w:tab/>
      </w:r>
    </w:p>
    <w:p w14:paraId="5E844E70" w14:textId="77777777" w:rsidR="00D03F2F" w:rsidRDefault="00D03F2F" w:rsidP="00D03F2F">
      <w:pPr>
        <w:tabs>
          <w:tab w:val="left" w:pos="9498"/>
        </w:tabs>
        <w:rPr>
          <w:u w:val="single"/>
        </w:rPr>
      </w:pPr>
      <w:r>
        <w:rPr>
          <w:u w:val="single"/>
        </w:rPr>
        <w:tab/>
      </w:r>
    </w:p>
    <w:p w14:paraId="14C21441" w14:textId="77777777" w:rsidR="009107DC" w:rsidRDefault="009107DC" w:rsidP="009107DC">
      <w:pPr>
        <w:tabs>
          <w:tab w:val="left" w:pos="9498"/>
        </w:tabs>
        <w:rPr>
          <w:u w:val="single"/>
        </w:rPr>
      </w:pPr>
      <w:r>
        <w:rPr>
          <w:u w:val="single"/>
        </w:rPr>
        <w:tab/>
      </w:r>
    </w:p>
    <w:p w14:paraId="748FB4DD" w14:textId="77777777" w:rsidR="009107DC" w:rsidRDefault="009107DC" w:rsidP="009107DC">
      <w:pPr>
        <w:rPr>
          <w:u w:val="single"/>
        </w:rPr>
      </w:pPr>
      <w:r>
        <w:rPr>
          <w:u w:val="single"/>
        </w:rPr>
        <w:t xml:space="preserve">Eingesehene Unterlagen </w:t>
      </w:r>
    </w:p>
    <w:p w14:paraId="481A656A"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37B17956"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2E88AC50"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p w14:paraId="4C474B42" w14:textId="77777777" w:rsidR="009107DC" w:rsidRDefault="009107DC" w:rsidP="009107DC">
      <w:pPr>
        <w:rPr>
          <w:u w:val="single"/>
        </w:rPr>
      </w:pPr>
      <w:r>
        <w:rPr>
          <w:b/>
          <w:bCs/>
        </w:rPr>
        <w:sym w:font="Wingdings" w:char="F06F"/>
      </w:r>
      <w:r>
        <w:rPr>
          <w:b/>
          <w:bCs/>
        </w:rPr>
        <w:t xml:space="preserve"> _________________________________________________ </w:t>
      </w:r>
      <w:r>
        <w:rPr>
          <w:b/>
          <w:bCs/>
        </w:rPr>
        <w:sym w:font="Wingdings" w:char="F06F"/>
      </w:r>
      <w:r>
        <w:rPr>
          <w:b/>
          <w:bCs/>
        </w:rPr>
        <w:t xml:space="preserve"> Person _________________________</w:t>
      </w:r>
    </w:p>
    <w:tbl>
      <w:tblPr>
        <w:tblW w:w="9748" w:type="dxa"/>
        <w:tblInd w:w="-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919"/>
        <w:gridCol w:w="1986"/>
        <w:gridCol w:w="425"/>
        <w:gridCol w:w="1418"/>
      </w:tblGrid>
      <w:tr w:rsidR="009107DC" w14:paraId="6D341EA6" w14:textId="77777777" w:rsidTr="00291E42">
        <w:tc>
          <w:tcPr>
            <w:tcW w:w="7905" w:type="dxa"/>
            <w:gridSpan w:val="2"/>
            <w:shd w:val="clear" w:color="auto" w:fill="FFFFFF"/>
          </w:tcPr>
          <w:p w14:paraId="661F06C7" w14:textId="77777777" w:rsidR="009107DC" w:rsidRDefault="009107DC" w:rsidP="00291E42">
            <w:pPr>
              <w:rPr>
                <w:b/>
                <w:sz w:val="24"/>
              </w:rPr>
            </w:pPr>
            <w:r>
              <w:rPr>
                <w:b/>
                <w:sz w:val="24"/>
              </w:rPr>
              <w:t>Ergebnis (Auditor/-in)</w:t>
            </w:r>
          </w:p>
        </w:tc>
        <w:tc>
          <w:tcPr>
            <w:tcW w:w="425" w:type="dxa"/>
            <w:shd w:val="clear" w:color="auto" w:fill="FFFFFF"/>
          </w:tcPr>
          <w:p w14:paraId="4F53FE66" w14:textId="77777777" w:rsidR="009107DC" w:rsidRDefault="009107DC" w:rsidP="00291E42">
            <w:pPr>
              <w:rPr>
                <w:b/>
                <w:sz w:val="24"/>
              </w:rPr>
            </w:pPr>
            <w:r>
              <w:rPr>
                <w:b/>
                <w:sz w:val="24"/>
              </w:rPr>
              <w:t>E</w:t>
            </w:r>
          </w:p>
        </w:tc>
        <w:tc>
          <w:tcPr>
            <w:tcW w:w="1418" w:type="dxa"/>
            <w:shd w:val="clear" w:color="auto" w:fill="FFFFFF"/>
          </w:tcPr>
          <w:p w14:paraId="64535D6E" w14:textId="77777777" w:rsidR="009107DC" w:rsidRDefault="009107DC" w:rsidP="00291E42">
            <w:pPr>
              <w:rPr>
                <w:b/>
                <w:sz w:val="24"/>
              </w:rPr>
            </w:pPr>
            <w:r>
              <w:rPr>
                <w:b/>
                <w:sz w:val="24"/>
              </w:rPr>
              <w:t>Termin</w:t>
            </w:r>
          </w:p>
        </w:tc>
      </w:tr>
      <w:tr w:rsidR="009107DC" w14:paraId="2B244053" w14:textId="77777777" w:rsidTr="00291E42">
        <w:tc>
          <w:tcPr>
            <w:tcW w:w="7905" w:type="dxa"/>
            <w:gridSpan w:val="2"/>
          </w:tcPr>
          <w:p w14:paraId="0388B068" w14:textId="77777777" w:rsidR="009107DC" w:rsidRDefault="009107DC" w:rsidP="00291E42">
            <w:r>
              <w:t>1.</w:t>
            </w:r>
          </w:p>
        </w:tc>
        <w:tc>
          <w:tcPr>
            <w:tcW w:w="425" w:type="dxa"/>
          </w:tcPr>
          <w:p w14:paraId="2DE4410D" w14:textId="77777777" w:rsidR="009107DC" w:rsidRDefault="009107DC" w:rsidP="00291E42"/>
        </w:tc>
        <w:tc>
          <w:tcPr>
            <w:tcW w:w="1418" w:type="dxa"/>
          </w:tcPr>
          <w:p w14:paraId="28A05D33" w14:textId="77777777" w:rsidR="009107DC" w:rsidRDefault="009107DC" w:rsidP="00291E42"/>
        </w:tc>
      </w:tr>
      <w:tr w:rsidR="009107DC" w14:paraId="6D5A4FC1" w14:textId="77777777" w:rsidTr="00291E42">
        <w:tc>
          <w:tcPr>
            <w:tcW w:w="7905" w:type="dxa"/>
            <w:gridSpan w:val="2"/>
          </w:tcPr>
          <w:p w14:paraId="28C47EFB" w14:textId="77777777" w:rsidR="009107DC" w:rsidRDefault="009107DC" w:rsidP="00291E42">
            <w:r>
              <w:t>2.</w:t>
            </w:r>
          </w:p>
        </w:tc>
        <w:tc>
          <w:tcPr>
            <w:tcW w:w="425" w:type="dxa"/>
          </w:tcPr>
          <w:p w14:paraId="154819F6" w14:textId="77777777" w:rsidR="009107DC" w:rsidRDefault="009107DC" w:rsidP="00291E42"/>
        </w:tc>
        <w:tc>
          <w:tcPr>
            <w:tcW w:w="1418" w:type="dxa"/>
          </w:tcPr>
          <w:p w14:paraId="0A189D61" w14:textId="77777777" w:rsidR="009107DC" w:rsidRDefault="009107DC" w:rsidP="00291E42"/>
        </w:tc>
      </w:tr>
      <w:tr w:rsidR="009107DC" w14:paraId="6BA4958B" w14:textId="77777777" w:rsidTr="00291E42">
        <w:tc>
          <w:tcPr>
            <w:tcW w:w="7905" w:type="dxa"/>
            <w:gridSpan w:val="2"/>
          </w:tcPr>
          <w:p w14:paraId="3CB27DD3" w14:textId="77777777" w:rsidR="009107DC" w:rsidRDefault="009107DC" w:rsidP="00291E42">
            <w:r>
              <w:t>3.</w:t>
            </w:r>
          </w:p>
        </w:tc>
        <w:tc>
          <w:tcPr>
            <w:tcW w:w="425" w:type="dxa"/>
          </w:tcPr>
          <w:p w14:paraId="2691D1E8" w14:textId="77777777" w:rsidR="009107DC" w:rsidRDefault="009107DC" w:rsidP="00291E42"/>
        </w:tc>
        <w:tc>
          <w:tcPr>
            <w:tcW w:w="1418" w:type="dxa"/>
          </w:tcPr>
          <w:p w14:paraId="432E8B58" w14:textId="77777777" w:rsidR="009107DC" w:rsidRDefault="009107DC" w:rsidP="00291E42"/>
        </w:tc>
      </w:tr>
      <w:tr w:rsidR="009107DC" w14:paraId="04E24D6D" w14:textId="77777777" w:rsidTr="00291E42">
        <w:tc>
          <w:tcPr>
            <w:tcW w:w="5919" w:type="dxa"/>
            <w:shd w:val="clear" w:color="auto" w:fill="FFFFFF"/>
          </w:tcPr>
          <w:p w14:paraId="2409E8E3" w14:textId="77777777" w:rsidR="009107DC" w:rsidRDefault="00653E78" w:rsidP="00291E42">
            <w:pPr>
              <w:rPr>
                <w:b/>
                <w:sz w:val="24"/>
              </w:rPr>
            </w:pPr>
            <w:r>
              <w:rPr>
                <w:b/>
                <w:sz w:val="24"/>
              </w:rPr>
              <w:t>Maßnahme / Ursache (</w:t>
            </w:r>
            <w:r w:rsidR="009107DC">
              <w:rPr>
                <w:b/>
                <w:sz w:val="24"/>
              </w:rPr>
              <w:t>Auditierte Organisation)</w:t>
            </w:r>
          </w:p>
        </w:tc>
        <w:tc>
          <w:tcPr>
            <w:tcW w:w="2411" w:type="dxa"/>
            <w:gridSpan w:val="2"/>
            <w:shd w:val="clear" w:color="auto" w:fill="FFFFFF"/>
          </w:tcPr>
          <w:p w14:paraId="2B381BD1" w14:textId="77777777" w:rsidR="009107DC" w:rsidRDefault="009107DC" w:rsidP="00291E42">
            <w:pPr>
              <w:rPr>
                <w:b/>
                <w:sz w:val="24"/>
              </w:rPr>
            </w:pPr>
            <w:r>
              <w:rPr>
                <w:b/>
                <w:sz w:val="24"/>
              </w:rPr>
              <w:t>VA</w:t>
            </w:r>
          </w:p>
        </w:tc>
        <w:tc>
          <w:tcPr>
            <w:tcW w:w="1418" w:type="dxa"/>
            <w:shd w:val="clear" w:color="auto" w:fill="FFFFFF"/>
          </w:tcPr>
          <w:p w14:paraId="228FE21E" w14:textId="77777777" w:rsidR="009107DC" w:rsidRDefault="009107DC" w:rsidP="00291E42">
            <w:pPr>
              <w:rPr>
                <w:b/>
                <w:sz w:val="24"/>
              </w:rPr>
            </w:pPr>
            <w:r>
              <w:rPr>
                <w:b/>
                <w:sz w:val="24"/>
              </w:rPr>
              <w:t>Termin</w:t>
            </w:r>
          </w:p>
        </w:tc>
      </w:tr>
      <w:tr w:rsidR="009107DC" w14:paraId="429DF01C" w14:textId="77777777" w:rsidTr="00291E42">
        <w:tc>
          <w:tcPr>
            <w:tcW w:w="5919" w:type="dxa"/>
          </w:tcPr>
          <w:p w14:paraId="78C10EBC" w14:textId="77777777" w:rsidR="009107DC" w:rsidRDefault="009107DC" w:rsidP="00291E42">
            <w:r>
              <w:t>Zu 1</w:t>
            </w:r>
          </w:p>
        </w:tc>
        <w:tc>
          <w:tcPr>
            <w:tcW w:w="2411" w:type="dxa"/>
            <w:gridSpan w:val="2"/>
          </w:tcPr>
          <w:p w14:paraId="215F2EB8" w14:textId="77777777" w:rsidR="009107DC" w:rsidRDefault="009107DC" w:rsidP="00291E42"/>
        </w:tc>
        <w:tc>
          <w:tcPr>
            <w:tcW w:w="1418" w:type="dxa"/>
          </w:tcPr>
          <w:p w14:paraId="5B901C63" w14:textId="77777777" w:rsidR="009107DC" w:rsidRDefault="009107DC" w:rsidP="00291E42"/>
        </w:tc>
      </w:tr>
      <w:tr w:rsidR="009107DC" w14:paraId="3BA8A0F3" w14:textId="77777777" w:rsidTr="00291E42">
        <w:tc>
          <w:tcPr>
            <w:tcW w:w="5919" w:type="dxa"/>
          </w:tcPr>
          <w:p w14:paraId="40113C76" w14:textId="77777777" w:rsidR="009107DC" w:rsidRDefault="009107DC" w:rsidP="00291E42">
            <w:r>
              <w:t>Zu 2</w:t>
            </w:r>
          </w:p>
        </w:tc>
        <w:tc>
          <w:tcPr>
            <w:tcW w:w="2411" w:type="dxa"/>
            <w:gridSpan w:val="2"/>
          </w:tcPr>
          <w:p w14:paraId="70494FFC" w14:textId="77777777" w:rsidR="009107DC" w:rsidRDefault="009107DC" w:rsidP="00291E42"/>
        </w:tc>
        <w:tc>
          <w:tcPr>
            <w:tcW w:w="1418" w:type="dxa"/>
          </w:tcPr>
          <w:p w14:paraId="478E5D93" w14:textId="77777777" w:rsidR="009107DC" w:rsidRDefault="009107DC" w:rsidP="00291E42"/>
        </w:tc>
      </w:tr>
      <w:tr w:rsidR="009107DC" w14:paraId="325DEB90" w14:textId="77777777" w:rsidTr="00291E42">
        <w:tc>
          <w:tcPr>
            <w:tcW w:w="5919" w:type="dxa"/>
          </w:tcPr>
          <w:p w14:paraId="4F336E3B" w14:textId="77777777" w:rsidR="009107DC" w:rsidRDefault="009107DC" w:rsidP="00291E42">
            <w:r>
              <w:t>Zu 3</w:t>
            </w:r>
          </w:p>
        </w:tc>
        <w:tc>
          <w:tcPr>
            <w:tcW w:w="2411" w:type="dxa"/>
            <w:gridSpan w:val="2"/>
          </w:tcPr>
          <w:p w14:paraId="0318B31E" w14:textId="77777777" w:rsidR="009107DC" w:rsidRDefault="009107DC" w:rsidP="00291E42"/>
        </w:tc>
        <w:tc>
          <w:tcPr>
            <w:tcW w:w="1418" w:type="dxa"/>
          </w:tcPr>
          <w:p w14:paraId="659C25AB" w14:textId="77777777" w:rsidR="009107DC" w:rsidRDefault="009107DC" w:rsidP="00291E42"/>
        </w:tc>
      </w:tr>
    </w:tbl>
    <w:p w14:paraId="5822C702" w14:textId="77777777" w:rsidR="009107DC" w:rsidRDefault="009107DC" w:rsidP="009107DC">
      <w:pPr>
        <w:rPr>
          <w:b/>
          <w:bCs/>
          <w:sz w:val="16"/>
          <w:szCs w:val="16"/>
        </w:rPr>
      </w:pPr>
      <w:r w:rsidRPr="007920A4">
        <w:rPr>
          <w:b/>
          <w:bCs/>
          <w:sz w:val="16"/>
          <w:szCs w:val="16"/>
        </w:rPr>
        <w:t>Feld E= Einstufung; A= Abweichung (</w:t>
      </w:r>
      <w:r>
        <w:rPr>
          <w:b/>
          <w:bCs/>
          <w:sz w:val="16"/>
          <w:szCs w:val="16"/>
        </w:rPr>
        <w:t>Umgehende Maßnahmen</w:t>
      </w:r>
      <w:r w:rsidRPr="007920A4">
        <w:rPr>
          <w:b/>
          <w:bCs/>
          <w:sz w:val="16"/>
          <w:szCs w:val="16"/>
        </w:rPr>
        <w:t xml:space="preserve">); </w:t>
      </w:r>
      <w:r>
        <w:rPr>
          <w:b/>
          <w:bCs/>
          <w:sz w:val="16"/>
          <w:szCs w:val="16"/>
        </w:rPr>
        <w:t xml:space="preserve"> </w:t>
      </w:r>
      <w:r w:rsidRPr="007920A4">
        <w:rPr>
          <w:b/>
          <w:bCs/>
          <w:sz w:val="16"/>
          <w:szCs w:val="16"/>
        </w:rPr>
        <w:t>F=Feststellung (Maßnahme wird durch das Unternehmen überwacht)</w:t>
      </w:r>
    </w:p>
    <w:sectPr w:rsidR="009107DC" w:rsidSect="004E2701">
      <w:type w:val="continuous"/>
      <w:pgSz w:w="11907" w:h="16840"/>
      <w:pgMar w:top="1026" w:right="708" w:bottom="709" w:left="1418" w:header="426" w:footer="3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BD34" w14:textId="77777777" w:rsidR="00197B3D" w:rsidRDefault="00197B3D">
      <w:r>
        <w:separator/>
      </w:r>
    </w:p>
  </w:endnote>
  <w:endnote w:type="continuationSeparator" w:id="0">
    <w:p w14:paraId="07C2D4BF" w14:textId="77777777" w:rsidR="00197B3D" w:rsidRDefault="00197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F3FE" w14:textId="77777777" w:rsidR="000C18A4" w:rsidRDefault="000C18A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C042" w14:textId="417BF2B6" w:rsidR="009710E5" w:rsidRDefault="009710E5" w:rsidP="009710E5">
    <w:pPr>
      <w:pStyle w:val="Fuzeile"/>
      <w:rPr>
        <w:sz w:val="16"/>
        <w:szCs w:val="16"/>
      </w:rPr>
    </w:pPr>
    <w:r>
      <w:rPr>
        <w:b/>
        <w:sz w:val="16"/>
        <w:szCs w:val="16"/>
      </w:rPr>
      <w:t xml:space="preserve">Revision 1, Seite </w:t>
    </w:r>
    <w:r>
      <w:rPr>
        <w:b/>
        <w:sz w:val="16"/>
        <w:szCs w:val="16"/>
      </w:rPr>
      <w:fldChar w:fldCharType="begin"/>
    </w:r>
    <w:r>
      <w:rPr>
        <w:b/>
        <w:sz w:val="16"/>
        <w:szCs w:val="16"/>
      </w:rPr>
      <w:instrText>PAGE</w:instrText>
    </w:r>
    <w:r>
      <w:rPr>
        <w:b/>
        <w:sz w:val="16"/>
        <w:szCs w:val="16"/>
      </w:rPr>
      <w:fldChar w:fldCharType="separate"/>
    </w:r>
    <w:r w:rsidR="001405EA">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1405EA">
      <w:rPr>
        <w:b/>
        <w:noProof/>
        <w:sz w:val="16"/>
        <w:szCs w:val="16"/>
      </w:rPr>
      <w:t>17</w:t>
    </w:r>
    <w:r>
      <w:rPr>
        <w:b/>
        <w:sz w:val="16"/>
        <w:szCs w:val="16"/>
      </w:rPr>
      <w:fldChar w:fldCharType="end"/>
    </w:r>
    <w:r>
      <w:rPr>
        <w:b/>
        <w:sz w:val="16"/>
        <w:szCs w:val="16"/>
      </w:rPr>
      <w:t>, gültig ab 13.02.2026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A80A" w14:textId="77777777" w:rsidR="00D87E8B" w:rsidRDefault="00D87E8B">
    <w:pPr>
      <w:pStyle w:val="Fuzeile"/>
      <w:rPr>
        <w:sz w:val="16"/>
      </w:rPr>
    </w:pPr>
    <w:r>
      <w:rPr>
        <w:sz w:val="16"/>
      </w:rPr>
      <w:t>©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7575" w14:textId="77777777" w:rsidR="00197B3D" w:rsidRDefault="00197B3D">
      <w:r>
        <w:separator/>
      </w:r>
    </w:p>
  </w:footnote>
  <w:footnote w:type="continuationSeparator" w:id="0">
    <w:p w14:paraId="2FFE3F83" w14:textId="77777777" w:rsidR="00197B3D" w:rsidRDefault="00197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F255" w14:textId="77777777" w:rsidR="000C18A4" w:rsidRDefault="000C18A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1" w:type="dxa"/>
      <w:tblInd w:w="70" w:type="dxa"/>
      <w:tblBorders>
        <w:bottom w:val="single" w:sz="12" w:space="0" w:color="333333"/>
      </w:tblBorders>
      <w:tblLayout w:type="fixed"/>
      <w:tblCellMar>
        <w:left w:w="70" w:type="dxa"/>
        <w:right w:w="70" w:type="dxa"/>
      </w:tblCellMar>
      <w:tblLook w:val="0000" w:firstRow="0" w:lastRow="0" w:firstColumn="0" w:lastColumn="0" w:noHBand="0" w:noVBand="0"/>
    </w:tblPr>
    <w:tblGrid>
      <w:gridCol w:w="9781"/>
      <w:gridCol w:w="160"/>
    </w:tblGrid>
    <w:tr w:rsidR="00D87E8B" w14:paraId="7A586F7F" w14:textId="77777777" w:rsidTr="00121EEE">
      <w:tc>
        <w:tcPr>
          <w:tcW w:w="9781" w:type="dxa"/>
        </w:tcPr>
        <w:p w14:paraId="0A54B7DD" w14:textId="322D00C8" w:rsidR="00D87E8B" w:rsidRDefault="00D87E8B" w:rsidP="00121EEE">
          <w:pPr>
            <w:pStyle w:val="Kopfzeile"/>
            <w:spacing w:before="120"/>
            <w:rPr>
              <w:sz w:val="28"/>
            </w:rPr>
          </w:pPr>
        </w:p>
        <w:p w14:paraId="6F1E3EBF" w14:textId="77777777" w:rsidR="00D87E8B" w:rsidRPr="001405EA" w:rsidRDefault="000C18A4" w:rsidP="00D87E8B">
          <w:pPr>
            <w:jc w:val="center"/>
            <w:rPr>
              <w:b/>
              <w:sz w:val="24"/>
              <w:szCs w:val="24"/>
            </w:rPr>
          </w:pPr>
          <w:r w:rsidRPr="001405EA">
            <w:rPr>
              <w:b/>
              <w:sz w:val="24"/>
              <w:szCs w:val="24"/>
            </w:rPr>
            <w:t>9.2.</w:t>
          </w:r>
          <w:r w:rsidR="00D87E8B" w:rsidRPr="001405EA">
            <w:rPr>
              <w:b/>
              <w:sz w:val="24"/>
              <w:szCs w:val="24"/>
            </w:rPr>
            <w:t>2 Auditcheckliste</w:t>
          </w:r>
        </w:p>
      </w:tc>
      <w:tc>
        <w:tcPr>
          <w:tcW w:w="160" w:type="dxa"/>
        </w:tcPr>
        <w:p w14:paraId="765A1EB1" w14:textId="77777777" w:rsidR="00D87E8B" w:rsidRDefault="00D87E8B" w:rsidP="00121EEE">
          <w:pPr>
            <w:pStyle w:val="Kopfzeile"/>
            <w:jc w:val="right"/>
            <w:rPr>
              <w:sz w:val="40"/>
            </w:rPr>
          </w:pPr>
        </w:p>
      </w:tc>
    </w:tr>
  </w:tbl>
  <w:p w14:paraId="2DBA5D70" w14:textId="77777777" w:rsidR="00D87E8B" w:rsidRDefault="00D87E8B">
    <w:pPr>
      <w:pStyle w:val="Kopfzeile"/>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2552"/>
      <w:gridCol w:w="4536"/>
      <w:gridCol w:w="2268"/>
    </w:tblGrid>
    <w:tr w:rsidR="00D87E8B" w14:paraId="39C2B71E" w14:textId="77777777">
      <w:trPr>
        <w:cantSplit/>
        <w:trHeight w:hRule="exact" w:val="1200"/>
      </w:trPr>
      <w:tc>
        <w:tcPr>
          <w:tcW w:w="2552" w:type="dxa"/>
        </w:tcPr>
        <w:p w14:paraId="141AEB0D" w14:textId="77777777" w:rsidR="00D87E8B" w:rsidRDefault="00D87E8B">
          <w:pPr>
            <w:jc w:val="center"/>
            <w:rPr>
              <w:b/>
            </w:rPr>
          </w:pPr>
          <w:r>
            <w:rPr>
              <w:b/>
              <w:noProof/>
            </w:rPr>
            <w:drawing>
              <wp:inline distT="0" distB="0" distL="0" distR="0" wp14:anchorId="587C7392" wp14:editId="396A7AFC">
                <wp:extent cx="1504950" cy="600075"/>
                <wp:effectExtent l="19050" t="0" r="0" b="0"/>
                <wp:docPr id="2" name="Bild 2" descr=" neu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neuscan"/>
                        <pic:cNvPicPr>
                          <a:picLocks noChangeAspect="1" noChangeArrowheads="1"/>
                        </pic:cNvPicPr>
                      </pic:nvPicPr>
                      <pic:blipFill>
                        <a:blip r:embed="rId1"/>
                        <a:srcRect/>
                        <a:stretch>
                          <a:fillRect/>
                        </a:stretch>
                      </pic:blipFill>
                      <pic:spPr bwMode="auto">
                        <a:xfrm>
                          <a:off x="0" y="0"/>
                          <a:ext cx="1504950" cy="600075"/>
                        </a:xfrm>
                        <a:prstGeom prst="rect">
                          <a:avLst/>
                        </a:prstGeom>
                        <a:noFill/>
                        <a:ln w="9525">
                          <a:noFill/>
                          <a:miter lim="800000"/>
                          <a:headEnd/>
                          <a:tailEnd/>
                        </a:ln>
                      </pic:spPr>
                    </pic:pic>
                  </a:graphicData>
                </a:graphic>
              </wp:inline>
            </w:drawing>
          </w:r>
        </w:p>
      </w:tc>
      <w:tc>
        <w:tcPr>
          <w:tcW w:w="4536" w:type="dxa"/>
        </w:tcPr>
        <w:p w14:paraId="67B80E6A" w14:textId="77777777" w:rsidR="00D87E8B" w:rsidRDefault="00D87E8B">
          <w:pPr>
            <w:jc w:val="center"/>
            <w:rPr>
              <w:b/>
              <w:sz w:val="24"/>
            </w:rPr>
          </w:pPr>
          <w:r>
            <w:rPr>
              <w:b/>
              <w:sz w:val="24"/>
            </w:rPr>
            <w:t>Arbeitsanweisung :</w:t>
          </w:r>
        </w:p>
        <w:p w14:paraId="1B0DD74B" w14:textId="77777777" w:rsidR="00D87E8B" w:rsidRDefault="00D87E8B">
          <w:pPr>
            <w:jc w:val="center"/>
            <w:rPr>
              <w:b/>
              <w:sz w:val="24"/>
            </w:rPr>
          </w:pPr>
        </w:p>
        <w:p w14:paraId="7D092977" w14:textId="77777777" w:rsidR="00D87E8B" w:rsidRDefault="00D87E8B">
          <w:pPr>
            <w:jc w:val="center"/>
          </w:pPr>
          <w:r>
            <w:rPr>
              <w:b/>
              <w:sz w:val="28"/>
            </w:rPr>
            <w:t>Angebotserstellung</w:t>
          </w:r>
        </w:p>
      </w:tc>
      <w:tc>
        <w:tcPr>
          <w:tcW w:w="2268" w:type="dxa"/>
        </w:tcPr>
        <w:p w14:paraId="6388B689" w14:textId="7DD9C2BA" w:rsidR="00D87E8B" w:rsidRDefault="00D87E8B">
          <w:r>
            <w:t xml:space="preserve">Gültig ab: </w:t>
          </w:r>
          <w:fldSimple w:instr=" DATE  \* MERGEFORMAT ">
            <w:r w:rsidR="00A20CA1">
              <w:rPr>
                <w:noProof/>
              </w:rPr>
              <w:t>27.10.2025</w:t>
            </w:r>
          </w:fldSimple>
          <w:r>
            <w:br/>
            <w:t>Revision: 0</w:t>
          </w:r>
        </w:p>
        <w:p w14:paraId="0ECF8CCD" w14:textId="77777777" w:rsidR="00D87E8B" w:rsidRDefault="00D87E8B">
          <w:r>
            <w:t xml:space="preserve">Seite </w:t>
          </w:r>
          <w:r>
            <w:fldChar w:fldCharType="begin"/>
          </w:r>
          <w:r>
            <w:instrText>PAGE</w:instrText>
          </w:r>
          <w:r>
            <w:fldChar w:fldCharType="separate"/>
          </w:r>
          <w:r>
            <w:rPr>
              <w:noProof/>
            </w:rPr>
            <w:t>1</w:t>
          </w:r>
          <w:r>
            <w:rPr>
              <w:noProof/>
            </w:rPr>
            <w:fldChar w:fldCharType="end"/>
          </w:r>
          <w:r>
            <w:t xml:space="preserve"> von </w:t>
          </w:r>
          <w:fldSimple w:instr=" NUMPAGES  \* MERGEFORMAT ">
            <w:r>
              <w:rPr>
                <w:noProof/>
              </w:rPr>
              <w:t>10</w:t>
            </w:r>
          </w:fldSimple>
        </w:p>
        <w:p w14:paraId="4B593E95" w14:textId="77777777" w:rsidR="00D87E8B" w:rsidRDefault="00D87E8B">
          <w:fldSimple w:instr=" FILENAME  \* MERGEFORMAT ">
            <w:r w:rsidRPr="00390DCF">
              <w:rPr>
                <w:noProof/>
                <w:sz w:val="16"/>
              </w:rPr>
              <w:t>Auditaufzeichnungen 01 13485</w:t>
            </w:r>
          </w:fldSimple>
          <w:r>
            <w:br/>
          </w:r>
        </w:p>
      </w:tc>
    </w:tr>
  </w:tbl>
  <w:p w14:paraId="7DF7BD55" w14:textId="77777777" w:rsidR="00D87E8B" w:rsidRDefault="00D87E8B">
    <w:pPr>
      <w:pStyle w:val="Kopfzeil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11.25pt" o:bullet="t">
        <v:imagedata r:id="rId1" o:title="Aufzaehlung klein Word"/>
      </v:shape>
    </w:pict>
  </w:numPicBullet>
  <w:abstractNum w:abstractNumId="0" w15:restartNumberingAfterBreak="0">
    <w:nsid w:val="10B104B6"/>
    <w:multiLevelType w:val="hybridMultilevel"/>
    <w:tmpl w:val="58A6580C"/>
    <w:lvl w:ilvl="0" w:tplc="39B08F70">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703826"/>
    <w:multiLevelType w:val="hybridMultilevel"/>
    <w:tmpl w:val="993E4FB2"/>
    <w:lvl w:ilvl="0" w:tplc="3FF8699A">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587B97"/>
    <w:multiLevelType w:val="hybridMultilevel"/>
    <w:tmpl w:val="66D455AA"/>
    <w:lvl w:ilvl="0" w:tplc="3FF8699A">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752289"/>
    <w:multiLevelType w:val="hybridMultilevel"/>
    <w:tmpl w:val="473635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8CF5A45"/>
    <w:multiLevelType w:val="hybridMultilevel"/>
    <w:tmpl w:val="8E8CF9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7C81653"/>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67E63A52"/>
    <w:multiLevelType w:val="singleLevel"/>
    <w:tmpl w:val="9BFA4F54"/>
    <w:lvl w:ilvl="0">
      <w:start w:val="1"/>
      <w:numFmt w:val="decimalZero"/>
      <w:lvlText w:val="%1."/>
      <w:lvlJc w:val="left"/>
      <w:pPr>
        <w:tabs>
          <w:tab w:val="num" w:pos="360"/>
        </w:tabs>
        <w:ind w:left="284" w:hanging="284"/>
      </w:pPr>
    </w:lvl>
  </w:abstractNum>
  <w:abstractNum w:abstractNumId="7" w15:restartNumberingAfterBreak="0">
    <w:nsid w:val="75F17F51"/>
    <w:multiLevelType w:val="hybridMultilevel"/>
    <w:tmpl w:val="176AAD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01609450">
    <w:abstractNumId w:val="3"/>
  </w:num>
  <w:num w:numId="2" w16cid:durableId="993994746">
    <w:abstractNumId w:val="6"/>
  </w:num>
  <w:num w:numId="3" w16cid:durableId="1443455614">
    <w:abstractNumId w:val="5"/>
  </w:num>
  <w:num w:numId="4" w16cid:durableId="1251280552">
    <w:abstractNumId w:val="4"/>
  </w:num>
  <w:num w:numId="5" w16cid:durableId="480274963">
    <w:abstractNumId w:val="7"/>
  </w:num>
  <w:num w:numId="6" w16cid:durableId="589972174">
    <w:abstractNumId w:val="0"/>
  </w:num>
  <w:num w:numId="7" w16cid:durableId="2012637057">
    <w:abstractNumId w:val="2"/>
  </w:num>
  <w:num w:numId="8" w16cid:durableId="33915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oNotHyphenateCaps/>
  <w:displayHorizontalDrawingGridEvery w:val="0"/>
  <w:displayVerticalDrawingGridEvery w:val="0"/>
  <w:doNotUseMarginsForDrawingGridOrigin/>
  <w:doNotShadeFormData/>
  <w:noPunctuationKerning/>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D6B"/>
    <w:rsid w:val="00014E5A"/>
    <w:rsid w:val="0002715D"/>
    <w:rsid w:val="00030543"/>
    <w:rsid w:val="00085C52"/>
    <w:rsid w:val="00094BE2"/>
    <w:rsid w:val="000A0F83"/>
    <w:rsid w:val="000B3587"/>
    <w:rsid w:val="000C131E"/>
    <w:rsid w:val="000C18A4"/>
    <w:rsid w:val="000C2627"/>
    <w:rsid w:val="000E6BCD"/>
    <w:rsid w:val="000F28EB"/>
    <w:rsid w:val="000F6A1C"/>
    <w:rsid w:val="00120498"/>
    <w:rsid w:val="00121EEE"/>
    <w:rsid w:val="001405EA"/>
    <w:rsid w:val="001653AF"/>
    <w:rsid w:val="00174253"/>
    <w:rsid w:val="00195729"/>
    <w:rsid w:val="00197B3D"/>
    <w:rsid w:val="001D7716"/>
    <w:rsid w:val="001E77FB"/>
    <w:rsid w:val="001F41DF"/>
    <w:rsid w:val="002042AD"/>
    <w:rsid w:val="00206927"/>
    <w:rsid w:val="00222B9A"/>
    <w:rsid w:val="0024473D"/>
    <w:rsid w:val="00267CCD"/>
    <w:rsid w:val="002730DD"/>
    <w:rsid w:val="00294E5F"/>
    <w:rsid w:val="003544A9"/>
    <w:rsid w:val="00390DCF"/>
    <w:rsid w:val="003D2C5E"/>
    <w:rsid w:val="00436075"/>
    <w:rsid w:val="00436CF9"/>
    <w:rsid w:val="00455C2F"/>
    <w:rsid w:val="00460174"/>
    <w:rsid w:val="004957A5"/>
    <w:rsid w:val="004E2701"/>
    <w:rsid w:val="005158F4"/>
    <w:rsid w:val="0052450D"/>
    <w:rsid w:val="005276E0"/>
    <w:rsid w:val="00554E87"/>
    <w:rsid w:val="005706E8"/>
    <w:rsid w:val="005A0F81"/>
    <w:rsid w:val="005B1B7C"/>
    <w:rsid w:val="005B6172"/>
    <w:rsid w:val="005D7213"/>
    <w:rsid w:val="00647E65"/>
    <w:rsid w:val="00653E78"/>
    <w:rsid w:val="00667F31"/>
    <w:rsid w:val="006D25D4"/>
    <w:rsid w:val="006E33AE"/>
    <w:rsid w:val="006E7213"/>
    <w:rsid w:val="007333E7"/>
    <w:rsid w:val="007920A4"/>
    <w:rsid w:val="007A2A68"/>
    <w:rsid w:val="007D2D6B"/>
    <w:rsid w:val="007D6292"/>
    <w:rsid w:val="007D6958"/>
    <w:rsid w:val="007E41E1"/>
    <w:rsid w:val="008476F4"/>
    <w:rsid w:val="008542FA"/>
    <w:rsid w:val="0085719E"/>
    <w:rsid w:val="00891334"/>
    <w:rsid w:val="008A7112"/>
    <w:rsid w:val="008B360B"/>
    <w:rsid w:val="008B47CF"/>
    <w:rsid w:val="009107DC"/>
    <w:rsid w:val="00936EC0"/>
    <w:rsid w:val="00952E5B"/>
    <w:rsid w:val="009710E5"/>
    <w:rsid w:val="00971DBD"/>
    <w:rsid w:val="009A2E67"/>
    <w:rsid w:val="009D139C"/>
    <w:rsid w:val="009F555B"/>
    <w:rsid w:val="009F769D"/>
    <w:rsid w:val="00A00884"/>
    <w:rsid w:val="00A11E98"/>
    <w:rsid w:val="00A20CA1"/>
    <w:rsid w:val="00A27075"/>
    <w:rsid w:val="00A359B2"/>
    <w:rsid w:val="00A77969"/>
    <w:rsid w:val="00A92ECB"/>
    <w:rsid w:val="00B015AF"/>
    <w:rsid w:val="00B03AB9"/>
    <w:rsid w:val="00B70E13"/>
    <w:rsid w:val="00B74430"/>
    <w:rsid w:val="00B8660A"/>
    <w:rsid w:val="00CC05BD"/>
    <w:rsid w:val="00CD2835"/>
    <w:rsid w:val="00D03F2F"/>
    <w:rsid w:val="00D32E8E"/>
    <w:rsid w:val="00D87E8B"/>
    <w:rsid w:val="00D91B7C"/>
    <w:rsid w:val="00DF5804"/>
    <w:rsid w:val="00EB5F85"/>
    <w:rsid w:val="00EC5E57"/>
    <w:rsid w:val="00ED1BCE"/>
    <w:rsid w:val="00EE0543"/>
    <w:rsid w:val="00EE077B"/>
    <w:rsid w:val="00EF556C"/>
    <w:rsid w:val="00F02FA0"/>
    <w:rsid w:val="00F16D9D"/>
    <w:rsid w:val="00F32C03"/>
    <w:rsid w:val="00F47589"/>
    <w:rsid w:val="00F54B00"/>
    <w:rsid w:val="00F654D3"/>
    <w:rsid w:val="00F70D8C"/>
    <w:rsid w:val="00F8528D"/>
    <w:rsid w:val="00F855D0"/>
    <w:rsid w:val="00F86127"/>
    <w:rsid w:val="00F96790"/>
    <w:rsid w:val="00FE6C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36E89598"/>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C2627"/>
  </w:style>
  <w:style w:type="paragraph" w:styleId="berschrift1">
    <w:name w:val="heading 1"/>
    <w:basedOn w:val="Standard"/>
    <w:next w:val="Standard"/>
    <w:link w:val="berschrift1Zchn"/>
    <w:uiPriority w:val="9"/>
    <w:qFormat/>
    <w:rsid w:val="000C26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0C26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0C262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0C2627"/>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0C2627"/>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0C262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0C262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0C262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0C262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rsid w:val="00F70D8C"/>
    <w:pPr>
      <w:tabs>
        <w:tab w:val="center" w:pos="4819"/>
        <w:tab w:val="right" w:pos="9071"/>
      </w:tabs>
    </w:pPr>
  </w:style>
  <w:style w:type="paragraph" w:styleId="Kopfzeile">
    <w:name w:val="header"/>
    <w:aliases w:val="Headline 9pt,Headline"/>
    <w:basedOn w:val="Standard"/>
    <w:rsid w:val="00F70D8C"/>
    <w:pPr>
      <w:tabs>
        <w:tab w:val="center" w:pos="4819"/>
        <w:tab w:val="right" w:pos="9071"/>
      </w:tabs>
    </w:pPr>
  </w:style>
  <w:style w:type="paragraph" w:styleId="Textkrper">
    <w:name w:val="Body Text"/>
    <w:basedOn w:val="Standard"/>
    <w:rsid w:val="00F70D8C"/>
    <w:pPr>
      <w:widowControl w:val="0"/>
      <w:jc w:val="both"/>
    </w:pPr>
    <w:rPr>
      <w:rFonts w:ascii="Times New Roman" w:hAnsi="Times New Roman"/>
      <w:sz w:val="24"/>
    </w:rPr>
  </w:style>
  <w:style w:type="character" w:styleId="Hyperlink">
    <w:name w:val="Hyperlink"/>
    <w:basedOn w:val="Absatz-Standardschriftart"/>
    <w:rsid w:val="00F70D8C"/>
    <w:rPr>
      <w:color w:val="0000FF"/>
      <w:u w:val="single"/>
    </w:rPr>
  </w:style>
  <w:style w:type="paragraph" w:styleId="Textkrper2">
    <w:name w:val="Body Text 2"/>
    <w:basedOn w:val="Standard"/>
    <w:rsid w:val="00F70D8C"/>
    <w:pPr>
      <w:jc w:val="center"/>
    </w:pPr>
  </w:style>
  <w:style w:type="paragraph" w:styleId="Textkrper3">
    <w:name w:val="Body Text 3"/>
    <w:basedOn w:val="Standard"/>
    <w:rsid w:val="00F70D8C"/>
    <w:pPr>
      <w:jc w:val="center"/>
    </w:pPr>
    <w:rPr>
      <w:b/>
    </w:rPr>
  </w:style>
  <w:style w:type="character" w:styleId="Seitenzahl">
    <w:name w:val="page number"/>
    <w:basedOn w:val="Absatz-Standardschriftart"/>
    <w:rsid w:val="00F70D8C"/>
  </w:style>
  <w:style w:type="paragraph" w:customStyle="1" w:styleId="Absatz1">
    <w:name w:val="Absatz 1"/>
    <w:rsid w:val="00F70D8C"/>
    <w:pPr>
      <w:spacing w:after="240" w:line="480" w:lineRule="exact"/>
    </w:pPr>
    <w:rPr>
      <w:rFonts w:ascii="Helvetica" w:hAnsi="Helvetica"/>
      <w:b/>
      <w:sz w:val="28"/>
    </w:rPr>
  </w:style>
  <w:style w:type="paragraph" w:styleId="Verzeichnis3">
    <w:name w:val="toc 3"/>
    <w:basedOn w:val="Standard"/>
    <w:next w:val="Standard"/>
    <w:autoRedefine/>
    <w:semiHidden/>
    <w:rsid w:val="00F70D8C"/>
    <w:pPr>
      <w:ind w:left="400"/>
    </w:pPr>
    <w:rPr>
      <w:b/>
      <w:bCs/>
      <w:sz w:val="28"/>
      <w:u w:val="single"/>
    </w:rPr>
  </w:style>
  <w:style w:type="paragraph" w:styleId="Verzeichnis1">
    <w:name w:val="toc 1"/>
    <w:basedOn w:val="Standard"/>
    <w:next w:val="Standard"/>
    <w:autoRedefine/>
    <w:semiHidden/>
    <w:rsid w:val="00F70D8C"/>
  </w:style>
  <w:style w:type="paragraph" w:styleId="Verzeichnis2">
    <w:name w:val="toc 2"/>
    <w:basedOn w:val="Standard"/>
    <w:next w:val="Standard"/>
    <w:autoRedefine/>
    <w:semiHidden/>
    <w:rsid w:val="00F70D8C"/>
    <w:pPr>
      <w:ind w:left="200"/>
    </w:pPr>
  </w:style>
  <w:style w:type="paragraph" w:styleId="Verzeichnis4">
    <w:name w:val="toc 4"/>
    <w:basedOn w:val="Standard"/>
    <w:next w:val="Standard"/>
    <w:autoRedefine/>
    <w:semiHidden/>
    <w:rsid w:val="00F70D8C"/>
    <w:pPr>
      <w:ind w:left="600"/>
    </w:pPr>
  </w:style>
  <w:style w:type="paragraph" w:styleId="Verzeichnis5">
    <w:name w:val="toc 5"/>
    <w:basedOn w:val="Standard"/>
    <w:next w:val="Standard"/>
    <w:autoRedefine/>
    <w:semiHidden/>
    <w:rsid w:val="00F70D8C"/>
    <w:pPr>
      <w:ind w:left="800"/>
    </w:pPr>
  </w:style>
  <w:style w:type="paragraph" w:styleId="Verzeichnis6">
    <w:name w:val="toc 6"/>
    <w:basedOn w:val="Standard"/>
    <w:next w:val="Standard"/>
    <w:autoRedefine/>
    <w:semiHidden/>
    <w:rsid w:val="00F70D8C"/>
    <w:pPr>
      <w:ind w:left="1000"/>
    </w:pPr>
  </w:style>
  <w:style w:type="paragraph" w:styleId="Verzeichnis7">
    <w:name w:val="toc 7"/>
    <w:basedOn w:val="Standard"/>
    <w:next w:val="Standard"/>
    <w:autoRedefine/>
    <w:semiHidden/>
    <w:rsid w:val="00F70D8C"/>
    <w:pPr>
      <w:ind w:left="1200"/>
    </w:pPr>
  </w:style>
  <w:style w:type="paragraph" w:styleId="Verzeichnis8">
    <w:name w:val="toc 8"/>
    <w:basedOn w:val="Standard"/>
    <w:next w:val="Standard"/>
    <w:autoRedefine/>
    <w:semiHidden/>
    <w:rsid w:val="00F70D8C"/>
    <w:pPr>
      <w:ind w:left="1400"/>
    </w:pPr>
  </w:style>
  <w:style w:type="paragraph" w:styleId="Verzeichnis9">
    <w:name w:val="toc 9"/>
    <w:basedOn w:val="Standard"/>
    <w:next w:val="Standard"/>
    <w:autoRedefine/>
    <w:semiHidden/>
    <w:rsid w:val="00F70D8C"/>
    <w:pPr>
      <w:ind w:left="1600"/>
    </w:pPr>
  </w:style>
  <w:style w:type="paragraph" w:styleId="Dokumentstruktur">
    <w:name w:val="Document Map"/>
    <w:basedOn w:val="Standard"/>
    <w:semiHidden/>
    <w:rsid w:val="00F70D8C"/>
    <w:pPr>
      <w:shd w:val="clear" w:color="auto" w:fill="000080"/>
    </w:pPr>
    <w:rPr>
      <w:rFonts w:ascii="Tahoma" w:hAnsi="Tahoma" w:cs="Tahoma"/>
    </w:rPr>
  </w:style>
  <w:style w:type="character" w:styleId="BesuchterLink">
    <w:name w:val="FollowedHyperlink"/>
    <w:basedOn w:val="Absatz-Standardschriftart"/>
    <w:rsid w:val="00F70D8C"/>
    <w:rPr>
      <w:color w:val="800080"/>
      <w:u w:val="single"/>
    </w:rPr>
  </w:style>
  <w:style w:type="paragraph" w:styleId="Sprechblasentext">
    <w:name w:val="Balloon Text"/>
    <w:basedOn w:val="Standard"/>
    <w:link w:val="SprechblasentextZchn"/>
    <w:rsid w:val="00667F31"/>
    <w:rPr>
      <w:rFonts w:ascii="Tahoma" w:hAnsi="Tahoma" w:cs="Tahoma"/>
      <w:sz w:val="16"/>
      <w:szCs w:val="16"/>
    </w:rPr>
  </w:style>
  <w:style w:type="character" w:customStyle="1" w:styleId="SprechblasentextZchn">
    <w:name w:val="Sprechblasentext Zchn"/>
    <w:basedOn w:val="Absatz-Standardschriftart"/>
    <w:link w:val="Sprechblasentext"/>
    <w:rsid w:val="00667F31"/>
    <w:rPr>
      <w:rFonts w:ascii="Tahoma" w:hAnsi="Tahoma" w:cs="Tahoma"/>
      <w:sz w:val="16"/>
      <w:szCs w:val="16"/>
    </w:rPr>
  </w:style>
  <w:style w:type="paragraph" w:styleId="Listenabsatz">
    <w:name w:val="List Paragraph"/>
    <w:basedOn w:val="Standard"/>
    <w:uiPriority w:val="34"/>
    <w:qFormat/>
    <w:rsid w:val="000C2627"/>
    <w:pPr>
      <w:ind w:left="720"/>
      <w:contextualSpacing/>
    </w:pPr>
  </w:style>
  <w:style w:type="table" w:styleId="Tabellenraster">
    <w:name w:val="Table Grid"/>
    <w:basedOn w:val="NormaleTabelle"/>
    <w:rsid w:val="0002715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erschrift9Zchn">
    <w:name w:val="Überschrift 9 Zchn"/>
    <w:basedOn w:val="Absatz-Standardschriftart"/>
    <w:link w:val="berschrift9"/>
    <w:uiPriority w:val="9"/>
    <w:semiHidden/>
    <w:rsid w:val="000C2627"/>
    <w:rPr>
      <w:rFonts w:asciiTheme="majorHAnsi" w:eastAsiaTheme="majorEastAsia" w:hAnsiTheme="majorHAnsi" w:cstheme="majorBidi"/>
      <w:i/>
      <w:iCs/>
      <w:color w:val="404040" w:themeColor="text1" w:themeTint="BF"/>
      <w:sz w:val="20"/>
      <w:szCs w:val="20"/>
    </w:rPr>
  </w:style>
  <w:style w:type="character" w:customStyle="1" w:styleId="berschrift1Zchn">
    <w:name w:val="Überschrift 1 Zchn"/>
    <w:basedOn w:val="Absatz-Standardschriftart"/>
    <w:link w:val="berschrift1"/>
    <w:uiPriority w:val="9"/>
    <w:rsid w:val="000C2627"/>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0C2627"/>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0C262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0C2627"/>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0C2627"/>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0C2627"/>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0C2627"/>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0C2627"/>
    <w:rPr>
      <w:rFonts w:asciiTheme="majorHAnsi" w:eastAsiaTheme="majorEastAsia" w:hAnsiTheme="majorHAnsi" w:cstheme="majorBidi"/>
      <w:color w:val="4F81BD" w:themeColor="accent1"/>
      <w:sz w:val="20"/>
      <w:szCs w:val="20"/>
    </w:rPr>
  </w:style>
  <w:style w:type="paragraph" w:styleId="Beschriftung">
    <w:name w:val="caption"/>
    <w:basedOn w:val="Standard"/>
    <w:next w:val="Standard"/>
    <w:uiPriority w:val="35"/>
    <w:semiHidden/>
    <w:unhideWhenUsed/>
    <w:qFormat/>
    <w:rsid w:val="000C2627"/>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0C262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C2627"/>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C262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0C2627"/>
    <w:rPr>
      <w:rFonts w:asciiTheme="majorHAnsi" w:eastAsiaTheme="majorEastAsia" w:hAnsiTheme="majorHAnsi" w:cstheme="majorBidi"/>
      <w:i/>
      <w:iCs/>
      <w:color w:val="4F81BD" w:themeColor="accent1"/>
      <w:spacing w:val="15"/>
      <w:sz w:val="24"/>
      <w:szCs w:val="24"/>
    </w:rPr>
  </w:style>
  <w:style w:type="character" w:styleId="Fett">
    <w:name w:val="Strong"/>
    <w:basedOn w:val="Absatz-Standardschriftart"/>
    <w:uiPriority w:val="22"/>
    <w:qFormat/>
    <w:rsid w:val="000C2627"/>
    <w:rPr>
      <w:b/>
      <w:bCs/>
    </w:rPr>
  </w:style>
  <w:style w:type="character" w:styleId="Hervorhebung">
    <w:name w:val="Emphasis"/>
    <w:basedOn w:val="Absatz-Standardschriftart"/>
    <w:uiPriority w:val="20"/>
    <w:qFormat/>
    <w:rsid w:val="000C2627"/>
    <w:rPr>
      <w:i/>
      <w:iCs/>
    </w:rPr>
  </w:style>
  <w:style w:type="paragraph" w:styleId="KeinLeerraum">
    <w:name w:val="No Spacing"/>
    <w:uiPriority w:val="1"/>
    <w:qFormat/>
    <w:rsid w:val="000C2627"/>
    <w:pPr>
      <w:spacing w:after="0" w:line="240" w:lineRule="auto"/>
    </w:pPr>
  </w:style>
  <w:style w:type="paragraph" w:styleId="Zitat">
    <w:name w:val="Quote"/>
    <w:basedOn w:val="Standard"/>
    <w:next w:val="Standard"/>
    <w:link w:val="ZitatZchn"/>
    <w:uiPriority w:val="29"/>
    <w:qFormat/>
    <w:rsid w:val="000C2627"/>
    <w:rPr>
      <w:i/>
      <w:iCs/>
      <w:color w:val="000000" w:themeColor="text1"/>
    </w:rPr>
  </w:style>
  <w:style w:type="character" w:customStyle="1" w:styleId="ZitatZchn">
    <w:name w:val="Zitat Zchn"/>
    <w:basedOn w:val="Absatz-Standardschriftart"/>
    <w:link w:val="Zitat"/>
    <w:uiPriority w:val="29"/>
    <w:rsid w:val="000C2627"/>
    <w:rPr>
      <w:i/>
      <w:iCs/>
      <w:color w:val="000000" w:themeColor="text1"/>
    </w:rPr>
  </w:style>
  <w:style w:type="paragraph" w:styleId="IntensivesZitat">
    <w:name w:val="Intense Quote"/>
    <w:basedOn w:val="Standard"/>
    <w:next w:val="Standard"/>
    <w:link w:val="IntensivesZitatZchn"/>
    <w:uiPriority w:val="30"/>
    <w:qFormat/>
    <w:rsid w:val="000C2627"/>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0C2627"/>
    <w:rPr>
      <w:b/>
      <w:bCs/>
      <w:i/>
      <w:iCs/>
      <w:color w:val="4F81BD" w:themeColor="accent1"/>
    </w:rPr>
  </w:style>
  <w:style w:type="character" w:styleId="SchwacheHervorhebung">
    <w:name w:val="Subtle Emphasis"/>
    <w:basedOn w:val="Absatz-Standardschriftart"/>
    <w:uiPriority w:val="19"/>
    <w:qFormat/>
    <w:rsid w:val="000C2627"/>
    <w:rPr>
      <w:i/>
      <w:iCs/>
      <w:color w:val="808080" w:themeColor="text1" w:themeTint="7F"/>
    </w:rPr>
  </w:style>
  <w:style w:type="character" w:styleId="IntensiveHervorhebung">
    <w:name w:val="Intense Emphasis"/>
    <w:basedOn w:val="Absatz-Standardschriftart"/>
    <w:uiPriority w:val="21"/>
    <w:qFormat/>
    <w:rsid w:val="000C2627"/>
    <w:rPr>
      <w:b/>
      <w:bCs/>
      <w:i/>
      <w:iCs/>
      <w:color w:val="4F81BD" w:themeColor="accent1"/>
    </w:rPr>
  </w:style>
  <w:style w:type="character" w:styleId="SchwacherVerweis">
    <w:name w:val="Subtle Reference"/>
    <w:basedOn w:val="Absatz-Standardschriftart"/>
    <w:uiPriority w:val="31"/>
    <w:qFormat/>
    <w:rsid w:val="000C2627"/>
    <w:rPr>
      <w:smallCaps/>
      <w:color w:val="C0504D" w:themeColor="accent2"/>
      <w:u w:val="single"/>
    </w:rPr>
  </w:style>
  <w:style w:type="character" w:styleId="IntensiverVerweis">
    <w:name w:val="Intense Reference"/>
    <w:basedOn w:val="Absatz-Standardschriftart"/>
    <w:uiPriority w:val="32"/>
    <w:qFormat/>
    <w:rsid w:val="000C2627"/>
    <w:rPr>
      <w:b/>
      <w:bCs/>
      <w:smallCaps/>
      <w:color w:val="C0504D" w:themeColor="accent2"/>
      <w:spacing w:val="5"/>
      <w:u w:val="single"/>
    </w:rPr>
  </w:style>
  <w:style w:type="character" w:styleId="Buchtitel">
    <w:name w:val="Book Title"/>
    <w:basedOn w:val="Absatz-Standardschriftart"/>
    <w:uiPriority w:val="33"/>
    <w:qFormat/>
    <w:rsid w:val="000C2627"/>
    <w:rPr>
      <w:b/>
      <w:bCs/>
      <w:smallCaps/>
      <w:spacing w:val="5"/>
    </w:rPr>
  </w:style>
  <w:style w:type="paragraph" w:styleId="Inhaltsverzeichnisberschrift">
    <w:name w:val="TOC Heading"/>
    <w:basedOn w:val="berschrift1"/>
    <w:next w:val="Standard"/>
    <w:uiPriority w:val="39"/>
    <w:semiHidden/>
    <w:unhideWhenUsed/>
    <w:qFormat/>
    <w:rsid w:val="000C2627"/>
    <w:pPr>
      <w:outlineLvl w:val="9"/>
    </w:pPr>
  </w:style>
  <w:style w:type="character" w:customStyle="1" w:styleId="FuzeileZchn">
    <w:name w:val="Fußzeile Zchn"/>
    <w:basedOn w:val="Absatz-Standardschriftart"/>
    <w:link w:val="Fuzeile"/>
    <w:uiPriority w:val="99"/>
    <w:rsid w:val="000C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15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Vorlagen\A%20AA.dot" TargetMode="External"/></Relationships>
</file>

<file path=word/media/LOGO_PLACEHOLDER.txt>{{FIRMENLOGO}} - Replace this image with your company logo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11E52-B60B-4F11-BCC6-0A66C333E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 AA.dot</Template>
  <TotalTime>0</TotalTime>
  <Pages>17</Pages>
  <Words>2473</Words>
  <Characters>15586</Characters>
  <Application>Microsoft Office Word</Application>
  <DocSecurity>0</DocSecurity>
  <Lines>129</Lines>
  <Paragraphs>36</Paragraphs>
  <ScaleCrop>false</ScaleCrop>
  <HeadingPairs>
    <vt:vector size="2" baseType="variant">
      <vt:variant>
        <vt:lpstr>Titel</vt:lpstr>
      </vt:variant>
      <vt:variant>
        <vt:i4>1</vt:i4>
      </vt:variant>
    </vt:vector>
  </HeadingPairs>
  <TitlesOfParts>
    <vt:vector size="1" baseType="lpstr">
      <vt:lpstr>1</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dc:description>qmhandbuch.de</dc:description>
  <cp:lastModifiedBy>Praktikant</cp:lastModifiedBy>
  <cp:revision>2</cp:revision>
  <cp:lastPrinted>2013-09-04T15:16:00Z</cp:lastPrinted>
  <dcterms:created xsi:type="dcterms:W3CDTF">2025-10-27T11:41:00Z</dcterms:created>
  <dcterms:modified xsi:type="dcterms:W3CDTF">2025-10-27T11:41:00Z</dcterms:modified>
</cp:coreProperties>
</file>