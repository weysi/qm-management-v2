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0"/>
        <w:gridCol w:w="3825"/>
        <w:gridCol w:w="8156"/>
        <w:gridCol w:w="1417"/>
      </w:tblGrid>
      <w:tr w:rsidR="00507856" w:rsidRPr="000D2832" w14:paraId="3A07BB5F" w14:textId="77777777" w:rsidTr="00504686">
        <w:trPr>
          <w:cantSplit/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EDF873" w14:textId="77777777" w:rsidR="00507856" w:rsidRPr="000D2832" w:rsidRDefault="00507856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Nr.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611A49" w14:textId="77777777" w:rsidR="00507856" w:rsidRPr="000D2832" w:rsidRDefault="00507856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Risiko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03A3970" w14:textId="77777777" w:rsidR="00507856" w:rsidRPr="000D2832" w:rsidRDefault="00507856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Maßnahmen der Minimierung / Kontrolle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A4C23" w14:textId="77777777" w:rsidR="00507856" w:rsidRPr="000D2832" w:rsidRDefault="00507856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Verant-wortlich</w:t>
            </w:r>
          </w:p>
        </w:tc>
      </w:tr>
      <w:tr w:rsidR="00507856" w:rsidRPr="000D2832" w14:paraId="41F42CF4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AC117D" w14:textId="77777777" w:rsidR="00507856" w:rsidRPr="000D2832" w:rsidRDefault="00507856" w:rsidP="00504686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27CA6B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Konstruktionssoftware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28D34D4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06735" w14:textId="77777777" w:rsidR="00507856" w:rsidRPr="00ED1985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</w:p>
        </w:tc>
      </w:tr>
      <w:tr w:rsidR="00507856" w:rsidRPr="000D2832" w14:paraId="1FBFC6A4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D582B" w14:textId="77777777" w:rsidR="00507856" w:rsidRPr="000D2832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DC470F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PPS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D9ED156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17D47" w14:textId="77777777" w:rsidR="00507856" w:rsidRPr="00ED1985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</w:p>
        </w:tc>
      </w:tr>
      <w:tr w:rsidR="00507856" w:rsidRPr="000D2832" w14:paraId="50EDD7EE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343DC0" w14:textId="77777777" w:rsidR="00507856" w:rsidRPr="000D2832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319CC2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Steuereinheiten an Maschinen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0578630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38C66" w14:textId="77777777" w:rsidR="00507856" w:rsidRPr="00ED1985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</w:rPr>
            </w:pPr>
          </w:p>
        </w:tc>
      </w:tr>
      <w:tr w:rsidR="00507856" w:rsidRPr="000D2832" w14:paraId="65CF33BB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81AC1D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4A888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  <w:r w:rsidRPr="00ED1985">
              <w:rPr>
                <w:color w:val="FF0000"/>
              </w:rPr>
              <w:t>Feldüberwachung (Rückmeldungen und Reklamationen)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9B234A2" w14:textId="77777777" w:rsidR="00507856" w:rsidRPr="00ED1985" w:rsidRDefault="00507856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A12C7" w14:textId="77777777" w:rsidR="00507856" w:rsidRPr="00ED1985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</w:rPr>
            </w:pPr>
          </w:p>
        </w:tc>
      </w:tr>
      <w:tr w:rsidR="00507856" w:rsidRPr="000D2832" w14:paraId="2A45AD7B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08C29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0DEB12" w14:textId="77777777" w:rsidR="00507856" w:rsidRPr="00ED1985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1FFD3C8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C42A6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07856" w:rsidRPr="000D2832" w14:paraId="4DA9EAF1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D03A0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20F6F4" w14:textId="77777777" w:rsidR="00507856" w:rsidRPr="00ED1985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AEC2B5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09250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07856" w:rsidRPr="000D2832" w14:paraId="6E53D465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A6FE44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751A98" w14:textId="77777777" w:rsidR="00507856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E8A1347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297BC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07856" w:rsidRPr="000D2832" w14:paraId="6F3AA84F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082360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41D6F1" w14:textId="77777777" w:rsidR="00507856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8DFB6D1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52C8C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07856" w:rsidRPr="000D2832" w14:paraId="68BA106C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57DA68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629D6D" w14:textId="77777777" w:rsidR="00507856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B3E29AC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1ABD6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07856" w:rsidRPr="000D2832" w14:paraId="06CB8FBA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14FDB7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562055" w14:textId="77777777" w:rsidR="00507856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0234853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A8421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07856" w:rsidRPr="000D2832" w14:paraId="6E807268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558CB7" w14:textId="77777777" w:rsidR="00507856" w:rsidRDefault="00507856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042085" w14:textId="77777777" w:rsidR="00507856" w:rsidRDefault="00507856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C607890" w14:textId="77777777" w:rsidR="00507856" w:rsidRPr="000D2832" w:rsidRDefault="00507856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E1BE1" w14:textId="77777777" w:rsidR="00507856" w:rsidRPr="000D2832" w:rsidRDefault="00507856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</w:tbl>
    <w:p w14:paraId="50B200A8" w14:textId="77777777" w:rsidR="00507856" w:rsidRDefault="00507856" w:rsidP="00507856"/>
    <w:p w14:paraId="57D0170E" w14:textId="77777777" w:rsidR="000A45BE" w:rsidRPr="00507856" w:rsidRDefault="000A45BE" w:rsidP="00507856"/>
    <w:sectPr w:rsidR="000A45BE" w:rsidRPr="00507856" w:rsidSect="00507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667" w:bottom="1418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7C57" w14:textId="77777777" w:rsidR="00DA35F6" w:rsidRDefault="00DA35F6">
      <w:r>
        <w:separator/>
      </w:r>
    </w:p>
  </w:endnote>
  <w:endnote w:type="continuationSeparator" w:id="0">
    <w:p w14:paraId="21CDC664" w14:textId="77777777" w:rsidR="00DA35F6" w:rsidRDefault="00DA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61A8" w14:textId="77777777" w:rsidR="00C4617A" w:rsidRDefault="00C4617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A85F" w14:textId="3AA67DA7" w:rsidR="00084AD3" w:rsidRPr="009A3352" w:rsidRDefault="00084AD3" w:rsidP="00084AD3">
    <w:pPr>
      <w:pStyle w:val="Fuzeile"/>
      <w:rPr>
        <w:sz w:val="16"/>
        <w:szCs w:val="16"/>
      </w:rPr>
    </w:pPr>
    <w:r w:rsidRPr="009A3352">
      <w:rPr>
        <w:b/>
        <w:sz w:val="16"/>
        <w:szCs w:val="16"/>
      </w:rPr>
      <w:t xml:space="preserve">Revision 1, Seite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PAGE</w:instrText>
    </w:r>
    <w:r w:rsidRPr="009A3352">
      <w:rPr>
        <w:b/>
        <w:sz w:val="16"/>
        <w:szCs w:val="16"/>
      </w:rPr>
      <w:fldChar w:fldCharType="separate"/>
    </w:r>
    <w:r w:rsidR="00C4617A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 xml:space="preserve"> von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NUMPAGES</w:instrText>
    </w:r>
    <w:r w:rsidRPr="009A3352">
      <w:rPr>
        <w:b/>
        <w:sz w:val="16"/>
        <w:szCs w:val="16"/>
      </w:rPr>
      <w:fldChar w:fldCharType="separate"/>
    </w:r>
    <w:r w:rsidR="00C4617A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>, gültig ab xx.</w:t>
    </w:r>
    <w:proofErr w:type="gramStart"/>
    <w:r w:rsidRPr="009A3352"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0743" w14:textId="77777777" w:rsidR="00CC37D1" w:rsidRDefault="00CC37D1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80AA" w14:textId="77777777" w:rsidR="00DA35F6" w:rsidRDefault="00DA35F6">
      <w:r>
        <w:separator/>
      </w:r>
    </w:p>
  </w:footnote>
  <w:footnote w:type="continuationSeparator" w:id="0">
    <w:p w14:paraId="656B8355" w14:textId="77777777" w:rsidR="00DA35F6" w:rsidRDefault="00DA3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0759E" w14:textId="77777777" w:rsidR="00C4617A" w:rsidRDefault="00C4617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16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356"/>
      <w:gridCol w:w="2766"/>
    </w:tblGrid>
    <w:tr w:rsidR="00CC37D1" w14:paraId="033A252F" w14:textId="77777777" w:rsidTr="00507856">
      <w:trPr>
        <w:cantSplit/>
        <w:trHeight w:hRule="exact" w:val="1000"/>
      </w:trPr>
      <w:tc>
        <w:tcPr>
          <w:tcW w:w="2694" w:type="dxa"/>
        </w:tcPr>
        <w:p w14:paraId="17B5CB6B" w14:textId="6D56EBF1" w:rsidR="00CC37D1" w:rsidRDefault="00CC37D1"/>
      </w:tc>
      <w:tc>
        <w:tcPr>
          <w:tcW w:w="9356" w:type="dxa"/>
        </w:tcPr>
        <w:p w14:paraId="344988C3" w14:textId="77777777" w:rsidR="00CC37D1" w:rsidRPr="00C4617A" w:rsidRDefault="00FC16BD" w:rsidP="00C4617A">
          <w:pPr>
            <w:jc w:val="center"/>
            <w:rPr>
              <w:b/>
              <w:sz w:val="24"/>
              <w:szCs w:val="24"/>
            </w:rPr>
          </w:pPr>
          <w:r w:rsidRPr="00C4617A">
            <w:rPr>
              <w:b/>
              <w:sz w:val="24"/>
              <w:szCs w:val="24"/>
            </w:rPr>
            <w:t>8.5</w:t>
          </w:r>
          <w:r w:rsidR="001C2FF9" w:rsidRPr="00C4617A">
            <w:rPr>
              <w:b/>
              <w:sz w:val="24"/>
              <w:szCs w:val="24"/>
            </w:rPr>
            <w:t>.1</w:t>
          </w:r>
          <w:r w:rsidR="00CC37D1" w:rsidRPr="00C4617A">
            <w:rPr>
              <w:b/>
              <w:sz w:val="24"/>
              <w:szCs w:val="24"/>
            </w:rPr>
            <w:t xml:space="preserve"> </w:t>
          </w:r>
          <w:r w:rsidR="00507856" w:rsidRPr="00C4617A">
            <w:rPr>
              <w:b/>
              <w:sz w:val="24"/>
              <w:szCs w:val="24"/>
            </w:rPr>
            <w:t>Softwarevalidierung</w:t>
          </w:r>
        </w:p>
      </w:tc>
      <w:tc>
        <w:tcPr>
          <w:tcW w:w="2766" w:type="dxa"/>
        </w:tcPr>
        <w:p w14:paraId="04105FDC" w14:textId="77777777" w:rsidR="00CC37D1" w:rsidRPr="00924B28" w:rsidRDefault="00924B28">
          <w:pPr>
            <w:rPr>
              <w:b/>
              <w:color w:val="FF0000"/>
            </w:rPr>
          </w:pPr>
          <w:r w:rsidRPr="00924B28">
            <w:rPr>
              <w:b/>
              <w:color w:val="FF0000"/>
            </w:rPr>
            <w:t>Beispielkalkulation</w:t>
          </w:r>
        </w:p>
      </w:tc>
    </w:tr>
  </w:tbl>
  <w:p w14:paraId="68B140A2" w14:textId="77777777" w:rsidR="00CC37D1" w:rsidRDefault="00CC37D1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A696" w14:textId="77777777" w:rsidR="00C4617A" w:rsidRDefault="00C4617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AF8"/>
    <w:multiLevelType w:val="hybridMultilevel"/>
    <w:tmpl w:val="6E7CEB82"/>
    <w:lvl w:ilvl="0" w:tplc="2780AC2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396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7"/>
    <w:rsid w:val="00031B94"/>
    <w:rsid w:val="00084AD3"/>
    <w:rsid w:val="000A45BE"/>
    <w:rsid w:val="001921D5"/>
    <w:rsid w:val="001C2FF9"/>
    <w:rsid w:val="00237CB4"/>
    <w:rsid w:val="0029472E"/>
    <w:rsid w:val="002B4D99"/>
    <w:rsid w:val="002E5B52"/>
    <w:rsid w:val="00371077"/>
    <w:rsid w:val="003D56AD"/>
    <w:rsid w:val="003F36E5"/>
    <w:rsid w:val="004B2CEF"/>
    <w:rsid w:val="00507856"/>
    <w:rsid w:val="00551CC7"/>
    <w:rsid w:val="005A64C0"/>
    <w:rsid w:val="00655E48"/>
    <w:rsid w:val="0068534F"/>
    <w:rsid w:val="007534F5"/>
    <w:rsid w:val="008120BD"/>
    <w:rsid w:val="008D4E39"/>
    <w:rsid w:val="00910EEE"/>
    <w:rsid w:val="00924B28"/>
    <w:rsid w:val="00A445EC"/>
    <w:rsid w:val="00A77ABA"/>
    <w:rsid w:val="00B1597D"/>
    <w:rsid w:val="00B25CE5"/>
    <w:rsid w:val="00B31B93"/>
    <w:rsid w:val="00B61D15"/>
    <w:rsid w:val="00BB328A"/>
    <w:rsid w:val="00BD3CC3"/>
    <w:rsid w:val="00C42E61"/>
    <w:rsid w:val="00C4617A"/>
    <w:rsid w:val="00C46946"/>
    <w:rsid w:val="00CC37D1"/>
    <w:rsid w:val="00D112B4"/>
    <w:rsid w:val="00D16EB7"/>
    <w:rsid w:val="00DA35F6"/>
    <w:rsid w:val="00F0503A"/>
    <w:rsid w:val="00F73E79"/>
    <w:rsid w:val="00F744EB"/>
    <w:rsid w:val="00FC16BD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C74758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534F"/>
  </w:style>
  <w:style w:type="paragraph" w:styleId="berschrift1">
    <w:name w:val="heading 1"/>
    <w:basedOn w:val="Standard"/>
    <w:next w:val="Standard"/>
    <w:link w:val="berschrift1Zchn"/>
    <w:uiPriority w:val="9"/>
    <w:qFormat/>
    <w:rsid w:val="00685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5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85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85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85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53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534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534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534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character" w:styleId="BesuchterLink">
    <w:name w:val="FollowedHyperlink"/>
    <w:semiHidden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237CB4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5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853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853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53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534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8534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68534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853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534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534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68534F"/>
    <w:rPr>
      <w:b/>
      <w:bCs/>
    </w:rPr>
  </w:style>
  <w:style w:type="character" w:styleId="Hervorhebung">
    <w:name w:val="Emphasis"/>
    <w:basedOn w:val="Absatz-Standardschriftart"/>
    <w:uiPriority w:val="20"/>
    <w:qFormat/>
    <w:rsid w:val="0068534F"/>
    <w:rPr>
      <w:i/>
      <w:iCs/>
    </w:rPr>
  </w:style>
  <w:style w:type="paragraph" w:styleId="KeinLeerraum">
    <w:name w:val="No Spacing"/>
    <w:uiPriority w:val="1"/>
    <w:qFormat/>
    <w:rsid w:val="0068534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68534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68534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68534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534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534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68534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68534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68534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68534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68534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853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32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unten aufgeführter Mitarbeiter wird folgender Einarbeitungsplan festgelegt:</vt:lpstr>
    </vt:vector>
  </TitlesOfParts>
  <Company/>
  <LinksUpToDate>false</LinksUpToDate>
  <CharactersWithSpaces>236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creator>ASZ</dc:creator>
  <dc:description>qmhandbuch.de</dc:description>
  <cp:lastModifiedBy>Praktikant</cp:lastModifiedBy>
  <cp:revision>2</cp:revision>
  <cp:lastPrinted>2005-01-17T12:00:00Z</cp:lastPrinted>
  <dcterms:created xsi:type="dcterms:W3CDTF">2025-10-27T11:27:00Z</dcterms:created>
  <dcterms:modified xsi:type="dcterms:W3CDTF">2025-10-27T11:27:00Z</dcterms:modified>
</cp:coreProperties>
</file>