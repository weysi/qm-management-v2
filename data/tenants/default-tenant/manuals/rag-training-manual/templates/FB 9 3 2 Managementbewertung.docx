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601"/>
        <w:gridCol w:w="2904"/>
        <w:gridCol w:w="6032"/>
        <w:gridCol w:w="2028"/>
      </w:tblGrid>
      <w:tr w:rsidR="005B7AFC" w14:paraId="3A22F0B7" w14:textId="77777777" w:rsidTr="00237D21">
        <w:trPr>
          <w:tblHeader/>
        </w:trPr>
        <w:tc>
          <w:tcPr>
            <w:tcW w:w="3652" w:type="dxa"/>
            <w:shd w:val="pct5" w:color="auto" w:fill="auto"/>
          </w:tcPr>
          <w:p w14:paraId="4308FC57" w14:textId="77777777" w:rsidR="005B7AFC" w:rsidRDefault="005B7AFC">
            <w:r>
              <w:t>Fragestellung</w:t>
            </w:r>
          </w:p>
        </w:tc>
        <w:tc>
          <w:tcPr>
            <w:tcW w:w="2943" w:type="dxa"/>
            <w:shd w:val="pct5" w:color="auto" w:fill="auto"/>
          </w:tcPr>
          <w:p w14:paraId="4AC56C72" w14:textId="77777777" w:rsidR="005B7AFC" w:rsidRDefault="005B7AFC">
            <w:r>
              <w:t>Ergebnis</w:t>
            </w:r>
          </w:p>
        </w:tc>
        <w:tc>
          <w:tcPr>
            <w:tcW w:w="6129" w:type="dxa"/>
            <w:shd w:val="pct5" w:color="auto" w:fill="auto"/>
          </w:tcPr>
          <w:p w14:paraId="12DE3F43" w14:textId="77777777" w:rsidR="005B7AFC" w:rsidRDefault="005B7AFC">
            <w:r>
              <w:t>Maßnahmen / Termine</w:t>
            </w:r>
          </w:p>
        </w:tc>
        <w:tc>
          <w:tcPr>
            <w:tcW w:w="2052" w:type="dxa"/>
            <w:shd w:val="pct5" w:color="auto" w:fill="auto"/>
          </w:tcPr>
          <w:p w14:paraId="732DABC1" w14:textId="77777777" w:rsidR="005B7AFC" w:rsidRDefault="005B7AFC" w:rsidP="00716D34">
            <w:r>
              <w:t>Verantwortlich</w:t>
            </w:r>
          </w:p>
        </w:tc>
      </w:tr>
      <w:tr w:rsidR="005B7AFC" w14:paraId="485F0314" w14:textId="77777777" w:rsidTr="005B7AFC">
        <w:tc>
          <w:tcPr>
            <w:tcW w:w="3652" w:type="dxa"/>
          </w:tcPr>
          <w:p w14:paraId="69798202" w14:textId="77777777" w:rsidR="005B7AFC" w:rsidRDefault="005B7AFC">
            <w:r>
              <w:t>Status von Maßnahmen aus der vorhergehenden Bewertung.</w:t>
            </w:r>
          </w:p>
        </w:tc>
        <w:tc>
          <w:tcPr>
            <w:tcW w:w="2943" w:type="dxa"/>
          </w:tcPr>
          <w:p w14:paraId="757D6548" w14:textId="77777777" w:rsidR="005B7AFC" w:rsidRPr="00C76631" w:rsidRDefault="005B7AFC">
            <w:pPr>
              <w:rPr>
                <w:color w:val="FF0000"/>
              </w:rPr>
            </w:pPr>
            <w:r w:rsidRPr="00C76631">
              <w:rPr>
                <w:color w:val="FF0000"/>
              </w:rPr>
              <w:t>In der letzten Bewertung wurden keine Maßnahmen abgeleitet.</w:t>
            </w:r>
          </w:p>
        </w:tc>
        <w:tc>
          <w:tcPr>
            <w:tcW w:w="6129" w:type="dxa"/>
          </w:tcPr>
          <w:p w14:paraId="66A38433" w14:textId="77777777" w:rsidR="005B7AFC" w:rsidRPr="00C76631" w:rsidRDefault="005F3133">
            <w:pPr>
              <w:rPr>
                <w:color w:val="FF0000"/>
              </w:rPr>
            </w:pPr>
            <w:r w:rsidRPr="00C76631">
              <w:rPr>
                <w:color w:val="FF0000"/>
              </w:rPr>
              <w:t>O</w:t>
            </w:r>
            <w:r w:rsidR="005B7AFC" w:rsidRPr="00C76631">
              <w:rPr>
                <w:color w:val="FF0000"/>
              </w:rPr>
              <w:t>hne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2052" w:type="dxa"/>
          </w:tcPr>
          <w:p w14:paraId="2A137AE9" w14:textId="77777777" w:rsidR="005B7AFC" w:rsidRPr="00C76631" w:rsidRDefault="005B7AFC">
            <w:pPr>
              <w:rPr>
                <w:color w:val="FF0000"/>
              </w:rPr>
            </w:pPr>
            <w:r w:rsidRPr="00C76631">
              <w:rPr>
                <w:color w:val="FF0000"/>
              </w:rPr>
              <w:t>Ohne</w:t>
            </w:r>
          </w:p>
        </w:tc>
      </w:tr>
      <w:tr w:rsidR="005B7AFC" w14:paraId="38CCED1C" w14:textId="77777777" w:rsidTr="005B7AFC">
        <w:tc>
          <w:tcPr>
            <w:tcW w:w="3652" w:type="dxa"/>
          </w:tcPr>
          <w:p w14:paraId="0005E638" w14:textId="77777777" w:rsidR="005B7AFC" w:rsidRDefault="005B7AFC" w:rsidP="00716D34">
            <w:r w:rsidRPr="005B7AFC">
              <w:t>Veränderungen, die das QM-System betreffen</w:t>
            </w:r>
            <w:r w:rsidR="00383113">
              <w:t>.</w:t>
            </w:r>
          </w:p>
        </w:tc>
        <w:tc>
          <w:tcPr>
            <w:tcW w:w="2943" w:type="dxa"/>
          </w:tcPr>
          <w:p w14:paraId="7D5D9E8C" w14:textId="77777777" w:rsidR="005B7AFC" w:rsidRPr="00C76631" w:rsidRDefault="005B7AFC">
            <w:pPr>
              <w:rPr>
                <w:color w:val="FF0000"/>
              </w:rPr>
            </w:pPr>
            <w:r w:rsidRPr="00C76631">
              <w:rPr>
                <w:color w:val="FF0000"/>
              </w:rPr>
              <w:t xml:space="preserve">Eine Mitarbeiterin (QM) hat das Unternehmen verlassen. </w:t>
            </w:r>
          </w:p>
        </w:tc>
        <w:tc>
          <w:tcPr>
            <w:tcW w:w="6129" w:type="dxa"/>
          </w:tcPr>
          <w:p w14:paraId="0B986783" w14:textId="77777777" w:rsidR="005B7AFC" w:rsidRPr="00C76631" w:rsidRDefault="005B7AFC" w:rsidP="005B7AFC">
            <w:pPr>
              <w:rPr>
                <w:color w:val="FF0000"/>
              </w:rPr>
            </w:pPr>
            <w:r w:rsidRPr="00C76631">
              <w:rPr>
                <w:color w:val="FF0000"/>
              </w:rPr>
              <w:t>Einarbeitung einer weiteren Mitarbeiterin. Die GF nimmt bis dahin verstärkt Aufgaben wahr. Maßnahmendauer 12 Monate und Neubewertung.</w:t>
            </w:r>
          </w:p>
        </w:tc>
        <w:tc>
          <w:tcPr>
            <w:tcW w:w="2052" w:type="dxa"/>
          </w:tcPr>
          <w:p w14:paraId="70C7B739" w14:textId="77777777" w:rsidR="005B7AFC" w:rsidRPr="00C76631" w:rsidRDefault="005B7AFC">
            <w:pPr>
              <w:rPr>
                <w:color w:val="FF0000"/>
              </w:rPr>
            </w:pPr>
            <w:r w:rsidRPr="00C76631">
              <w:rPr>
                <w:color w:val="FF0000"/>
              </w:rPr>
              <w:t>GF</w:t>
            </w:r>
          </w:p>
        </w:tc>
      </w:tr>
      <w:tr w:rsidR="005B7AFC" w14:paraId="14A707AF" w14:textId="77777777" w:rsidTr="005B7AFC">
        <w:tc>
          <w:tcPr>
            <w:tcW w:w="3652" w:type="dxa"/>
          </w:tcPr>
          <w:p w14:paraId="28B11820" w14:textId="77777777" w:rsidR="005B7AFC" w:rsidRDefault="005B7AFC">
            <w:r w:rsidRPr="005B7AFC">
              <w:t>Veränderungen in der strategischen Ausrichtung</w:t>
            </w:r>
            <w:r w:rsidR="00383113">
              <w:t>.</w:t>
            </w:r>
          </w:p>
        </w:tc>
        <w:tc>
          <w:tcPr>
            <w:tcW w:w="2943" w:type="dxa"/>
          </w:tcPr>
          <w:p w14:paraId="2CF74C02" w14:textId="77777777" w:rsidR="005B7AFC" w:rsidRPr="00C76631" w:rsidRDefault="005B7AFC">
            <w:pPr>
              <w:rPr>
                <w:color w:val="FF0000"/>
              </w:rPr>
            </w:pPr>
            <w:r w:rsidRPr="00C76631">
              <w:rPr>
                <w:color w:val="FF0000"/>
              </w:rPr>
              <w:t>Es wird verstärkt auf Nischenprodukte geachtet.</w:t>
            </w:r>
          </w:p>
        </w:tc>
        <w:tc>
          <w:tcPr>
            <w:tcW w:w="6129" w:type="dxa"/>
          </w:tcPr>
          <w:p w14:paraId="262BAE0A" w14:textId="77777777" w:rsidR="005B7AFC" w:rsidRPr="00C76631" w:rsidRDefault="005B7AFC">
            <w:pPr>
              <w:rPr>
                <w:color w:val="FF0000"/>
              </w:rPr>
            </w:pPr>
            <w:r w:rsidRPr="00C76631">
              <w:rPr>
                <w:color w:val="FF0000"/>
              </w:rPr>
              <w:t>Analyse kommender Normänderungen und Neuerscheinungen. Laufend.</w:t>
            </w:r>
          </w:p>
        </w:tc>
        <w:tc>
          <w:tcPr>
            <w:tcW w:w="2052" w:type="dxa"/>
          </w:tcPr>
          <w:p w14:paraId="74C069C8" w14:textId="77777777" w:rsidR="005B7AFC" w:rsidRPr="00C76631" w:rsidRDefault="005B7AFC">
            <w:pPr>
              <w:rPr>
                <w:color w:val="FF0000"/>
              </w:rPr>
            </w:pPr>
            <w:r w:rsidRPr="00C76631">
              <w:rPr>
                <w:color w:val="FF0000"/>
              </w:rPr>
              <w:t>GF, Verwaltung</w:t>
            </w:r>
          </w:p>
        </w:tc>
      </w:tr>
    </w:tbl>
    <w:p w14:paraId="66DE78F2" w14:textId="77777777" w:rsidR="00716D34" w:rsidRDefault="00716D34" w:rsidP="005B7AFC">
      <w:pPr>
        <w:pStyle w:val="berschrift2"/>
      </w:pPr>
      <w:r>
        <w:t>Informationen über die Qualitätsleistung</w:t>
      </w:r>
    </w:p>
    <w:tbl>
      <w:tblPr>
        <w:tblStyle w:val="Tabellenraster"/>
        <w:tblW w:w="14850" w:type="dxa"/>
        <w:tblLook w:val="04A0" w:firstRow="1" w:lastRow="0" w:firstColumn="1" w:lastColumn="0" w:noHBand="0" w:noVBand="1"/>
      </w:tblPr>
      <w:tblGrid>
        <w:gridCol w:w="3652"/>
        <w:gridCol w:w="2977"/>
        <w:gridCol w:w="6095"/>
        <w:gridCol w:w="2126"/>
      </w:tblGrid>
      <w:tr w:rsidR="004A2ED0" w14:paraId="326231CF" w14:textId="77777777" w:rsidTr="00237D21">
        <w:trPr>
          <w:tblHeader/>
        </w:trPr>
        <w:tc>
          <w:tcPr>
            <w:tcW w:w="3652" w:type="dxa"/>
            <w:shd w:val="pct5" w:color="auto" w:fill="auto"/>
          </w:tcPr>
          <w:p w14:paraId="7FD2DAD7" w14:textId="77777777" w:rsidR="004A2ED0" w:rsidRDefault="004A2ED0" w:rsidP="002E3735">
            <w:r>
              <w:t>Fragestellung</w:t>
            </w:r>
          </w:p>
        </w:tc>
        <w:tc>
          <w:tcPr>
            <w:tcW w:w="2977" w:type="dxa"/>
            <w:shd w:val="pct5" w:color="auto" w:fill="auto"/>
          </w:tcPr>
          <w:p w14:paraId="57225EC5" w14:textId="77777777" w:rsidR="004A2ED0" w:rsidRDefault="004A2ED0" w:rsidP="002E3735">
            <w:r>
              <w:t>Information</w:t>
            </w:r>
          </w:p>
        </w:tc>
        <w:tc>
          <w:tcPr>
            <w:tcW w:w="6095" w:type="dxa"/>
            <w:shd w:val="pct5" w:color="auto" w:fill="auto"/>
          </w:tcPr>
          <w:p w14:paraId="5C9A7E5C" w14:textId="77777777" w:rsidR="004A2ED0" w:rsidRDefault="004A2ED0" w:rsidP="002E3735">
            <w:r>
              <w:t>Indikator</w:t>
            </w:r>
          </w:p>
        </w:tc>
        <w:tc>
          <w:tcPr>
            <w:tcW w:w="2126" w:type="dxa"/>
            <w:shd w:val="pct5" w:color="auto" w:fill="auto"/>
          </w:tcPr>
          <w:p w14:paraId="2DEE849C" w14:textId="77777777" w:rsidR="004A2ED0" w:rsidRDefault="004A2ED0" w:rsidP="002E3735">
            <w:r>
              <w:t>Entwicklung</w:t>
            </w:r>
          </w:p>
        </w:tc>
      </w:tr>
      <w:tr w:rsidR="004A2ED0" w14:paraId="03B9B0D7" w14:textId="77777777" w:rsidTr="005B7AFC">
        <w:tc>
          <w:tcPr>
            <w:tcW w:w="3652" w:type="dxa"/>
          </w:tcPr>
          <w:p w14:paraId="7C1DA391" w14:textId="77777777" w:rsidR="004A2ED0" w:rsidRDefault="004A2ED0" w:rsidP="00716D34">
            <w:r w:rsidRPr="00716D34">
              <w:t>Nichtkonformitäten und Korrekturmaßnahmen</w:t>
            </w:r>
          </w:p>
        </w:tc>
        <w:tc>
          <w:tcPr>
            <w:tcW w:w="2977" w:type="dxa"/>
          </w:tcPr>
          <w:p w14:paraId="1818FBEC" w14:textId="77777777" w:rsidR="004A2ED0" w:rsidRPr="00C76631" w:rsidRDefault="00A97D1A" w:rsidP="002E3735">
            <w:pPr>
              <w:rPr>
                <w:color w:val="FF0000"/>
              </w:rPr>
            </w:pPr>
            <w:r>
              <w:rPr>
                <w:color w:val="FF0000"/>
              </w:rPr>
              <w:t>Bei der E</w:t>
            </w:r>
            <w:r w:rsidR="005B7AFC" w:rsidRPr="00C76631">
              <w:rPr>
                <w:color w:val="FF0000"/>
              </w:rPr>
              <w:t>rstellung von CD’s gab es verstärkt Fehlbrände.</w:t>
            </w:r>
          </w:p>
          <w:p w14:paraId="11854529" w14:textId="77777777" w:rsidR="005B7AFC" w:rsidRPr="00C76631" w:rsidRDefault="005B7AFC" w:rsidP="005B7AFC">
            <w:pPr>
              <w:rPr>
                <w:color w:val="FF0000"/>
              </w:rPr>
            </w:pPr>
            <w:r w:rsidRPr="00C76631">
              <w:rPr>
                <w:color w:val="FF0000"/>
              </w:rPr>
              <w:t>Die Verpackung von Ordnern war nicht mehr geeignet.</w:t>
            </w:r>
          </w:p>
        </w:tc>
        <w:tc>
          <w:tcPr>
            <w:tcW w:w="6095" w:type="dxa"/>
          </w:tcPr>
          <w:p w14:paraId="40BAE0C1" w14:textId="77777777" w:rsidR="004A2ED0" w:rsidRPr="00C76631" w:rsidRDefault="00237D21" w:rsidP="002E3735">
            <w:pPr>
              <w:rPr>
                <w:color w:val="FF0000"/>
              </w:rPr>
            </w:pPr>
            <w:r w:rsidRPr="00C76631">
              <w:rPr>
                <w:color w:val="FF0000"/>
              </w:rPr>
              <w:t>Anzahl der produzierten Bücher.</w:t>
            </w:r>
          </w:p>
          <w:p w14:paraId="5C4D220E" w14:textId="77777777" w:rsidR="00237D21" w:rsidRPr="00C76631" w:rsidRDefault="00237D21" w:rsidP="002E3735">
            <w:pPr>
              <w:rPr>
                <w:color w:val="FF0000"/>
              </w:rPr>
            </w:pPr>
          </w:p>
          <w:p w14:paraId="16205A0A" w14:textId="77777777" w:rsidR="00237D21" w:rsidRPr="00C76631" w:rsidRDefault="00237D21" w:rsidP="00237D21">
            <w:pPr>
              <w:rPr>
                <w:color w:val="FF0000"/>
              </w:rPr>
            </w:pPr>
            <w:r w:rsidRPr="00C76631">
              <w:rPr>
                <w:color w:val="FF0000"/>
              </w:rPr>
              <w:t>Anzahl der Lieferungen die zu einer Reklamation geführt haben.</w:t>
            </w:r>
          </w:p>
        </w:tc>
        <w:tc>
          <w:tcPr>
            <w:tcW w:w="2126" w:type="dxa"/>
          </w:tcPr>
          <w:p w14:paraId="722AFB22" w14:textId="77777777" w:rsidR="004A2ED0" w:rsidRPr="00C76631" w:rsidRDefault="00237D21" w:rsidP="002E3735">
            <w:pPr>
              <w:rPr>
                <w:color w:val="FF0000"/>
              </w:rPr>
            </w:pPr>
            <w:r w:rsidRPr="00C76631">
              <w:rPr>
                <w:color w:val="FF0000"/>
              </w:rPr>
              <w:t>Steigend</w:t>
            </w:r>
          </w:p>
          <w:p w14:paraId="75F14ED2" w14:textId="77777777" w:rsidR="00237D21" w:rsidRPr="00C76631" w:rsidRDefault="00237D21" w:rsidP="002E3735">
            <w:pPr>
              <w:rPr>
                <w:color w:val="FF0000"/>
              </w:rPr>
            </w:pPr>
          </w:p>
          <w:p w14:paraId="4569B7B7" w14:textId="77777777" w:rsidR="00237D21" w:rsidRPr="00C76631" w:rsidRDefault="00237D21" w:rsidP="002E3735">
            <w:pPr>
              <w:rPr>
                <w:color w:val="FF0000"/>
              </w:rPr>
            </w:pPr>
            <w:r w:rsidRPr="00C76631">
              <w:rPr>
                <w:color w:val="FF0000"/>
              </w:rPr>
              <w:t>Abgestellt</w:t>
            </w:r>
          </w:p>
        </w:tc>
      </w:tr>
      <w:tr w:rsidR="004A2ED0" w14:paraId="3A26A681" w14:textId="77777777" w:rsidTr="005B7AFC">
        <w:tc>
          <w:tcPr>
            <w:tcW w:w="3652" w:type="dxa"/>
          </w:tcPr>
          <w:p w14:paraId="05C1D4EB" w14:textId="77777777" w:rsidR="004A2ED0" w:rsidRDefault="004A2ED0" w:rsidP="00716D34">
            <w:r w:rsidRPr="00716D34">
              <w:t>Ergebnissen von Überwachungen und Messungen</w:t>
            </w:r>
          </w:p>
        </w:tc>
        <w:tc>
          <w:tcPr>
            <w:tcW w:w="2977" w:type="dxa"/>
          </w:tcPr>
          <w:p w14:paraId="7811E04F" w14:textId="77777777" w:rsidR="004A2ED0" w:rsidRPr="00C76631" w:rsidRDefault="00237D21" w:rsidP="002E3735">
            <w:pPr>
              <w:rPr>
                <w:color w:val="FF0000"/>
              </w:rPr>
            </w:pPr>
            <w:r w:rsidRPr="00C76631">
              <w:rPr>
                <w:color w:val="FF0000"/>
              </w:rPr>
              <w:t>Die Auslastung der GF ist weiterhin zu hoch.</w:t>
            </w:r>
          </w:p>
        </w:tc>
        <w:tc>
          <w:tcPr>
            <w:tcW w:w="6095" w:type="dxa"/>
          </w:tcPr>
          <w:p w14:paraId="60D72597" w14:textId="77777777" w:rsidR="004A2ED0" w:rsidRPr="00C76631" w:rsidRDefault="00237D21" w:rsidP="00237D21">
            <w:pPr>
              <w:rPr>
                <w:color w:val="FF0000"/>
              </w:rPr>
            </w:pPr>
            <w:r w:rsidRPr="00C76631">
              <w:rPr>
                <w:color w:val="FF0000"/>
              </w:rPr>
              <w:t xml:space="preserve">Anzahl der Übernachtungen im Jahr, Anzahl </w:t>
            </w:r>
            <w:r w:rsidR="00A97D1A">
              <w:rPr>
                <w:color w:val="FF0000"/>
              </w:rPr>
              <w:t>der neuen Projekte und gefahren</w:t>
            </w:r>
            <w:r w:rsidRPr="00C76631">
              <w:rPr>
                <w:color w:val="FF0000"/>
              </w:rPr>
              <w:t>e Kilometer.</w:t>
            </w:r>
          </w:p>
        </w:tc>
        <w:tc>
          <w:tcPr>
            <w:tcW w:w="2126" w:type="dxa"/>
          </w:tcPr>
          <w:p w14:paraId="38CA0B77" w14:textId="77777777" w:rsidR="004A2ED0" w:rsidRPr="00C76631" w:rsidRDefault="00383113" w:rsidP="002E3735">
            <w:pPr>
              <w:rPr>
                <w:color w:val="FF0000"/>
              </w:rPr>
            </w:pPr>
            <w:r w:rsidRPr="00C76631">
              <w:rPr>
                <w:color w:val="FF0000"/>
              </w:rPr>
              <w:t>Gleichbleibend</w:t>
            </w:r>
          </w:p>
        </w:tc>
      </w:tr>
      <w:tr w:rsidR="004A2ED0" w14:paraId="6CE3EE1E" w14:textId="77777777" w:rsidTr="005B7AFC">
        <w:tc>
          <w:tcPr>
            <w:tcW w:w="3652" w:type="dxa"/>
          </w:tcPr>
          <w:p w14:paraId="77CE6745" w14:textId="77777777" w:rsidR="004A2ED0" w:rsidRDefault="004A2ED0" w:rsidP="00716D34">
            <w:r w:rsidRPr="00716D34">
              <w:t>Kundenzufriedenheit</w:t>
            </w:r>
          </w:p>
        </w:tc>
        <w:tc>
          <w:tcPr>
            <w:tcW w:w="2977" w:type="dxa"/>
          </w:tcPr>
          <w:p w14:paraId="445CBC0D" w14:textId="77777777" w:rsidR="004A2ED0" w:rsidRPr="00C76631" w:rsidRDefault="00237D21" w:rsidP="00237D21">
            <w:pPr>
              <w:rPr>
                <w:color w:val="FF0000"/>
              </w:rPr>
            </w:pPr>
            <w:r w:rsidRPr="00C76631">
              <w:rPr>
                <w:color w:val="FF0000"/>
              </w:rPr>
              <w:t xml:space="preserve">Eine Reklamation wegen Projektabbruch. </w:t>
            </w:r>
          </w:p>
        </w:tc>
        <w:tc>
          <w:tcPr>
            <w:tcW w:w="6095" w:type="dxa"/>
          </w:tcPr>
          <w:p w14:paraId="34A70D79" w14:textId="77777777" w:rsidR="004A2ED0" w:rsidRPr="00C76631" w:rsidRDefault="00237D21" w:rsidP="002E3735">
            <w:pPr>
              <w:rPr>
                <w:color w:val="FF0000"/>
              </w:rPr>
            </w:pPr>
            <w:r w:rsidRPr="00C76631">
              <w:rPr>
                <w:color w:val="FF0000"/>
              </w:rPr>
              <w:t>Anzahl der durchgeführten Projekte im Laufe eines Jahres.</w:t>
            </w:r>
          </w:p>
        </w:tc>
        <w:tc>
          <w:tcPr>
            <w:tcW w:w="2126" w:type="dxa"/>
          </w:tcPr>
          <w:p w14:paraId="07BCB121" w14:textId="77777777" w:rsidR="004A2ED0" w:rsidRPr="00C76631" w:rsidRDefault="00237D21" w:rsidP="002E3735">
            <w:pPr>
              <w:rPr>
                <w:color w:val="FF0000"/>
              </w:rPr>
            </w:pPr>
            <w:r w:rsidRPr="00C76631">
              <w:rPr>
                <w:color w:val="FF0000"/>
              </w:rPr>
              <w:t>Gleichbleibend</w:t>
            </w:r>
          </w:p>
        </w:tc>
      </w:tr>
      <w:tr w:rsidR="004A2ED0" w14:paraId="1D70127E" w14:textId="77777777" w:rsidTr="005B7AFC">
        <w:tc>
          <w:tcPr>
            <w:tcW w:w="3652" w:type="dxa"/>
          </w:tcPr>
          <w:p w14:paraId="7F32D866" w14:textId="77777777" w:rsidR="004A2ED0" w:rsidRDefault="004A2ED0" w:rsidP="00716D34">
            <w:r w:rsidRPr="00716D34">
              <w:t>Themen in Bezug auf externe Anbieter und andere relevante interessierte Parteien</w:t>
            </w:r>
            <w:r w:rsidR="00237D21">
              <w:t>.</w:t>
            </w:r>
          </w:p>
        </w:tc>
        <w:tc>
          <w:tcPr>
            <w:tcW w:w="2977" w:type="dxa"/>
          </w:tcPr>
          <w:p w14:paraId="5CA4C9A6" w14:textId="77777777" w:rsidR="004A2ED0" w:rsidRPr="00C76631" w:rsidRDefault="00383113" w:rsidP="002E3735">
            <w:pPr>
              <w:rPr>
                <w:color w:val="FF0000"/>
              </w:rPr>
            </w:pPr>
            <w:r w:rsidRPr="00C76631">
              <w:rPr>
                <w:color w:val="FF0000"/>
              </w:rPr>
              <w:t>Hotels werden zunehmend schlechter und der Service lässt zu wünschen übrig.</w:t>
            </w:r>
          </w:p>
        </w:tc>
        <w:tc>
          <w:tcPr>
            <w:tcW w:w="6095" w:type="dxa"/>
          </w:tcPr>
          <w:p w14:paraId="38D8C43D" w14:textId="77777777" w:rsidR="004A2ED0" w:rsidRPr="00C76631" w:rsidRDefault="00A97D1A" w:rsidP="00383113">
            <w:pPr>
              <w:rPr>
                <w:color w:val="FF0000"/>
              </w:rPr>
            </w:pPr>
            <w:r>
              <w:rPr>
                <w:color w:val="FF0000"/>
              </w:rPr>
              <w:t>Anzahl der Übernachtungen und B</w:t>
            </w:r>
            <w:r w:rsidR="00383113" w:rsidRPr="00C76631">
              <w:rPr>
                <w:color w:val="FF0000"/>
              </w:rPr>
              <w:t>ewertung der Einrichtungen durch die GF.</w:t>
            </w:r>
          </w:p>
        </w:tc>
        <w:tc>
          <w:tcPr>
            <w:tcW w:w="2126" w:type="dxa"/>
          </w:tcPr>
          <w:p w14:paraId="6EED3751" w14:textId="77777777" w:rsidR="004A2ED0" w:rsidRPr="00C76631" w:rsidRDefault="00383113" w:rsidP="002E3735">
            <w:pPr>
              <w:rPr>
                <w:color w:val="FF0000"/>
              </w:rPr>
            </w:pPr>
            <w:r w:rsidRPr="00C76631">
              <w:rPr>
                <w:color w:val="FF0000"/>
              </w:rPr>
              <w:t xml:space="preserve">Verschlechtert </w:t>
            </w:r>
          </w:p>
        </w:tc>
      </w:tr>
      <w:tr w:rsidR="004A2ED0" w14:paraId="5D01EC73" w14:textId="77777777" w:rsidTr="005B7AFC">
        <w:tc>
          <w:tcPr>
            <w:tcW w:w="3652" w:type="dxa"/>
          </w:tcPr>
          <w:p w14:paraId="6F822D2F" w14:textId="77777777" w:rsidR="004A2ED0" w:rsidRDefault="004A2ED0" w:rsidP="00716D34">
            <w:r w:rsidRPr="00716D34">
              <w:t>Eignung von Ressourcen, die für Aufrechterhaltung eines wirksamen Qualitätsmanagementsystems erforderlich sind</w:t>
            </w:r>
            <w:r w:rsidR="00383113">
              <w:t>.</w:t>
            </w:r>
          </w:p>
        </w:tc>
        <w:tc>
          <w:tcPr>
            <w:tcW w:w="2977" w:type="dxa"/>
          </w:tcPr>
          <w:p w14:paraId="700C53DD" w14:textId="77777777" w:rsidR="004A2ED0" w:rsidRPr="00C76631" w:rsidRDefault="00383113" w:rsidP="002E3735">
            <w:pPr>
              <w:rPr>
                <w:color w:val="FF0000"/>
              </w:rPr>
            </w:pPr>
            <w:r w:rsidRPr="00C76631">
              <w:rPr>
                <w:color w:val="FF0000"/>
              </w:rPr>
              <w:t>Als Dienstleister sind die Ressourcen nur personell. Siehe Veränderungen, die das QM-System betreffen.</w:t>
            </w:r>
          </w:p>
        </w:tc>
        <w:tc>
          <w:tcPr>
            <w:tcW w:w="6095" w:type="dxa"/>
          </w:tcPr>
          <w:p w14:paraId="23FA45CA" w14:textId="77777777" w:rsidR="004A2ED0" w:rsidRPr="00C76631" w:rsidRDefault="00A97D1A" w:rsidP="00383113">
            <w:pPr>
              <w:rPr>
                <w:color w:val="FF0000"/>
              </w:rPr>
            </w:pPr>
            <w:r>
              <w:rPr>
                <w:color w:val="FF0000"/>
              </w:rPr>
              <w:t>Auftretende Prob</w:t>
            </w:r>
            <w:r w:rsidR="00383113" w:rsidRPr="00C76631">
              <w:rPr>
                <w:color w:val="FF0000"/>
              </w:rPr>
              <w:t>leme bei der Abwicklung von Projekten. Anzahl Fehler in der Buchproduktion.</w:t>
            </w:r>
          </w:p>
        </w:tc>
        <w:tc>
          <w:tcPr>
            <w:tcW w:w="2126" w:type="dxa"/>
          </w:tcPr>
          <w:p w14:paraId="53541DA4" w14:textId="77777777" w:rsidR="004A2ED0" w:rsidRPr="00C76631" w:rsidRDefault="00383113" w:rsidP="002E3735">
            <w:pPr>
              <w:rPr>
                <w:color w:val="FF0000"/>
              </w:rPr>
            </w:pPr>
            <w:r w:rsidRPr="00C76631">
              <w:rPr>
                <w:color w:val="FF0000"/>
              </w:rPr>
              <w:t>Gleichbleibend</w:t>
            </w:r>
          </w:p>
        </w:tc>
      </w:tr>
      <w:tr w:rsidR="004A2ED0" w14:paraId="789E74A7" w14:textId="77777777" w:rsidTr="005B7AFC">
        <w:tc>
          <w:tcPr>
            <w:tcW w:w="3652" w:type="dxa"/>
          </w:tcPr>
          <w:p w14:paraId="2DD8E9BF" w14:textId="77777777" w:rsidR="004A2ED0" w:rsidRDefault="004A2ED0" w:rsidP="00716D34">
            <w:r w:rsidRPr="00716D34">
              <w:t>Prozessleistung und Konformität von Produkten und Dienstleistungen</w:t>
            </w:r>
          </w:p>
        </w:tc>
        <w:tc>
          <w:tcPr>
            <w:tcW w:w="2977" w:type="dxa"/>
          </w:tcPr>
          <w:p w14:paraId="758C026D" w14:textId="77777777" w:rsidR="004A2ED0" w:rsidRPr="00C76631" w:rsidRDefault="00383113" w:rsidP="00383113">
            <w:pPr>
              <w:rPr>
                <w:color w:val="FF0000"/>
              </w:rPr>
            </w:pPr>
            <w:r w:rsidRPr="00C76631">
              <w:rPr>
                <w:color w:val="FF0000"/>
              </w:rPr>
              <w:t>P</w:t>
            </w:r>
            <w:r w:rsidR="00A97D1A">
              <w:rPr>
                <w:color w:val="FF0000"/>
              </w:rPr>
              <w:t>roduktion: Es wurden keine Prob</w:t>
            </w:r>
            <w:r w:rsidRPr="00C76631">
              <w:rPr>
                <w:color w:val="FF0000"/>
              </w:rPr>
              <w:t>leme in der Produktion erkannt.</w:t>
            </w:r>
          </w:p>
          <w:p w14:paraId="1745F8BA" w14:textId="77777777" w:rsidR="00383113" w:rsidRPr="00C76631" w:rsidRDefault="00383113" w:rsidP="00383113">
            <w:pPr>
              <w:rPr>
                <w:color w:val="FF0000"/>
              </w:rPr>
            </w:pPr>
            <w:r w:rsidRPr="00C76631">
              <w:rPr>
                <w:color w:val="FF0000"/>
              </w:rPr>
              <w:t xml:space="preserve">Dienstleistung: Es wurden verstärkt </w:t>
            </w:r>
            <w:r w:rsidR="00A97D1A">
              <w:rPr>
                <w:color w:val="FF0000"/>
              </w:rPr>
              <w:t xml:space="preserve">Projekte im Rahmen der </w:t>
            </w:r>
            <w:r w:rsidR="00A97D1A">
              <w:rPr>
                <w:color w:val="FF0000"/>
              </w:rPr>
              <w:lastRenderedPageBreak/>
              <w:t>Normreih</w:t>
            </w:r>
            <w:r w:rsidRPr="00C76631">
              <w:rPr>
                <w:color w:val="FF0000"/>
              </w:rPr>
              <w:t>e 170xx durchgeführt.</w:t>
            </w:r>
          </w:p>
        </w:tc>
        <w:tc>
          <w:tcPr>
            <w:tcW w:w="6095" w:type="dxa"/>
          </w:tcPr>
          <w:p w14:paraId="7263A50D" w14:textId="77777777" w:rsidR="004A2ED0" w:rsidRPr="00C76631" w:rsidRDefault="00383113" w:rsidP="00383113">
            <w:pPr>
              <w:rPr>
                <w:color w:val="FF0000"/>
              </w:rPr>
            </w:pPr>
            <w:r w:rsidRPr="00C76631">
              <w:rPr>
                <w:color w:val="FF0000"/>
              </w:rPr>
              <w:lastRenderedPageBreak/>
              <w:t>Anzahl der produzierten und ausgelieferten Bücher.</w:t>
            </w:r>
          </w:p>
          <w:p w14:paraId="73BFC760" w14:textId="77777777" w:rsidR="00383113" w:rsidRPr="00C76631" w:rsidRDefault="00383113" w:rsidP="00383113">
            <w:pPr>
              <w:rPr>
                <w:color w:val="FF0000"/>
              </w:rPr>
            </w:pPr>
          </w:p>
          <w:p w14:paraId="1F509E32" w14:textId="77777777" w:rsidR="00383113" w:rsidRPr="00C76631" w:rsidRDefault="00383113" w:rsidP="00383113">
            <w:pPr>
              <w:rPr>
                <w:color w:val="FF0000"/>
              </w:rPr>
            </w:pPr>
          </w:p>
          <w:p w14:paraId="72D1A26D" w14:textId="77777777" w:rsidR="00383113" w:rsidRPr="00C76631" w:rsidRDefault="00383113" w:rsidP="00383113">
            <w:pPr>
              <w:rPr>
                <w:color w:val="FF0000"/>
              </w:rPr>
            </w:pPr>
            <w:r w:rsidRPr="00C76631">
              <w:rPr>
                <w:color w:val="FF0000"/>
              </w:rPr>
              <w:t>Durchgeführte Projekte auf der Basis von Normen.</w:t>
            </w:r>
          </w:p>
        </w:tc>
        <w:tc>
          <w:tcPr>
            <w:tcW w:w="2126" w:type="dxa"/>
          </w:tcPr>
          <w:p w14:paraId="6F512DA0" w14:textId="77777777" w:rsidR="004A2ED0" w:rsidRPr="00C76631" w:rsidRDefault="00383113" w:rsidP="002E3735">
            <w:pPr>
              <w:rPr>
                <w:color w:val="FF0000"/>
              </w:rPr>
            </w:pPr>
            <w:r w:rsidRPr="00C76631">
              <w:rPr>
                <w:color w:val="FF0000"/>
              </w:rPr>
              <w:t>Verbessert.</w:t>
            </w:r>
          </w:p>
          <w:p w14:paraId="1850410C" w14:textId="77777777" w:rsidR="00383113" w:rsidRPr="00C76631" w:rsidRDefault="00383113" w:rsidP="002E3735">
            <w:pPr>
              <w:rPr>
                <w:color w:val="FF0000"/>
              </w:rPr>
            </w:pPr>
          </w:p>
          <w:p w14:paraId="59DC2ED1" w14:textId="77777777" w:rsidR="00383113" w:rsidRPr="00C76631" w:rsidRDefault="00383113" w:rsidP="002E3735">
            <w:pPr>
              <w:rPr>
                <w:color w:val="FF0000"/>
              </w:rPr>
            </w:pPr>
          </w:p>
          <w:p w14:paraId="6EFCF060" w14:textId="77777777" w:rsidR="00383113" w:rsidRPr="00C76631" w:rsidRDefault="00383113" w:rsidP="002E3735">
            <w:pPr>
              <w:rPr>
                <w:color w:val="FF0000"/>
              </w:rPr>
            </w:pPr>
            <w:r w:rsidRPr="00C76631">
              <w:rPr>
                <w:color w:val="FF0000"/>
              </w:rPr>
              <w:t>Keine Bewertung</w:t>
            </w:r>
          </w:p>
        </w:tc>
      </w:tr>
      <w:tr w:rsidR="004A2ED0" w14:paraId="2DCA43F8" w14:textId="77777777" w:rsidTr="005B7AFC">
        <w:tc>
          <w:tcPr>
            <w:tcW w:w="3652" w:type="dxa"/>
          </w:tcPr>
          <w:p w14:paraId="71EE2C84" w14:textId="77777777" w:rsidR="004A2ED0" w:rsidRDefault="004A2ED0" w:rsidP="002E3735">
            <w:r>
              <w:t>Entwicklungen</w:t>
            </w:r>
          </w:p>
        </w:tc>
        <w:tc>
          <w:tcPr>
            <w:tcW w:w="2977" w:type="dxa"/>
          </w:tcPr>
          <w:p w14:paraId="592EBBEA" w14:textId="77777777" w:rsidR="004A2ED0" w:rsidRPr="00C76631" w:rsidRDefault="00383113" w:rsidP="002E3735">
            <w:pPr>
              <w:rPr>
                <w:color w:val="FF0000"/>
              </w:rPr>
            </w:pPr>
            <w:r w:rsidRPr="00C76631">
              <w:rPr>
                <w:color w:val="FF0000"/>
              </w:rPr>
              <w:t>Es wurden drei neue Bücher entwickelt.</w:t>
            </w:r>
          </w:p>
        </w:tc>
        <w:tc>
          <w:tcPr>
            <w:tcW w:w="6095" w:type="dxa"/>
          </w:tcPr>
          <w:p w14:paraId="70EBD280" w14:textId="77777777" w:rsidR="004A2ED0" w:rsidRPr="00C76631" w:rsidRDefault="00383113" w:rsidP="002E3735">
            <w:pPr>
              <w:rPr>
                <w:color w:val="FF0000"/>
              </w:rPr>
            </w:pPr>
            <w:r w:rsidRPr="00C76631">
              <w:rPr>
                <w:color w:val="FF0000"/>
              </w:rPr>
              <w:t>Anzahl der Ent</w:t>
            </w:r>
            <w:r w:rsidR="00A97D1A">
              <w:rPr>
                <w:color w:val="FF0000"/>
              </w:rPr>
              <w:t>w</w:t>
            </w:r>
            <w:r w:rsidRPr="00C76631">
              <w:rPr>
                <w:color w:val="FF0000"/>
              </w:rPr>
              <w:t>icklungen.</w:t>
            </w:r>
          </w:p>
        </w:tc>
        <w:tc>
          <w:tcPr>
            <w:tcW w:w="2126" w:type="dxa"/>
          </w:tcPr>
          <w:p w14:paraId="21F7782E" w14:textId="77777777" w:rsidR="004A2ED0" w:rsidRPr="00C76631" w:rsidRDefault="00383113" w:rsidP="002E3735">
            <w:pPr>
              <w:rPr>
                <w:color w:val="FF0000"/>
              </w:rPr>
            </w:pPr>
            <w:r w:rsidRPr="00C76631">
              <w:rPr>
                <w:color w:val="FF0000"/>
              </w:rPr>
              <w:t>Steigend</w:t>
            </w:r>
          </w:p>
        </w:tc>
      </w:tr>
      <w:tr w:rsidR="0073169D" w14:paraId="5702D0BE" w14:textId="77777777" w:rsidTr="00A147BD">
        <w:tc>
          <w:tcPr>
            <w:tcW w:w="3652" w:type="dxa"/>
          </w:tcPr>
          <w:p w14:paraId="439E50F8" w14:textId="77777777" w:rsidR="0073169D" w:rsidRDefault="0073169D" w:rsidP="00A147BD">
            <w:r>
              <w:t>Ergebnisse interner und externer Audits</w:t>
            </w:r>
          </w:p>
        </w:tc>
        <w:tc>
          <w:tcPr>
            <w:tcW w:w="2977" w:type="dxa"/>
          </w:tcPr>
          <w:p w14:paraId="2B9505B3" w14:textId="77777777" w:rsidR="0073169D" w:rsidRPr="00C76631" w:rsidRDefault="0073169D" w:rsidP="00A147BD">
            <w:pPr>
              <w:rPr>
                <w:color w:val="FF0000"/>
              </w:rPr>
            </w:pPr>
            <w:r>
              <w:rPr>
                <w:color w:val="FF0000"/>
              </w:rPr>
              <w:t>Intern 3 Abweichungen, extern nur Feststellungen</w:t>
            </w:r>
          </w:p>
        </w:tc>
        <w:tc>
          <w:tcPr>
            <w:tcW w:w="6095" w:type="dxa"/>
          </w:tcPr>
          <w:p w14:paraId="0F086212" w14:textId="77777777" w:rsidR="0073169D" w:rsidRPr="00C76631" w:rsidRDefault="0073169D" w:rsidP="00A147BD">
            <w:pPr>
              <w:rPr>
                <w:color w:val="FF0000"/>
              </w:rPr>
            </w:pPr>
            <w:r>
              <w:rPr>
                <w:color w:val="FF0000"/>
              </w:rPr>
              <w:t>Qualität der Abweichungen, Feststellungen und Empfehlungen</w:t>
            </w:r>
          </w:p>
        </w:tc>
        <w:tc>
          <w:tcPr>
            <w:tcW w:w="2126" w:type="dxa"/>
          </w:tcPr>
          <w:p w14:paraId="4FA70F4D" w14:textId="77777777" w:rsidR="0073169D" w:rsidRPr="00C76631" w:rsidRDefault="0073169D" w:rsidP="00A147BD">
            <w:pPr>
              <w:rPr>
                <w:color w:val="FF0000"/>
              </w:rPr>
            </w:pPr>
            <w:r>
              <w:rPr>
                <w:color w:val="FF0000"/>
              </w:rPr>
              <w:t>Unangenehm</w:t>
            </w:r>
          </w:p>
        </w:tc>
      </w:tr>
      <w:tr w:rsidR="004A2ED0" w14:paraId="69C26825" w14:textId="77777777" w:rsidTr="005B7AFC">
        <w:tc>
          <w:tcPr>
            <w:tcW w:w="3652" w:type="dxa"/>
          </w:tcPr>
          <w:p w14:paraId="220EE5B6" w14:textId="77777777" w:rsidR="004A2ED0" w:rsidRDefault="004A2ED0" w:rsidP="004A2ED0">
            <w:r w:rsidRPr="004A2ED0">
              <w:t>Wirksamkeit von Maßnahmen zur Behandlung von Risiken und Chancen (siehe 6.1)</w:t>
            </w:r>
          </w:p>
        </w:tc>
        <w:tc>
          <w:tcPr>
            <w:tcW w:w="2977" w:type="dxa"/>
          </w:tcPr>
          <w:p w14:paraId="308F450B" w14:textId="77777777" w:rsidR="004A2ED0" w:rsidRPr="00C76631" w:rsidRDefault="00383113" w:rsidP="00383113">
            <w:pPr>
              <w:rPr>
                <w:color w:val="FF0000"/>
              </w:rPr>
            </w:pPr>
            <w:r w:rsidRPr="00C76631">
              <w:rPr>
                <w:color w:val="FF0000"/>
              </w:rPr>
              <w:t>Derzeit keine Maßnahmen zur Behandlung von Chancen und Risiken.</w:t>
            </w:r>
          </w:p>
        </w:tc>
        <w:tc>
          <w:tcPr>
            <w:tcW w:w="6095" w:type="dxa"/>
          </w:tcPr>
          <w:p w14:paraId="03588D3E" w14:textId="77777777" w:rsidR="004A2ED0" w:rsidRPr="00C76631" w:rsidRDefault="00C76631" w:rsidP="002E3735">
            <w:pPr>
              <w:rPr>
                <w:color w:val="FF0000"/>
              </w:rPr>
            </w:pPr>
            <w:r w:rsidRPr="00C76631">
              <w:rPr>
                <w:color w:val="FF0000"/>
              </w:rPr>
              <w:t>Ohne</w:t>
            </w:r>
          </w:p>
        </w:tc>
        <w:tc>
          <w:tcPr>
            <w:tcW w:w="2126" w:type="dxa"/>
          </w:tcPr>
          <w:p w14:paraId="772F399E" w14:textId="77777777" w:rsidR="004A2ED0" w:rsidRPr="00C76631" w:rsidRDefault="004A2ED0" w:rsidP="002E3735">
            <w:pPr>
              <w:rPr>
                <w:color w:val="FF0000"/>
              </w:rPr>
            </w:pPr>
          </w:p>
        </w:tc>
      </w:tr>
      <w:tr w:rsidR="004A2ED0" w14:paraId="19968406" w14:textId="77777777" w:rsidTr="005B7AFC">
        <w:tc>
          <w:tcPr>
            <w:tcW w:w="3652" w:type="dxa"/>
          </w:tcPr>
          <w:p w14:paraId="6222361F" w14:textId="77777777" w:rsidR="004A2ED0" w:rsidRDefault="00C76631" w:rsidP="004A2ED0">
            <w:r>
              <w:t>N</w:t>
            </w:r>
            <w:r w:rsidR="004A2ED0" w:rsidRPr="004A2ED0">
              <w:t>eue potentielle Chancen zur fortlaufenden Verbesserung</w:t>
            </w:r>
            <w:r>
              <w:t>.</w:t>
            </w:r>
          </w:p>
        </w:tc>
        <w:tc>
          <w:tcPr>
            <w:tcW w:w="2977" w:type="dxa"/>
          </w:tcPr>
          <w:p w14:paraId="55832591" w14:textId="77777777" w:rsidR="004A2ED0" w:rsidRPr="00C76631" w:rsidRDefault="00C76631" w:rsidP="00C76631">
            <w:pPr>
              <w:rPr>
                <w:color w:val="FF0000"/>
              </w:rPr>
            </w:pPr>
            <w:r w:rsidRPr="00C76631">
              <w:rPr>
                <w:color w:val="FF0000"/>
              </w:rPr>
              <w:t>Erhöhung interner Besprechungen .</w:t>
            </w:r>
          </w:p>
        </w:tc>
        <w:tc>
          <w:tcPr>
            <w:tcW w:w="6095" w:type="dxa"/>
          </w:tcPr>
          <w:p w14:paraId="23451181" w14:textId="77777777" w:rsidR="004A2ED0" w:rsidRPr="00C76631" w:rsidRDefault="00C76631" w:rsidP="002E3735">
            <w:pPr>
              <w:rPr>
                <w:color w:val="FF0000"/>
              </w:rPr>
            </w:pPr>
            <w:r w:rsidRPr="00C76631">
              <w:rPr>
                <w:color w:val="FF0000"/>
              </w:rPr>
              <w:t>Anzahl der durchgeführten Besprechunge</w:t>
            </w:r>
            <w:r w:rsidR="00A97D1A">
              <w:rPr>
                <w:color w:val="FF0000"/>
              </w:rPr>
              <w:t>n und Maßnahmen der Projektlenk</w:t>
            </w:r>
            <w:r w:rsidRPr="00C76631">
              <w:rPr>
                <w:color w:val="FF0000"/>
              </w:rPr>
              <w:t>ung.</w:t>
            </w:r>
          </w:p>
        </w:tc>
        <w:tc>
          <w:tcPr>
            <w:tcW w:w="2126" w:type="dxa"/>
          </w:tcPr>
          <w:p w14:paraId="2BBD55EF" w14:textId="77777777" w:rsidR="004A2ED0" w:rsidRPr="00C76631" w:rsidRDefault="00C76631" w:rsidP="002E3735">
            <w:pPr>
              <w:rPr>
                <w:color w:val="FF0000"/>
              </w:rPr>
            </w:pPr>
            <w:r w:rsidRPr="00C76631">
              <w:rPr>
                <w:color w:val="FF0000"/>
              </w:rPr>
              <w:t>Steigend</w:t>
            </w:r>
          </w:p>
        </w:tc>
      </w:tr>
    </w:tbl>
    <w:p w14:paraId="3E53979F" w14:textId="77777777" w:rsidR="00716D34" w:rsidRDefault="00716D34"/>
    <w:p w14:paraId="27EC8681" w14:textId="77777777" w:rsidR="004A2ED0" w:rsidRDefault="004A2ED0" w:rsidP="004A2ED0">
      <w:pPr>
        <w:pStyle w:val="berschrift2"/>
      </w:pPr>
      <w:r w:rsidRPr="00AD402A">
        <w:t>Entscheidungen und Maßnahmen</w:t>
      </w:r>
      <w:r>
        <w:t>:</w:t>
      </w:r>
    </w:p>
    <w:tbl>
      <w:tblPr>
        <w:tblStyle w:val="Tabellenraster"/>
        <w:tblW w:w="14850" w:type="dxa"/>
        <w:tblLook w:val="04A0" w:firstRow="1" w:lastRow="0" w:firstColumn="1" w:lastColumn="0" w:noHBand="0" w:noVBand="1"/>
      </w:tblPr>
      <w:tblGrid>
        <w:gridCol w:w="3652"/>
        <w:gridCol w:w="2943"/>
        <w:gridCol w:w="8255"/>
      </w:tblGrid>
      <w:tr w:rsidR="004A2ED0" w14:paraId="7A0E3C17" w14:textId="77777777" w:rsidTr="00237D21">
        <w:trPr>
          <w:tblHeader/>
        </w:trPr>
        <w:tc>
          <w:tcPr>
            <w:tcW w:w="3652" w:type="dxa"/>
            <w:shd w:val="pct5" w:color="auto" w:fill="auto"/>
          </w:tcPr>
          <w:p w14:paraId="37F0D13D" w14:textId="77777777" w:rsidR="004A2ED0" w:rsidRDefault="004A2ED0" w:rsidP="002E3735">
            <w:r>
              <w:t>Fragestellung</w:t>
            </w:r>
          </w:p>
        </w:tc>
        <w:tc>
          <w:tcPr>
            <w:tcW w:w="2943" w:type="dxa"/>
            <w:shd w:val="pct5" w:color="auto" w:fill="auto"/>
          </w:tcPr>
          <w:p w14:paraId="2C97EADA" w14:textId="77777777" w:rsidR="004A2ED0" w:rsidRDefault="004A2ED0" w:rsidP="002E3735">
            <w:r>
              <w:t>Entscheidung</w:t>
            </w:r>
          </w:p>
        </w:tc>
        <w:tc>
          <w:tcPr>
            <w:tcW w:w="8255" w:type="dxa"/>
            <w:shd w:val="pct5" w:color="auto" w:fill="auto"/>
          </w:tcPr>
          <w:p w14:paraId="5B1970EE" w14:textId="77777777" w:rsidR="004A2ED0" w:rsidRDefault="004A2ED0" w:rsidP="002E3735">
            <w:r>
              <w:t>Maßnahmen / Termine</w:t>
            </w:r>
          </w:p>
        </w:tc>
      </w:tr>
      <w:tr w:rsidR="004A2ED0" w14:paraId="72FC4EDD" w14:textId="77777777" w:rsidTr="005B7AFC">
        <w:tc>
          <w:tcPr>
            <w:tcW w:w="3652" w:type="dxa"/>
          </w:tcPr>
          <w:p w14:paraId="0F243233" w14:textId="77777777" w:rsidR="004A2ED0" w:rsidRDefault="004A2ED0" w:rsidP="004A2ED0">
            <w:r>
              <w:t>Chance der fortlaufenden Verbesserung</w:t>
            </w:r>
          </w:p>
        </w:tc>
        <w:tc>
          <w:tcPr>
            <w:tcW w:w="2943" w:type="dxa"/>
          </w:tcPr>
          <w:p w14:paraId="7AA67B1B" w14:textId="77777777" w:rsidR="004A2ED0" w:rsidRPr="00C76631" w:rsidRDefault="00237D21" w:rsidP="002E3735">
            <w:pPr>
              <w:rPr>
                <w:color w:val="FF0000"/>
              </w:rPr>
            </w:pPr>
            <w:r w:rsidRPr="00C76631">
              <w:rPr>
                <w:color w:val="FF0000"/>
              </w:rPr>
              <w:t>Verbesserung der Kundeninformationen.</w:t>
            </w:r>
          </w:p>
        </w:tc>
        <w:tc>
          <w:tcPr>
            <w:tcW w:w="8255" w:type="dxa"/>
          </w:tcPr>
          <w:p w14:paraId="5FCDBDEE" w14:textId="77777777" w:rsidR="004A2ED0" w:rsidRPr="00C76631" w:rsidRDefault="00237D21" w:rsidP="002E3735">
            <w:pPr>
              <w:rPr>
                <w:color w:val="FF0000"/>
              </w:rPr>
            </w:pPr>
            <w:r w:rsidRPr="00C76631">
              <w:rPr>
                <w:color w:val="FF0000"/>
              </w:rPr>
              <w:t xml:space="preserve">Bei </w:t>
            </w:r>
            <w:r w:rsidR="00A97D1A">
              <w:rPr>
                <w:color w:val="FF0000"/>
              </w:rPr>
              <w:t>k</w:t>
            </w:r>
            <w:r w:rsidRPr="00C76631">
              <w:rPr>
                <w:color w:val="FF0000"/>
              </w:rPr>
              <w:t>omplexen Projekten werden die Kunden in Zukunft besser informiert und aufgeklärt. Eine Schulung zum Thema wird Pflicht und Vorkenntnisse werden besser bewertet. Ab sofort.</w:t>
            </w:r>
          </w:p>
        </w:tc>
      </w:tr>
      <w:tr w:rsidR="004A2ED0" w14:paraId="7494FEA6" w14:textId="77777777" w:rsidTr="005B7AFC">
        <w:tc>
          <w:tcPr>
            <w:tcW w:w="3652" w:type="dxa"/>
          </w:tcPr>
          <w:p w14:paraId="546A7AB5" w14:textId="77777777" w:rsidR="004A2ED0" w:rsidRDefault="004A2ED0" w:rsidP="002E3735">
            <w:r>
              <w:t>Änderungsbedarf am QM-System</w:t>
            </w:r>
          </w:p>
        </w:tc>
        <w:tc>
          <w:tcPr>
            <w:tcW w:w="2943" w:type="dxa"/>
          </w:tcPr>
          <w:p w14:paraId="13F24680" w14:textId="77777777" w:rsidR="004A2ED0" w:rsidRPr="00C76631" w:rsidRDefault="00A97D1A" w:rsidP="00C76631">
            <w:pPr>
              <w:rPr>
                <w:color w:val="FF0000"/>
              </w:rPr>
            </w:pPr>
            <w:r>
              <w:rPr>
                <w:color w:val="FF0000"/>
              </w:rPr>
              <w:t>Ums</w:t>
            </w:r>
            <w:r w:rsidR="00C76631" w:rsidRPr="00C76631">
              <w:rPr>
                <w:color w:val="FF0000"/>
              </w:rPr>
              <w:t xml:space="preserve">tellung des Managementsystems auf die High Level </w:t>
            </w:r>
            <w:proofErr w:type="spellStart"/>
            <w:r w:rsidR="00C76631" w:rsidRPr="00C76631">
              <w:rPr>
                <w:color w:val="FF0000"/>
              </w:rPr>
              <w:t>Structure</w:t>
            </w:r>
            <w:proofErr w:type="spellEnd"/>
            <w:r w:rsidR="00C76631" w:rsidRPr="00C76631">
              <w:rPr>
                <w:color w:val="FF0000"/>
              </w:rPr>
              <w:t>.</w:t>
            </w:r>
          </w:p>
        </w:tc>
        <w:tc>
          <w:tcPr>
            <w:tcW w:w="8255" w:type="dxa"/>
          </w:tcPr>
          <w:p w14:paraId="508760AF" w14:textId="77777777" w:rsidR="004A2ED0" w:rsidRPr="00C76631" w:rsidRDefault="00C76631" w:rsidP="00C76631">
            <w:pPr>
              <w:rPr>
                <w:color w:val="FF0000"/>
              </w:rPr>
            </w:pPr>
            <w:r w:rsidRPr="00C76631">
              <w:rPr>
                <w:color w:val="FF0000"/>
              </w:rPr>
              <w:t xml:space="preserve">Neuerstellung des QM-Systems bis Sommer </w:t>
            </w:r>
            <w:proofErr w:type="spellStart"/>
            <w:r w:rsidRPr="00C76631">
              <w:rPr>
                <w:color w:val="FF0000"/>
              </w:rPr>
              <w:t>xxxx</w:t>
            </w:r>
            <w:proofErr w:type="spellEnd"/>
            <w:r w:rsidRPr="00C76631">
              <w:rPr>
                <w:color w:val="FF0000"/>
              </w:rPr>
              <w:t>.</w:t>
            </w:r>
          </w:p>
        </w:tc>
      </w:tr>
      <w:tr w:rsidR="004A2ED0" w14:paraId="305CDF96" w14:textId="77777777" w:rsidTr="005B7AFC">
        <w:tc>
          <w:tcPr>
            <w:tcW w:w="3652" w:type="dxa"/>
          </w:tcPr>
          <w:p w14:paraId="12FA27C9" w14:textId="77777777" w:rsidR="004A2ED0" w:rsidRDefault="004A2ED0" w:rsidP="002E3735">
            <w:r w:rsidRPr="004A2ED0">
              <w:rPr>
                <w:rFonts w:cs="ArialMT"/>
              </w:rPr>
              <w:t>Änderungsbedarf am Ressourcenbedarf</w:t>
            </w:r>
          </w:p>
        </w:tc>
        <w:tc>
          <w:tcPr>
            <w:tcW w:w="2943" w:type="dxa"/>
          </w:tcPr>
          <w:p w14:paraId="21D4F8B4" w14:textId="77777777" w:rsidR="004A2ED0" w:rsidRPr="00C76631" w:rsidRDefault="00237D21" w:rsidP="002E3735">
            <w:pPr>
              <w:rPr>
                <w:color w:val="FF0000"/>
              </w:rPr>
            </w:pPr>
            <w:r w:rsidRPr="00C76631">
              <w:rPr>
                <w:color w:val="FF0000"/>
              </w:rPr>
              <w:t>Beschaffung eines neuen CD Brenners / Drucker</w:t>
            </w:r>
          </w:p>
        </w:tc>
        <w:tc>
          <w:tcPr>
            <w:tcW w:w="8255" w:type="dxa"/>
          </w:tcPr>
          <w:p w14:paraId="0255CB17" w14:textId="77777777" w:rsidR="004A2ED0" w:rsidRPr="00C76631" w:rsidRDefault="00237D21" w:rsidP="00237D21">
            <w:pPr>
              <w:rPr>
                <w:color w:val="FF0000"/>
              </w:rPr>
            </w:pPr>
            <w:r w:rsidRPr="00C76631">
              <w:rPr>
                <w:color w:val="FF0000"/>
              </w:rPr>
              <w:t>Suche nach geeigneten Produkten und nach Möglichkeit ein Folgemodell des bestehenden Brenners / Drucker. Termin: 15.12.xxxx</w:t>
            </w:r>
          </w:p>
        </w:tc>
      </w:tr>
    </w:tbl>
    <w:p w14:paraId="75FA5A1A" w14:textId="77777777" w:rsidR="00716D34" w:rsidRDefault="00716D34">
      <w:pPr>
        <w:rPr>
          <w:rFonts w:cs="ArialMT"/>
        </w:rPr>
      </w:pPr>
    </w:p>
    <w:p w14:paraId="205F9BC5" w14:textId="77777777" w:rsidR="005B7AFC" w:rsidRDefault="005B7AFC">
      <w:pPr>
        <w:rPr>
          <w:rFonts w:cs="ArialMT"/>
        </w:rPr>
      </w:pPr>
      <w:r>
        <w:rPr>
          <w:rFonts w:cs="ArialMT"/>
        </w:rPr>
        <w:t>Datum der nächsten Bewertung: 13.02.2026</w:t>
      </w:r>
    </w:p>
    <w:p w14:paraId="0EE7A604" w14:textId="77777777" w:rsidR="005B7AFC" w:rsidRDefault="005B7AFC">
      <w:pPr>
        <w:rPr>
          <w:rFonts w:cs="ArialMT"/>
        </w:rPr>
      </w:pPr>
      <w:r>
        <w:rPr>
          <w:rFonts w:cs="ArialMT"/>
        </w:rPr>
        <w:t>Musterort, den 13.02.2026</w:t>
      </w:r>
    </w:p>
    <w:p w14:paraId="67D8ABEF" w14:textId="77777777" w:rsidR="005B7AFC" w:rsidRDefault="005B7AFC">
      <w:pPr>
        <w:rPr>
          <w:rFonts w:cs="ArialMT"/>
        </w:rPr>
      </w:pPr>
    </w:p>
    <w:p w14:paraId="7E48F0C6" w14:textId="77777777" w:rsidR="005B7AFC" w:rsidRDefault="005B7AFC">
      <w:r>
        <w:rPr>
          <w:rFonts w:cs="ArialMT"/>
        </w:rPr>
        <w:t>Name, GF</w:t>
      </w:r>
    </w:p>
    <w:sectPr w:rsidR="005B7AFC" w:rsidSect="004A2ED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/>
      <w:pgMar w:top="1418" w:right="1131" w:bottom="992" w:left="1134" w:header="72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5D0B5" w14:textId="77777777" w:rsidR="00825186" w:rsidRDefault="00825186">
      <w:r>
        <w:separator/>
      </w:r>
    </w:p>
  </w:endnote>
  <w:endnote w:type="continuationSeparator" w:id="0">
    <w:p w14:paraId="2408B433" w14:textId="77777777" w:rsidR="00825186" w:rsidRDefault="00825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83864" w14:textId="77777777" w:rsidR="00E665AD" w:rsidRDefault="00E665A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BCFCC" w14:textId="1721AF85" w:rsidR="00E56906" w:rsidRDefault="00E56906" w:rsidP="00E56906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7F2C29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7F2C29">
      <w:rPr>
        <w:b/>
        <w:noProof/>
        <w:sz w:val="16"/>
        <w:szCs w:val="16"/>
      </w:rPr>
      <w:t>2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>,</w:t>
    </w:r>
    <w:r w:rsidR="008A7DCC">
      <w:rPr>
        <w:b/>
        <w:sz w:val="16"/>
        <w:szCs w:val="16"/>
      </w:rPr>
      <w:t xml:space="preserve"> </w:t>
    </w:r>
    <w:r>
      <w:rPr>
        <w:b/>
        <w:sz w:val="16"/>
        <w:szCs w:val="16"/>
      </w:rPr>
      <w:t>gültig ab xx.</w:t>
    </w:r>
    <w:proofErr w:type="gramStart"/>
    <w:r>
      <w:rPr>
        <w:b/>
        <w:sz w:val="16"/>
        <w:szCs w:val="16"/>
      </w:rPr>
      <w:t>xx.xxxx</w:t>
    </w:r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E8D83" w14:textId="77777777" w:rsidR="00F53707" w:rsidRDefault="00F53707">
    <w:pPr>
      <w:pStyle w:val="Fuzeile"/>
      <w:rPr>
        <w:sz w:val="16"/>
      </w:rPr>
    </w:pPr>
    <w:r>
      <w:rPr>
        <w:sz w:val="16"/>
      </w:rPr>
      <w:t>©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16A44" w14:textId="77777777" w:rsidR="00825186" w:rsidRDefault="00825186">
      <w:r>
        <w:separator/>
      </w:r>
    </w:p>
  </w:footnote>
  <w:footnote w:type="continuationSeparator" w:id="0">
    <w:p w14:paraId="5DA698FC" w14:textId="77777777" w:rsidR="00825186" w:rsidRDefault="008251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CBEF2" w14:textId="77777777" w:rsidR="00E665AD" w:rsidRDefault="00E665A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241" w:type="dxa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9781"/>
      <w:gridCol w:w="2766"/>
    </w:tblGrid>
    <w:tr w:rsidR="00F53707" w14:paraId="0087567A" w14:textId="77777777" w:rsidTr="004A2ED0">
      <w:trPr>
        <w:cantSplit/>
        <w:trHeight w:hRule="exact" w:val="993"/>
      </w:trPr>
      <w:tc>
        <w:tcPr>
          <w:tcW w:w="2694" w:type="dxa"/>
        </w:tcPr>
        <w:p w14:paraId="5FD8D0F6" w14:textId="77777777" w:rsidR="00F53707" w:rsidRDefault="00F53707"/>
      </w:tc>
      <w:tc>
        <w:tcPr>
          <w:tcW w:w="9781" w:type="dxa"/>
        </w:tcPr>
        <w:p w14:paraId="1BD54B54" w14:textId="77777777" w:rsidR="00F53707" w:rsidRPr="00716D34" w:rsidRDefault="007F2C29" w:rsidP="00E665AD">
          <w:pPr>
            <w:jc w:val="center"/>
            <w:rPr>
              <w:b/>
            </w:rPr>
          </w:pPr>
          <w:r>
            <w:rPr>
              <w:b/>
            </w:rPr>
            <w:t>9.3.</w:t>
          </w:r>
          <w:r w:rsidR="00E665AD">
            <w:rPr>
              <w:b/>
            </w:rPr>
            <w:t>2</w:t>
          </w:r>
          <w:r w:rsidR="00F53707" w:rsidRPr="00716D34">
            <w:rPr>
              <w:b/>
            </w:rPr>
            <w:t xml:space="preserve"> Managementbewertung</w:t>
          </w:r>
        </w:p>
      </w:tc>
      <w:tc>
        <w:tcPr>
          <w:tcW w:w="2766" w:type="dxa"/>
        </w:tcPr>
        <w:p w14:paraId="60B7A6D0" w14:textId="77777777" w:rsidR="00F53707" w:rsidRPr="005B7AFC" w:rsidRDefault="005B7AFC" w:rsidP="00716D34">
          <w:pPr>
            <w:rPr>
              <w:b/>
            </w:rPr>
          </w:pPr>
          <w:r w:rsidRPr="005B7AFC">
            <w:rPr>
              <w:b/>
              <w:color w:val="FF0000"/>
            </w:rPr>
            <w:t>Beispiele in Rot</w:t>
          </w:r>
        </w:p>
      </w:tc>
    </w:tr>
  </w:tbl>
  <w:p w14:paraId="630D42C9" w14:textId="77777777" w:rsidR="00F53707" w:rsidRDefault="00F53707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52"/>
      <w:gridCol w:w="4536"/>
      <w:gridCol w:w="2268"/>
    </w:tblGrid>
    <w:tr w:rsidR="00F53707" w14:paraId="1C228C68" w14:textId="77777777">
      <w:trPr>
        <w:cantSplit/>
        <w:trHeight w:hRule="exact" w:val="1200"/>
      </w:trPr>
      <w:tc>
        <w:tcPr>
          <w:tcW w:w="2552" w:type="dxa"/>
        </w:tcPr>
        <w:p w14:paraId="55EA3728" w14:textId="77777777" w:rsidR="00F53707" w:rsidRDefault="00B43CCE">
          <w:pPr>
            <w:jc w:val="center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47F990A0" wp14:editId="4C2E210B">
                <wp:extent cx="1504950" cy="600075"/>
                <wp:effectExtent l="0" t="0" r="0" b="0"/>
                <wp:docPr id="2" name="Bild 2" descr=" neusc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 neusc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1552EA9A" w14:textId="77777777" w:rsidR="00F53707" w:rsidRDefault="00F53707">
          <w:pPr>
            <w:jc w:val="center"/>
            <w:rPr>
              <w:b/>
              <w:sz w:val="24"/>
            </w:rPr>
          </w:pPr>
          <w:r>
            <w:rPr>
              <w:b/>
              <w:sz w:val="24"/>
            </w:rPr>
            <w:t>Arbeitsanweisung :</w:t>
          </w:r>
        </w:p>
        <w:p w14:paraId="28FECD18" w14:textId="77777777" w:rsidR="00F53707" w:rsidRDefault="00F53707">
          <w:pPr>
            <w:jc w:val="center"/>
            <w:rPr>
              <w:b/>
              <w:sz w:val="24"/>
            </w:rPr>
          </w:pPr>
        </w:p>
        <w:p w14:paraId="520EDF92" w14:textId="77777777" w:rsidR="00F53707" w:rsidRDefault="00F53707">
          <w:pPr>
            <w:jc w:val="center"/>
          </w:pPr>
          <w:r>
            <w:rPr>
              <w:b/>
              <w:sz w:val="28"/>
            </w:rPr>
            <w:t>Angebotserstellung</w:t>
          </w:r>
        </w:p>
      </w:tc>
      <w:tc>
        <w:tcPr>
          <w:tcW w:w="2268" w:type="dxa"/>
        </w:tcPr>
        <w:p w14:paraId="1FA3B351" w14:textId="29E9FA2A" w:rsidR="00F53707" w:rsidRDefault="00F53707">
          <w:r>
            <w:t xml:space="preserve">Gültig ab: </w:t>
          </w:r>
          <w:fldSimple w:instr=" DATE  \* MERGEFORMAT ">
            <w:r w:rsidR="003C53E4">
              <w:rPr>
                <w:noProof/>
              </w:rPr>
              <w:t>27.10.2025</w:t>
            </w:r>
          </w:fldSimple>
          <w:r>
            <w:br/>
            <w:t>Revision: 0</w:t>
          </w:r>
        </w:p>
        <w:p w14:paraId="6622E4A5" w14:textId="77777777" w:rsidR="00F53707" w:rsidRDefault="00F53707">
          <w:r>
            <w:t xml:space="preserve">Seite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von </w:t>
          </w:r>
          <w:fldSimple w:instr=" NUMPAGES  \* MERGEFORMAT ">
            <w:r w:rsidR="00342CC2">
              <w:rPr>
                <w:noProof/>
              </w:rPr>
              <w:t>1</w:t>
            </w:r>
          </w:fldSimple>
        </w:p>
        <w:p w14:paraId="63AA6CF3" w14:textId="77777777" w:rsidR="00F53707" w:rsidRDefault="00F53707"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FILENAME  \* MERGEFORMAT </w:instrText>
          </w:r>
          <w:r>
            <w:rPr>
              <w:sz w:val="16"/>
            </w:rPr>
            <w:fldChar w:fldCharType="separate"/>
          </w:r>
          <w:r w:rsidR="00342CC2">
            <w:rPr>
              <w:noProof/>
              <w:sz w:val="16"/>
            </w:rPr>
            <w:t>560 Managementbewertung</w:t>
          </w:r>
          <w:r>
            <w:rPr>
              <w:sz w:val="16"/>
            </w:rPr>
            <w:fldChar w:fldCharType="end"/>
          </w:r>
          <w:r>
            <w:br/>
          </w:r>
        </w:p>
      </w:tc>
    </w:tr>
  </w:tbl>
  <w:p w14:paraId="74713B5C" w14:textId="77777777" w:rsidR="00F53707" w:rsidRDefault="00F53707">
    <w:pPr>
      <w:pStyle w:val="Kopfzeil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9.5pt;height:11.25pt" o:bullet="t">
        <v:imagedata r:id="rId1" o:title="Aufzaehlung klein Word"/>
      </v:shape>
    </w:pict>
  </w:numPicBullet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2708CA"/>
    <w:multiLevelType w:val="singleLevel"/>
    <w:tmpl w:val="9CDC4EC6"/>
    <w:lvl w:ilvl="0">
      <w:start w:val="5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" w15:restartNumberingAfterBreak="0">
    <w:nsid w:val="010B420D"/>
    <w:multiLevelType w:val="hybridMultilevel"/>
    <w:tmpl w:val="83DAB1A6"/>
    <w:lvl w:ilvl="0" w:tplc="AEA6977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2148E"/>
    <w:multiLevelType w:val="singleLevel"/>
    <w:tmpl w:val="7A84B484"/>
    <w:lvl w:ilvl="0">
      <w:start w:val="3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4" w15:restartNumberingAfterBreak="0">
    <w:nsid w:val="26136E7F"/>
    <w:multiLevelType w:val="singleLevel"/>
    <w:tmpl w:val="77CE81E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5" w15:restartNumberingAfterBreak="0">
    <w:nsid w:val="3E2A1E2D"/>
    <w:multiLevelType w:val="hybridMultilevel"/>
    <w:tmpl w:val="C11E2D44"/>
    <w:lvl w:ilvl="0" w:tplc="04070011">
      <w:start w:val="1"/>
      <w:numFmt w:val="decimal"/>
      <w:lvlText w:val="%1)"/>
      <w:lvlJc w:val="left"/>
      <w:pPr>
        <w:ind w:left="1428" w:hanging="360"/>
      </w:pPr>
    </w:lvl>
    <w:lvl w:ilvl="1" w:tplc="04070019" w:tentative="1">
      <w:start w:val="1"/>
      <w:numFmt w:val="lowerLetter"/>
      <w:lvlText w:val="%2."/>
      <w:lvlJc w:val="left"/>
      <w:pPr>
        <w:ind w:left="2148" w:hanging="360"/>
      </w:pPr>
    </w:lvl>
    <w:lvl w:ilvl="2" w:tplc="0407001B" w:tentative="1">
      <w:start w:val="1"/>
      <w:numFmt w:val="lowerRoman"/>
      <w:lvlText w:val="%3."/>
      <w:lvlJc w:val="right"/>
      <w:pPr>
        <w:ind w:left="2868" w:hanging="180"/>
      </w:pPr>
    </w:lvl>
    <w:lvl w:ilvl="3" w:tplc="0407000F" w:tentative="1">
      <w:start w:val="1"/>
      <w:numFmt w:val="decimal"/>
      <w:lvlText w:val="%4."/>
      <w:lvlJc w:val="left"/>
      <w:pPr>
        <w:ind w:left="3588" w:hanging="360"/>
      </w:pPr>
    </w:lvl>
    <w:lvl w:ilvl="4" w:tplc="04070019" w:tentative="1">
      <w:start w:val="1"/>
      <w:numFmt w:val="lowerLetter"/>
      <w:lvlText w:val="%5."/>
      <w:lvlJc w:val="left"/>
      <w:pPr>
        <w:ind w:left="4308" w:hanging="360"/>
      </w:pPr>
    </w:lvl>
    <w:lvl w:ilvl="5" w:tplc="0407001B" w:tentative="1">
      <w:start w:val="1"/>
      <w:numFmt w:val="lowerRoman"/>
      <w:lvlText w:val="%6."/>
      <w:lvlJc w:val="right"/>
      <w:pPr>
        <w:ind w:left="5028" w:hanging="180"/>
      </w:pPr>
    </w:lvl>
    <w:lvl w:ilvl="6" w:tplc="0407000F" w:tentative="1">
      <w:start w:val="1"/>
      <w:numFmt w:val="decimal"/>
      <w:lvlText w:val="%7."/>
      <w:lvlJc w:val="left"/>
      <w:pPr>
        <w:ind w:left="5748" w:hanging="360"/>
      </w:pPr>
    </w:lvl>
    <w:lvl w:ilvl="7" w:tplc="04070019" w:tentative="1">
      <w:start w:val="1"/>
      <w:numFmt w:val="lowerLetter"/>
      <w:lvlText w:val="%8."/>
      <w:lvlJc w:val="left"/>
      <w:pPr>
        <w:ind w:left="6468" w:hanging="360"/>
      </w:pPr>
    </w:lvl>
    <w:lvl w:ilvl="8" w:tplc="0407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63003438"/>
    <w:multiLevelType w:val="hybridMultilevel"/>
    <w:tmpl w:val="F41A542C"/>
    <w:lvl w:ilvl="0" w:tplc="AEA6977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2B1142"/>
    <w:multiLevelType w:val="singleLevel"/>
    <w:tmpl w:val="8F9CED8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8" w15:restartNumberingAfterBreak="0">
    <w:nsid w:val="6C565F24"/>
    <w:multiLevelType w:val="singleLevel"/>
    <w:tmpl w:val="70F862C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</w:abstractNum>
  <w:abstractNum w:abstractNumId="9" w15:restartNumberingAfterBreak="0">
    <w:nsid w:val="6EEF16C3"/>
    <w:multiLevelType w:val="singleLevel"/>
    <w:tmpl w:val="E98EA29E"/>
    <w:lvl w:ilvl="0">
      <w:start w:val="4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0" w15:restartNumberingAfterBreak="0">
    <w:nsid w:val="7436061E"/>
    <w:multiLevelType w:val="singleLevel"/>
    <w:tmpl w:val="98BE46F2"/>
    <w:lvl w:ilvl="0">
      <w:start w:val="2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num w:numId="1" w16cid:durableId="1602761118">
    <w:abstractNumId w:val="4"/>
  </w:num>
  <w:num w:numId="2" w16cid:durableId="1157764863">
    <w:abstractNumId w:val="4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3" w16cid:durableId="453409002">
    <w:abstractNumId w:val="4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4" w16cid:durableId="1678381797">
    <w:abstractNumId w:val="4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5" w16cid:durableId="1033850917">
    <w:abstractNumId w:val="4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6" w16cid:durableId="193035265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276" w:hanging="283"/>
        </w:pPr>
        <w:rPr>
          <w:rFonts w:ascii="Symbol" w:hAnsi="Symbol" w:hint="default"/>
        </w:rPr>
      </w:lvl>
    </w:lvlOverride>
  </w:num>
  <w:num w:numId="7" w16cid:durableId="992027786">
    <w:abstractNumId w:val="7"/>
  </w:num>
  <w:num w:numId="8" w16cid:durableId="1776171594">
    <w:abstractNumId w:val="10"/>
  </w:num>
  <w:num w:numId="9" w16cid:durableId="975331161">
    <w:abstractNumId w:val="3"/>
  </w:num>
  <w:num w:numId="10" w16cid:durableId="1553736544">
    <w:abstractNumId w:val="9"/>
  </w:num>
  <w:num w:numId="11" w16cid:durableId="1706058380">
    <w:abstractNumId w:val="1"/>
  </w:num>
  <w:num w:numId="12" w16cid:durableId="702168577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276" w:hanging="283"/>
        </w:pPr>
        <w:rPr>
          <w:rFonts w:ascii="Symbol" w:hAnsi="Symbol" w:hint="default"/>
        </w:rPr>
      </w:lvl>
    </w:lvlOverride>
  </w:num>
  <w:num w:numId="13" w16cid:durableId="912471024">
    <w:abstractNumId w:val="8"/>
  </w:num>
  <w:num w:numId="14" w16cid:durableId="1977681076">
    <w:abstractNumId w:val="6"/>
  </w:num>
  <w:num w:numId="15" w16cid:durableId="1944681997">
    <w:abstractNumId w:val="5"/>
  </w:num>
  <w:num w:numId="16" w16cid:durableId="1597054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E9C"/>
    <w:rsid w:val="00015FC4"/>
    <w:rsid w:val="00076DA0"/>
    <w:rsid w:val="000D08AF"/>
    <w:rsid w:val="000D2E9C"/>
    <w:rsid w:val="0011380A"/>
    <w:rsid w:val="001E2143"/>
    <w:rsid w:val="00237D21"/>
    <w:rsid w:val="002C6109"/>
    <w:rsid w:val="00342CC2"/>
    <w:rsid w:val="00383113"/>
    <w:rsid w:val="003B50C3"/>
    <w:rsid w:val="003C53E4"/>
    <w:rsid w:val="004159EE"/>
    <w:rsid w:val="00433F52"/>
    <w:rsid w:val="004A2ED0"/>
    <w:rsid w:val="004E3A34"/>
    <w:rsid w:val="00570FB1"/>
    <w:rsid w:val="005A5AC3"/>
    <w:rsid w:val="005B7AFC"/>
    <w:rsid w:val="005F3133"/>
    <w:rsid w:val="00643D4C"/>
    <w:rsid w:val="006E51EB"/>
    <w:rsid w:val="006F14ED"/>
    <w:rsid w:val="00716D34"/>
    <w:rsid w:val="0073169D"/>
    <w:rsid w:val="00767470"/>
    <w:rsid w:val="007A1839"/>
    <w:rsid w:val="007A6548"/>
    <w:rsid w:val="007F2C29"/>
    <w:rsid w:val="00825186"/>
    <w:rsid w:val="008A7DCC"/>
    <w:rsid w:val="008F2B45"/>
    <w:rsid w:val="008F595F"/>
    <w:rsid w:val="009869B7"/>
    <w:rsid w:val="009D1371"/>
    <w:rsid w:val="009F691E"/>
    <w:rsid w:val="00A3128B"/>
    <w:rsid w:val="00A70348"/>
    <w:rsid w:val="00A97D1A"/>
    <w:rsid w:val="00AB0A28"/>
    <w:rsid w:val="00B13E4D"/>
    <w:rsid w:val="00B43CCE"/>
    <w:rsid w:val="00BA12B5"/>
    <w:rsid w:val="00BC4795"/>
    <w:rsid w:val="00BD5C03"/>
    <w:rsid w:val="00C76631"/>
    <w:rsid w:val="00D4604F"/>
    <w:rsid w:val="00D91BAE"/>
    <w:rsid w:val="00DB01A2"/>
    <w:rsid w:val="00E0124F"/>
    <w:rsid w:val="00E254A8"/>
    <w:rsid w:val="00E311C0"/>
    <w:rsid w:val="00E56906"/>
    <w:rsid w:val="00E665AD"/>
    <w:rsid w:val="00EB2133"/>
    <w:rsid w:val="00EF242B"/>
    <w:rsid w:val="00F53707"/>
    <w:rsid w:val="00F7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/>
    <o:shapelayout v:ext="edit">
      <o:idmap v:ext="edit" data="2"/>
    </o:shapelayout>
  </w:shapeDefaults>
  <w:decimalSymbol w:val=","/>
  <w:listSeparator w:val=";"/>
  <w14:docId w14:val="122B0313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B43CCE"/>
  </w:style>
  <w:style w:type="paragraph" w:styleId="berschrift1">
    <w:name w:val="heading 1"/>
    <w:basedOn w:val="Standard"/>
    <w:next w:val="Standard"/>
    <w:link w:val="berschrift1Zchn"/>
    <w:uiPriority w:val="9"/>
    <w:qFormat/>
    <w:rsid w:val="00B43C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43CC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43CC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43CC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B43CC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B43CC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43CC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43CC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43CC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pPr>
      <w:tabs>
        <w:tab w:val="center" w:pos="4819"/>
        <w:tab w:val="right" w:pos="9071"/>
      </w:tabs>
    </w:pPr>
  </w:style>
  <w:style w:type="paragraph" w:styleId="Textkrper">
    <w:name w:val="Body Text"/>
    <w:basedOn w:val="Standard"/>
    <w:pPr>
      <w:widowControl w:val="0"/>
      <w:jc w:val="both"/>
    </w:pPr>
    <w:rPr>
      <w:rFonts w:ascii="Times New Roman" w:hAnsi="Times New Roman"/>
      <w:sz w:val="24"/>
    </w:rPr>
  </w:style>
  <w:style w:type="character" w:styleId="Hyperlink">
    <w:name w:val="Hyperlink"/>
    <w:basedOn w:val="Absatz-Standardschriftart"/>
    <w:rPr>
      <w:color w:val="0000FF"/>
      <w:u w:val="single"/>
    </w:rPr>
  </w:style>
  <w:style w:type="paragraph" w:styleId="Textkrper2">
    <w:name w:val="Body Text 2"/>
    <w:basedOn w:val="Standard"/>
    <w:pPr>
      <w:jc w:val="center"/>
    </w:pPr>
  </w:style>
  <w:style w:type="paragraph" w:styleId="Textkrper3">
    <w:name w:val="Body Text 3"/>
    <w:basedOn w:val="Standard"/>
    <w:pPr>
      <w:jc w:val="center"/>
    </w:pPr>
    <w:rPr>
      <w:b/>
    </w:rPr>
  </w:style>
  <w:style w:type="character" w:styleId="Seitenzahl">
    <w:name w:val="page number"/>
    <w:basedOn w:val="Absatz-Standardschriftart"/>
  </w:style>
  <w:style w:type="character" w:styleId="BesuchterLink">
    <w:name w:val="FollowedHyperlink"/>
    <w:basedOn w:val="Absatz-Standardschriftart"/>
    <w:rPr>
      <w:color w:val="800080"/>
      <w:u w:val="single"/>
    </w:rPr>
  </w:style>
  <w:style w:type="paragraph" w:styleId="Sprechblasentext">
    <w:name w:val="Balloon Text"/>
    <w:basedOn w:val="Standard"/>
    <w:link w:val="SprechblasentextZchn"/>
    <w:rsid w:val="00342CC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342CC2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B43C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43CC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43CC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B43CC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B43CC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B43CC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43CC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43CCE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43CC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B43CCE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B43CC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B43CC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43CC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43CC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B43CCE"/>
    <w:rPr>
      <w:b/>
      <w:bCs/>
    </w:rPr>
  </w:style>
  <w:style w:type="character" w:styleId="Hervorhebung">
    <w:name w:val="Emphasis"/>
    <w:basedOn w:val="Absatz-Standardschriftart"/>
    <w:uiPriority w:val="20"/>
    <w:qFormat/>
    <w:rsid w:val="00B43CCE"/>
    <w:rPr>
      <w:i/>
      <w:iCs/>
    </w:rPr>
  </w:style>
  <w:style w:type="paragraph" w:styleId="KeinLeerraum">
    <w:name w:val="No Spacing"/>
    <w:uiPriority w:val="1"/>
    <w:qFormat/>
    <w:rsid w:val="00B43CCE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B43CCE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B43CCE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B43CCE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43CC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43CCE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B43CCE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B43CCE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B43CCE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B43CCE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B43CCE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B43CCE"/>
    <w:pPr>
      <w:outlineLvl w:val="9"/>
    </w:pPr>
  </w:style>
  <w:style w:type="character" w:customStyle="1" w:styleId="FuzeileZchn">
    <w:name w:val="Fußzeile Zchn"/>
    <w:basedOn w:val="Absatz-Standardschriftart"/>
    <w:link w:val="Fuzeile"/>
    <w:uiPriority w:val="99"/>
    <w:rsid w:val="00E56906"/>
  </w:style>
  <w:style w:type="table" w:styleId="Tabellenraster">
    <w:name w:val="Table Grid"/>
    <w:basedOn w:val="NormaleTabelle"/>
    <w:rsid w:val="00716D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2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media/LOGO_PLACEHOLDER.txt>{{FIRMENLOGO}} - Replace this image with your company logo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2</Pages>
  <Words>484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Aufgabe</vt:lpstr>
    </vt:vector>
  </TitlesOfParts>
  <Company/>
  <LinksUpToDate>false</LinksUpToDate>
  <CharactersWithSpaces>3529</CharactersWithSpaces>
  <SharedDoc>false</SharedDoc>
  <HLinks>
    <vt:vector size="12" baseType="variant">
      <vt:variant>
        <vt:i4>3145737</vt:i4>
      </vt:variant>
      <vt:variant>
        <vt:i4>6</vt:i4>
      </vt:variant>
      <vt:variant>
        <vt:i4>0</vt:i4>
      </vt:variant>
      <vt:variant>
        <vt:i4>5</vt:i4>
      </vt:variant>
      <vt:variant>
        <vt:lpwstr>mailto:post@qmhandbuch.de</vt:lpwstr>
      </vt:variant>
      <vt:variant>
        <vt:lpwstr/>
      </vt:variant>
      <vt:variant>
        <vt:i4>1441857</vt:i4>
      </vt:variant>
      <vt:variant>
        <vt:i4>3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cp:keywords/>
  <dc:description>qmhandbuch.de</dc:description>
  <cp:lastModifiedBy>Praktikant</cp:lastModifiedBy>
  <cp:revision>2</cp:revision>
  <cp:lastPrinted>2009-09-25T12:57:00Z</cp:lastPrinted>
  <dcterms:created xsi:type="dcterms:W3CDTF">2025-10-27T11:43:00Z</dcterms:created>
  <dcterms:modified xsi:type="dcterms:W3CDTF">2025-10-27T11:43:00Z</dcterms:modified>
</cp:coreProperties>
</file>