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9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7"/>
        <w:gridCol w:w="3544"/>
        <w:gridCol w:w="4060"/>
        <w:gridCol w:w="2318"/>
        <w:gridCol w:w="1560"/>
        <w:gridCol w:w="1205"/>
        <w:gridCol w:w="1205"/>
      </w:tblGrid>
      <w:tr w:rsidR="007E56B7" w14:paraId="47E06A0A" w14:textId="77777777" w:rsidTr="007E56B7">
        <w:trPr>
          <w:cantSplit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341A8" w14:textId="77777777" w:rsidR="007E56B7" w:rsidRDefault="007E56B7" w:rsidP="007E56B7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Datum / Zeitraum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9C9B" w14:textId="77777777" w:rsidR="007E56B7" w:rsidRDefault="007E56B7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Verbesserung</w:t>
            </w:r>
            <w:r w:rsidR="006204CF">
              <w:rPr>
                <w:b/>
              </w:rPr>
              <w:t xml:space="preserve"> </w:t>
            </w: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6A03B" w14:textId="77777777" w:rsidR="007E56B7" w:rsidRDefault="007E56B7" w:rsidP="007E56B7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Durchgeführte Maßnahme</w:t>
            </w: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DBA93" w14:textId="77777777" w:rsidR="007E56B7" w:rsidRDefault="007E56B7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Wirksamkeit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B434A" w14:textId="77777777" w:rsidR="007E56B7" w:rsidRDefault="007E56B7" w:rsidP="00291E42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Abschluss / Wer?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135F6" w14:textId="77777777" w:rsidR="007E56B7" w:rsidRDefault="007E56B7" w:rsidP="00291E42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Chance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01488" w14:textId="77777777" w:rsidR="007E56B7" w:rsidRDefault="007E56B7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Risiko</w:t>
            </w:r>
          </w:p>
        </w:tc>
      </w:tr>
      <w:tr w:rsidR="007E56B7" w14:paraId="7CCCEA42" w14:textId="77777777" w:rsidTr="007E56B7">
        <w:trPr>
          <w:cantSplit/>
          <w:trHeight w:hRule="exact" w:val="813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0EA29" w14:textId="77777777" w:rsidR="007E56B7" w:rsidRDefault="007E56B7" w:rsidP="00426432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3E948" w14:textId="77777777" w:rsidR="007E56B7" w:rsidRDefault="007E56B7" w:rsidP="00426432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94672" w14:textId="77777777" w:rsidR="007E56B7" w:rsidRDefault="007E56B7" w:rsidP="00426432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074B5" w14:textId="77777777" w:rsidR="007E56B7" w:rsidRDefault="007E56B7" w:rsidP="00426432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A0FCF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D39AF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AE556" w14:textId="77777777" w:rsidR="007E56B7" w:rsidRDefault="007E56B7" w:rsidP="00426432">
            <w:pPr>
              <w:spacing w:before="120" w:after="120"/>
            </w:pPr>
          </w:p>
        </w:tc>
      </w:tr>
      <w:tr w:rsidR="007E56B7" w14:paraId="47FA804D" w14:textId="77777777" w:rsidTr="007E56B7">
        <w:trPr>
          <w:cantSplit/>
          <w:trHeight w:hRule="exact" w:val="852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3D3E5" w14:textId="77777777" w:rsidR="007E56B7" w:rsidRDefault="007E56B7" w:rsidP="00426432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4E404" w14:textId="77777777" w:rsidR="007E56B7" w:rsidRDefault="007E56B7" w:rsidP="00426432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C2F8A" w14:textId="77777777" w:rsidR="007E56B7" w:rsidRDefault="007E56B7" w:rsidP="00426432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8A2EA" w14:textId="77777777" w:rsidR="007E56B7" w:rsidRDefault="007E56B7" w:rsidP="00426432">
            <w:pPr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EC67F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1C7A9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569D8" w14:textId="77777777" w:rsidR="007E56B7" w:rsidRDefault="007E56B7" w:rsidP="00426432">
            <w:pPr>
              <w:spacing w:before="120" w:after="120"/>
            </w:pPr>
          </w:p>
        </w:tc>
      </w:tr>
      <w:tr w:rsidR="007E56B7" w14:paraId="795A983E" w14:textId="77777777" w:rsidTr="007E56B7">
        <w:trPr>
          <w:cantSplit/>
          <w:trHeight w:hRule="exact" w:val="834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8D520" w14:textId="77777777" w:rsidR="007E56B7" w:rsidRDefault="007E56B7" w:rsidP="00426432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50D96" w14:textId="77777777" w:rsidR="007E56B7" w:rsidRDefault="007E56B7" w:rsidP="00426432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6E8C4" w14:textId="77777777" w:rsidR="007E56B7" w:rsidRDefault="007E56B7" w:rsidP="00426432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C86A9" w14:textId="77777777" w:rsidR="007E56B7" w:rsidRDefault="007E56B7" w:rsidP="00426432">
            <w:pPr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6EAF8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10363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BB7E5" w14:textId="77777777" w:rsidR="007E56B7" w:rsidRDefault="007E56B7" w:rsidP="00426432">
            <w:pPr>
              <w:spacing w:before="120" w:after="120"/>
            </w:pPr>
          </w:p>
        </w:tc>
      </w:tr>
      <w:tr w:rsidR="007E56B7" w14:paraId="605044F6" w14:textId="77777777" w:rsidTr="007E56B7">
        <w:trPr>
          <w:cantSplit/>
          <w:trHeight w:hRule="exact" w:val="813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F6A60" w14:textId="77777777" w:rsidR="007E56B7" w:rsidRDefault="007E56B7" w:rsidP="00426432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0B56C" w14:textId="77777777" w:rsidR="007E56B7" w:rsidRDefault="007E56B7" w:rsidP="00426432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CD430" w14:textId="77777777" w:rsidR="007E56B7" w:rsidRDefault="007E56B7" w:rsidP="00426432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51B1D" w14:textId="77777777" w:rsidR="007E56B7" w:rsidRDefault="007E56B7" w:rsidP="00426432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E1408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35158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48006" w14:textId="77777777" w:rsidR="007E56B7" w:rsidRDefault="007E56B7" w:rsidP="00426432">
            <w:pPr>
              <w:spacing w:before="120" w:after="120"/>
            </w:pPr>
          </w:p>
        </w:tc>
      </w:tr>
      <w:tr w:rsidR="007E56B7" w14:paraId="54BD7BD2" w14:textId="77777777" w:rsidTr="007E56B7">
        <w:trPr>
          <w:cantSplit/>
          <w:trHeight w:hRule="exact" w:val="852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288F5" w14:textId="77777777" w:rsidR="007E56B7" w:rsidRDefault="007E56B7" w:rsidP="00426432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CCE94" w14:textId="77777777" w:rsidR="007E56B7" w:rsidRDefault="007E56B7" w:rsidP="00426432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E1115" w14:textId="77777777" w:rsidR="007E56B7" w:rsidRDefault="007E56B7" w:rsidP="00426432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23336" w14:textId="77777777" w:rsidR="007E56B7" w:rsidRDefault="007E56B7" w:rsidP="00426432">
            <w:pPr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37DA0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74940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20C45" w14:textId="77777777" w:rsidR="007E56B7" w:rsidRDefault="007E56B7" w:rsidP="00426432">
            <w:pPr>
              <w:spacing w:before="120" w:after="120"/>
            </w:pPr>
          </w:p>
        </w:tc>
      </w:tr>
      <w:tr w:rsidR="007E56B7" w14:paraId="669C4C5B" w14:textId="77777777" w:rsidTr="007E56B7">
        <w:trPr>
          <w:cantSplit/>
          <w:trHeight w:hRule="exact" w:val="834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40F71" w14:textId="77777777" w:rsidR="007E56B7" w:rsidRDefault="007E56B7" w:rsidP="00426432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127F6" w14:textId="77777777" w:rsidR="007E56B7" w:rsidRDefault="007E56B7" w:rsidP="00426432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6CDE7" w14:textId="77777777" w:rsidR="007E56B7" w:rsidRDefault="007E56B7" w:rsidP="00426432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5DFF8" w14:textId="77777777" w:rsidR="007E56B7" w:rsidRDefault="007E56B7" w:rsidP="00426432">
            <w:pPr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E311E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F27D5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811B7" w14:textId="77777777" w:rsidR="007E56B7" w:rsidRDefault="007E56B7" w:rsidP="00426432">
            <w:pPr>
              <w:spacing w:before="120" w:after="120"/>
            </w:pPr>
          </w:p>
        </w:tc>
      </w:tr>
      <w:tr w:rsidR="007C52B6" w14:paraId="008BB421" w14:textId="77777777" w:rsidTr="00FB0630">
        <w:trPr>
          <w:cantSplit/>
          <w:trHeight w:hRule="exact" w:val="813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A25B7" w14:textId="77777777" w:rsidR="007C52B6" w:rsidRDefault="007C52B6" w:rsidP="00FB0630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8B1E" w14:textId="77777777" w:rsidR="007C52B6" w:rsidRDefault="007C52B6" w:rsidP="00FB0630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6A2C3" w14:textId="77777777" w:rsidR="007C52B6" w:rsidRDefault="007C52B6" w:rsidP="00FB0630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EFAC4" w14:textId="77777777" w:rsidR="007C52B6" w:rsidRDefault="007C52B6" w:rsidP="00FB0630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70891" w14:textId="77777777" w:rsidR="007C52B6" w:rsidRDefault="007C52B6" w:rsidP="00FB0630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09AF0" w14:textId="77777777" w:rsidR="007C52B6" w:rsidRDefault="007C52B6" w:rsidP="00FB0630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4B11E" w14:textId="77777777" w:rsidR="007C52B6" w:rsidRDefault="007C52B6" w:rsidP="00FB0630">
            <w:pPr>
              <w:spacing w:before="120" w:after="120"/>
            </w:pPr>
          </w:p>
        </w:tc>
      </w:tr>
      <w:tr w:rsidR="007E56B7" w14:paraId="471783ED" w14:textId="77777777" w:rsidTr="007E56B7">
        <w:trPr>
          <w:cantSplit/>
          <w:trHeight w:hRule="exact" w:val="813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9FC81" w14:textId="77777777" w:rsidR="007E56B7" w:rsidRDefault="007E56B7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8A246" w14:textId="77777777" w:rsidR="007E56B7" w:rsidRDefault="007E56B7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652B9" w14:textId="77777777" w:rsidR="007E56B7" w:rsidRDefault="007E56B7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06BF6" w14:textId="77777777" w:rsidR="007E56B7" w:rsidRDefault="007E56B7">
            <w:pPr>
              <w:pStyle w:val="Fuzeile"/>
              <w:tabs>
                <w:tab w:val="clear" w:pos="4819"/>
                <w:tab w:val="clear" w:pos="9071"/>
              </w:tabs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A6D4B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FC78A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6C530" w14:textId="77777777" w:rsidR="007E56B7" w:rsidRDefault="007E56B7">
            <w:pPr>
              <w:spacing w:before="120" w:after="120"/>
            </w:pPr>
          </w:p>
        </w:tc>
      </w:tr>
      <w:tr w:rsidR="007E56B7" w14:paraId="0F7F38C9" w14:textId="77777777" w:rsidTr="007E56B7">
        <w:trPr>
          <w:cantSplit/>
          <w:trHeight w:hRule="exact" w:val="852"/>
        </w:trPr>
        <w:tc>
          <w:tcPr>
            <w:tcW w:w="12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CEB7E" w14:textId="77777777" w:rsidR="007E56B7" w:rsidRDefault="007E56B7">
            <w:pPr>
              <w:spacing w:before="120" w:after="120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33D28" w14:textId="77777777" w:rsidR="007E56B7" w:rsidRDefault="007E56B7">
            <w:pPr>
              <w:spacing w:before="120" w:after="120"/>
            </w:pPr>
          </w:p>
        </w:tc>
        <w:tc>
          <w:tcPr>
            <w:tcW w:w="4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DEF17" w14:textId="77777777" w:rsidR="007E56B7" w:rsidRDefault="007E56B7">
            <w:pPr>
              <w:spacing w:before="120" w:after="120"/>
            </w:pPr>
          </w:p>
        </w:tc>
        <w:tc>
          <w:tcPr>
            <w:tcW w:w="23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A0ABE" w14:textId="77777777" w:rsidR="007E56B7" w:rsidRDefault="007E56B7">
            <w:pPr>
              <w:spacing w:before="120" w:after="120"/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AD624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608FB" w14:textId="77777777" w:rsidR="007E56B7" w:rsidRDefault="007E56B7" w:rsidP="00291E42">
            <w:pPr>
              <w:spacing w:before="120" w:after="120"/>
            </w:pP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4" w:space="0" w:color="000000"/>
              <w:right w:val="single" w:sz="6" w:space="0" w:color="auto"/>
            </w:tcBorders>
          </w:tcPr>
          <w:p w14:paraId="2FB36039" w14:textId="77777777" w:rsidR="007E56B7" w:rsidRDefault="007E56B7">
            <w:pPr>
              <w:spacing w:before="120" w:after="120"/>
            </w:pPr>
          </w:p>
        </w:tc>
      </w:tr>
    </w:tbl>
    <w:p w14:paraId="1EB234D6" w14:textId="77777777" w:rsidR="0020771A" w:rsidRDefault="0020771A">
      <w:pPr>
        <w:rPr>
          <w:sz w:val="2"/>
        </w:rPr>
      </w:pPr>
    </w:p>
    <w:sectPr w:rsidR="0020771A" w:rsidSect="006C09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537" w:right="1134" w:bottom="1418" w:left="1128" w:header="720" w:footer="6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652ED" w14:textId="77777777" w:rsidR="000C1C78" w:rsidRDefault="000C1C78">
      <w:r>
        <w:separator/>
      </w:r>
    </w:p>
  </w:endnote>
  <w:endnote w:type="continuationSeparator" w:id="0">
    <w:p w14:paraId="55F31523" w14:textId="77777777" w:rsidR="000C1C78" w:rsidRDefault="000C1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9F97" w14:textId="77777777" w:rsidR="00813B5E" w:rsidRDefault="00813B5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8005" w14:textId="101DCE79" w:rsidR="00813B5E" w:rsidRDefault="00813B5E" w:rsidP="00813B5E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960225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960225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3972" w14:textId="77777777" w:rsidR="0020771A" w:rsidRDefault="0020771A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8058" w14:textId="77777777" w:rsidR="000C1C78" w:rsidRDefault="000C1C78">
      <w:r>
        <w:separator/>
      </w:r>
    </w:p>
  </w:footnote>
  <w:footnote w:type="continuationSeparator" w:id="0">
    <w:p w14:paraId="03BE3FBD" w14:textId="77777777" w:rsidR="000C1C78" w:rsidRDefault="000C1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40C6" w14:textId="77777777" w:rsidR="00813B5E" w:rsidRDefault="00813B5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099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766"/>
    </w:tblGrid>
    <w:tr w:rsidR="0020771A" w14:paraId="7A3507C6" w14:textId="77777777">
      <w:trPr>
        <w:cantSplit/>
        <w:trHeight w:hRule="exact" w:val="993"/>
      </w:trPr>
      <w:tc>
        <w:tcPr>
          <w:tcW w:w="2694" w:type="dxa"/>
        </w:tcPr>
        <w:p w14:paraId="23FD0018" w14:textId="3951BF1F" w:rsidR="0020771A" w:rsidRDefault="0020771A"/>
      </w:tc>
      <w:tc>
        <w:tcPr>
          <w:tcW w:w="9639" w:type="dxa"/>
        </w:tcPr>
        <w:p w14:paraId="3BF954A9" w14:textId="77777777" w:rsidR="0020771A" w:rsidRDefault="00960225" w:rsidP="007E56B7">
          <w:pPr>
            <w:jc w:val="center"/>
            <w:rPr>
              <w:sz w:val="24"/>
            </w:rPr>
          </w:pPr>
          <w:r>
            <w:rPr>
              <w:b/>
              <w:sz w:val="24"/>
            </w:rPr>
            <w:t>10.1.</w:t>
          </w:r>
          <w:r w:rsidR="007E56B7">
            <w:rPr>
              <w:b/>
              <w:sz w:val="24"/>
            </w:rPr>
            <w:t>0 Liste der Verbesserungen</w:t>
          </w:r>
        </w:p>
      </w:tc>
      <w:tc>
        <w:tcPr>
          <w:tcW w:w="2766" w:type="dxa"/>
        </w:tcPr>
        <w:p w14:paraId="6731BD38" w14:textId="77777777" w:rsidR="0020771A" w:rsidRDefault="0020771A"/>
      </w:tc>
    </w:tr>
  </w:tbl>
  <w:p w14:paraId="5F782F7D" w14:textId="77777777" w:rsidR="0020771A" w:rsidRDefault="0020771A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20771A" w14:paraId="764AEDA2" w14:textId="77777777">
      <w:trPr>
        <w:cantSplit/>
        <w:trHeight w:hRule="exact" w:val="1200"/>
      </w:trPr>
      <w:tc>
        <w:tcPr>
          <w:tcW w:w="2552" w:type="dxa"/>
        </w:tcPr>
        <w:p w14:paraId="2627BDCB" w14:textId="77777777" w:rsidR="0020771A" w:rsidRDefault="007E56B7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43DA6B42" wp14:editId="2D519F11">
                <wp:extent cx="1524000" cy="596900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DA8EB10" w14:textId="77777777" w:rsidR="0020771A" w:rsidRDefault="0020771A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344EA83E" w14:textId="77777777" w:rsidR="0020771A" w:rsidRDefault="0020771A">
          <w:pPr>
            <w:jc w:val="center"/>
            <w:rPr>
              <w:b/>
              <w:sz w:val="24"/>
            </w:rPr>
          </w:pPr>
        </w:p>
        <w:p w14:paraId="48992DC9" w14:textId="77777777" w:rsidR="0020771A" w:rsidRDefault="0020771A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377E5B00" w14:textId="17924D4A" w:rsidR="0020771A" w:rsidRDefault="0020771A">
          <w:r>
            <w:t xml:space="preserve">Gültig ab: </w:t>
          </w:r>
          <w:fldSimple w:instr=" DATE  \* MERGEFORMAT ">
            <w:r w:rsidR="008F32C7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0575E6D2" w14:textId="77777777" w:rsidR="0020771A" w:rsidRDefault="0020771A">
          <w:r>
            <w:t xml:space="preserve">Seite </w:t>
          </w:r>
          <w:r w:rsidR="00503A6C">
            <w:fldChar w:fldCharType="begin"/>
          </w:r>
          <w:r w:rsidR="00503A6C">
            <w:instrText>PAGE</w:instrText>
          </w:r>
          <w:r w:rsidR="00503A6C">
            <w:fldChar w:fldCharType="separate"/>
          </w:r>
          <w:r>
            <w:rPr>
              <w:noProof/>
            </w:rPr>
            <w:t>1</w:t>
          </w:r>
          <w:r w:rsidR="00503A6C">
            <w:rPr>
              <w:noProof/>
            </w:rPr>
            <w:fldChar w:fldCharType="end"/>
          </w:r>
          <w:r>
            <w:t xml:space="preserve"> von </w:t>
          </w:r>
          <w:fldSimple w:instr=" NUMPAGES  \* MERGEFORMAT ">
            <w:r w:rsidR="00DD6D51">
              <w:rPr>
                <w:noProof/>
              </w:rPr>
              <w:t>1</w:t>
            </w:r>
          </w:fldSimple>
        </w:p>
        <w:p w14:paraId="1724B546" w14:textId="77777777" w:rsidR="0020771A" w:rsidRDefault="00DD6D51">
          <w:fldSimple w:instr=" FILENAME  \* MERGEFORMAT ">
            <w:r w:rsidRPr="00DD6D51">
              <w:rPr>
                <w:noProof/>
                <w:sz w:val="16"/>
              </w:rPr>
              <w:t xml:space="preserve">852 Massnahmenplan </w:t>
            </w:r>
          </w:fldSimple>
          <w:r w:rsidR="0020771A">
            <w:br/>
          </w:r>
        </w:p>
      </w:tc>
    </w:tr>
  </w:tbl>
  <w:p w14:paraId="338B4A53" w14:textId="77777777" w:rsidR="0020771A" w:rsidRDefault="0020771A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2708CA"/>
    <w:multiLevelType w:val="singleLevel"/>
    <w:tmpl w:val="9CDC4EC6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C32148E"/>
    <w:multiLevelType w:val="singleLevel"/>
    <w:tmpl w:val="7A84B484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26136E7F"/>
    <w:multiLevelType w:val="singleLevel"/>
    <w:tmpl w:val="77CE81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682B1142"/>
    <w:multiLevelType w:val="singleLevel"/>
    <w:tmpl w:val="8F9CED8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6C565F24"/>
    <w:multiLevelType w:val="singleLevel"/>
    <w:tmpl w:val="70F862C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6" w15:restartNumberingAfterBreak="0">
    <w:nsid w:val="6EEF16C3"/>
    <w:multiLevelType w:val="singleLevel"/>
    <w:tmpl w:val="E98EA29E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7436061E"/>
    <w:multiLevelType w:val="singleLevel"/>
    <w:tmpl w:val="98BE46F2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931662951">
    <w:abstractNumId w:val="3"/>
  </w:num>
  <w:num w:numId="2" w16cid:durableId="905841522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459804984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1204714057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2105958485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529877446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7" w16cid:durableId="1567297770">
    <w:abstractNumId w:val="4"/>
  </w:num>
  <w:num w:numId="8" w16cid:durableId="1056246706">
    <w:abstractNumId w:val="7"/>
  </w:num>
  <w:num w:numId="9" w16cid:durableId="917712254">
    <w:abstractNumId w:val="2"/>
  </w:num>
  <w:num w:numId="10" w16cid:durableId="1173301012">
    <w:abstractNumId w:val="6"/>
  </w:num>
  <w:num w:numId="11" w16cid:durableId="1125588504">
    <w:abstractNumId w:val="1"/>
  </w:num>
  <w:num w:numId="12" w16cid:durableId="2067676251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8060453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8D"/>
    <w:rsid w:val="0000369C"/>
    <w:rsid w:val="0000476C"/>
    <w:rsid w:val="000C1C78"/>
    <w:rsid w:val="000C7BD2"/>
    <w:rsid w:val="000E6078"/>
    <w:rsid w:val="00185541"/>
    <w:rsid w:val="002025B8"/>
    <w:rsid w:val="0020771A"/>
    <w:rsid w:val="003A7EB2"/>
    <w:rsid w:val="00426432"/>
    <w:rsid w:val="00463099"/>
    <w:rsid w:val="00503A6C"/>
    <w:rsid w:val="005B0A30"/>
    <w:rsid w:val="005B298D"/>
    <w:rsid w:val="006165D4"/>
    <w:rsid w:val="006204CF"/>
    <w:rsid w:val="00671E4D"/>
    <w:rsid w:val="006C09BA"/>
    <w:rsid w:val="007C52B6"/>
    <w:rsid w:val="007E56B7"/>
    <w:rsid w:val="00813B5E"/>
    <w:rsid w:val="00814C54"/>
    <w:rsid w:val="008F32C7"/>
    <w:rsid w:val="00960225"/>
    <w:rsid w:val="00B07763"/>
    <w:rsid w:val="00B11A15"/>
    <w:rsid w:val="00B72C29"/>
    <w:rsid w:val="00B90B41"/>
    <w:rsid w:val="00D628A5"/>
    <w:rsid w:val="00DD6D51"/>
    <w:rsid w:val="00E13AA2"/>
    <w:rsid w:val="00F644CE"/>
    <w:rsid w:val="00FD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DE62B1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E56B7"/>
  </w:style>
  <w:style w:type="paragraph" w:styleId="berschrift1">
    <w:name w:val="heading 1"/>
    <w:basedOn w:val="Standard"/>
    <w:next w:val="Standard"/>
    <w:link w:val="berschrift1Zchn"/>
    <w:uiPriority w:val="9"/>
    <w:qFormat/>
    <w:rsid w:val="007E56B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E56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E56B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E56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7E56B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56B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56B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56B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56B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rsid w:val="00B07763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rsid w:val="00B07763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rsid w:val="00B07763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sid w:val="00B07763"/>
    <w:rPr>
      <w:color w:val="0000FF"/>
      <w:u w:val="single"/>
    </w:rPr>
  </w:style>
  <w:style w:type="paragraph" w:styleId="Textkrper2">
    <w:name w:val="Body Text 2"/>
    <w:basedOn w:val="Standard"/>
    <w:rsid w:val="00B07763"/>
    <w:pPr>
      <w:jc w:val="center"/>
    </w:pPr>
  </w:style>
  <w:style w:type="paragraph" w:styleId="Textkrper3">
    <w:name w:val="Body Text 3"/>
    <w:basedOn w:val="Standard"/>
    <w:rsid w:val="00B07763"/>
    <w:pPr>
      <w:jc w:val="center"/>
    </w:pPr>
    <w:rPr>
      <w:b/>
    </w:rPr>
  </w:style>
  <w:style w:type="character" w:styleId="Seitenzahl">
    <w:name w:val="page number"/>
    <w:basedOn w:val="Absatz-Standardschriftart"/>
    <w:rsid w:val="00B07763"/>
  </w:style>
  <w:style w:type="paragraph" w:styleId="Sprechblasentext">
    <w:name w:val="Balloon Text"/>
    <w:basedOn w:val="Standard"/>
    <w:link w:val="SprechblasentextZchn"/>
    <w:rsid w:val="006C09B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6C09BA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E56B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E56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E56B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E56B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7E56B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56B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56B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56B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56B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E56B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7E56B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7E56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56B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56B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7E56B7"/>
    <w:rPr>
      <w:b/>
      <w:bCs/>
    </w:rPr>
  </w:style>
  <w:style w:type="character" w:styleId="Hervorhebung">
    <w:name w:val="Emphasis"/>
    <w:basedOn w:val="Absatz-Standardschriftart"/>
    <w:uiPriority w:val="20"/>
    <w:qFormat/>
    <w:rsid w:val="007E56B7"/>
    <w:rPr>
      <w:i/>
      <w:iCs/>
    </w:rPr>
  </w:style>
  <w:style w:type="paragraph" w:styleId="KeinLeerraum">
    <w:name w:val="No Spacing"/>
    <w:uiPriority w:val="1"/>
    <w:qFormat/>
    <w:rsid w:val="007E56B7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7E56B7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7E56B7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7E56B7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56B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56B7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7E56B7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7E56B7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7E56B7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7E56B7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7E56B7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7E56B7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813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1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23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2009-02-17T10:18:00Z</cp:lastPrinted>
  <dcterms:created xsi:type="dcterms:W3CDTF">2025-10-27T11:43:00Z</dcterms:created>
  <dcterms:modified xsi:type="dcterms:W3CDTF">2025-10-27T11:43:00Z</dcterms:modified>
</cp:coreProperties>
</file>