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B804" w14:textId="77777777" w:rsidR="00573E9F" w:rsidRDefault="00573E9F" w:rsidP="00573E9F">
      <w:pPr>
        <w:pStyle w:val="berschrift1"/>
      </w:pPr>
    </w:p>
    <w:tbl>
      <w:tblPr>
        <w:tblW w:w="0" w:type="auto"/>
        <w:tblInd w:w="9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0"/>
        <w:gridCol w:w="3825"/>
        <w:gridCol w:w="8156"/>
        <w:gridCol w:w="1417"/>
      </w:tblGrid>
      <w:tr w:rsidR="00573E9F" w:rsidRPr="000D2832" w14:paraId="46BFB9CA" w14:textId="77777777" w:rsidTr="00504686">
        <w:trPr>
          <w:cantSplit/>
          <w:tblHeader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9C5ACD" w14:textId="77777777" w:rsidR="00573E9F" w:rsidRPr="000D2832" w:rsidRDefault="00573E9F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Nr.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854534D" w14:textId="77777777" w:rsidR="00573E9F" w:rsidRPr="000D2832" w:rsidRDefault="00573E9F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Durchgeführte Korrekturmaßnahme </w:t>
            </w: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60C68DE" w14:textId="77777777" w:rsidR="00573E9F" w:rsidRPr="000D2832" w:rsidRDefault="00573E9F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Bewertung / zeitnahe Abarbeitung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FF9D1" w14:textId="77777777" w:rsidR="00573E9F" w:rsidRPr="000D2832" w:rsidRDefault="00573E9F" w:rsidP="00504686">
            <w:pPr>
              <w:snapToGrid w:val="0"/>
              <w:spacing w:before="120" w:after="120"/>
              <w:jc w:val="center"/>
              <w:rPr>
                <w:b/>
                <w:color w:val="000000"/>
              </w:rPr>
            </w:pPr>
            <w:r w:rsidRPr="000D2832">
              <w:rPr>
                <w:b/>
                <w:color w:val="000000"/>
              </w:rPr>
              <w:t>Verant-wortlich</w:t>
            </w:r>
          </w:p>
        </w:tc>
      </w:tr>
      <w:tr w:rsidR="00573E9F" w:rsidRPr="000D2832" w14:paraId="15771C37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44765AE" w14:textId="77777777" w:rsidR="00573E9F" w:rsidRPr="000D2832" w:rsidRDefault="00573E9F" w:rsidP="00504686">
            <w:pPr>
              <w:snapToGrid w:val="0"/>
              <w:spacing w:before="120" w:after="120"/>
              <w:rPr>
                <w:b/>
              </w:rPr>
            </w:pPr>
            <w:r w:rsidRPr="000D2832">
              <w:rPr>
                <w:b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14A240" w14:textId="77777777" w:rsidR="00573E9F" w:rsidRPr="00EF7825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CA12326" w14:textId="77777777" w:rsidR="00573E9F" w:rsidRPr="00EF7825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E67F5" w14:textId="77777777" w:rsidR="00573E9F" w:rsidRPr="00EF7825" w:rsidRDefault="00573E9F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rPr>
                <w:color w:val="FF0000"/>
              </w:rPr>
            </w:pPr>
          </w:p>
        </w:tc>
      </w:tr>
      <w:tr w:rsidR="00573E9F" w:rsidRPr="000D2832" w14:paraId="55777AEC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82275A" w14:textId="77777777" w:rsidR="00573E9F" w:rsidRPr="000D2832" w:rsidRDefault="00573E9F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2C521B" w14:textId="77777777" w:rsidR="00573E9F" w:rsidRPr="008B3899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856A84D" w14:textId="77777777" w:rsidR="00573E9F" w:rsidRPr="00EF7825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391A6" w14:textId="77777777" w:rsidR="00573E9F" w:rsidRPr="00EF7825" w:rsidRDefault="00573E9F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rPr>
                <w:color w:val="FF0000"/>
              </w:rPr>
            </w:pPr>
          </w:p>
        </w:tc>
      </w:tr>
      <w:tr w:rsidR="00573E9F" w:rsidRPr="000D2832" w14:paraId="56409DA2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3B3A5F8" w14:textId="77777777" w:rsidR="00573E9F" w:rsidRPr="000D2832" w:rsidRDefault="00573E9F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F30D0E" w14:textId="77777777" w:rsidR="00573E9F" w:rsidRPr="008B3899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048DCDA" w14:textId="77777777" w:rsidR="00573E9F" w:rsidRPr="00EF7825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8052" w14:textId="77777777" w:rsidR="00573E9F" w:rsidRPr="000D2832" w:rsidRDefault="00573E9F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573E9F" w:rsidRPr="000D2832" w14:paraId="27D6C48B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EC3383" w14:textId="77777777" w:rsidR="00573E9F" w:rsidRDefault="00573E9F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80CC09" w14:textId="77777777" w:rsidR="00573E9F" w:rsidRPr="008B3899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7202585" w14:textId="77777777" w:rsidR="00573E9F" w:rsidRPr="00EF7825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C5E9E" w14:textId="77777777" w:rsidR="00573E9F" w:rsidRPr="000D2832" w:rsidRDefault="00573E9F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573E9F" w:rsidRPr="000D2832" w14:paraId="17046A88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3EC69C" w14:textId="77777777" w:rsidR="00573E9F" w:rsidRDefault="00573E9F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563EC5" w14:textId="77777777" w:rsidR="00573E9F" w:rsidRPr="008B3899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BB2B4D9" w14:textId="77777777" w:rsidR="00573E9F" w:rsidRPr="00EF7825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0EC42" w14:textId="77777777" w:rsidR="00573E9F" w:rsidRPr="000D2832" w:rsidRDefault="00573E9F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573E9F" w:rsidRPr="000D2832" w14:paraId="2186E695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F77B2FB" w14:textId="77777777" w:rsidR="00573E9F" w:rsidRDefault="00573E9F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1A1D47" w14:textId="77777777" w:rsidR="00573E9F" w:rsidRPr="008B3899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AE1FB51" w14:textId="77777777" w:rsidR="00573E9F" w:rsidRPr="00EF7825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33A0E" w14:textId="77777777" w:rsidR="00573E9F" w:rsidRPr="000D2832" w:rsidRDefault="00573E9F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573E9F" w:rsidRPr="000D2832" w14:paraId="0B47B776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489E25" w14:textId="77777777" w:rsidR="00573E9F" w:rsidRDefault="00573E9F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FE7DE3D" w14:textId="77777777" w:rsidR="00573E9F" w:rsidRPr="008B3899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D459A1B" w14:textId="77777777" w:rsidR="00573E9F" w:rsidRPr="00EF7825" w:rsidRDefault="00573E9F" w:rsidP="00504686">
            <w:pPr>
              <w:snapToGrid w:val="0"/>
              <w:spacing w:before="120" w:after="120"/>
              <w:rPr>
                <w:color w:val="FF000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5F6BF" w14:textId="77777777" w:rsidR="00573E9F" w:rsidRPr="000D2832" w:rsidRDefault="00573E9F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573E9F" w:rsidRPr="000D2832" w14:paraId="2AF9FD5F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55D493" w14:textId="77777777" w:rsidR="00573E9F" w:rsidRDefault="00573E9F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C8F9C5" w14:textId="77777777" w:rsidR="00573E9F" w:rsidRDefault="00573E9F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522E9C2" w14:textId="77777777" w:rsidR="00573E9F" w:rsidRPr="000D2832" w:rsidRDefault="00573E9F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EA699" w14:textId="77777777" w:rsidR="00573E9F" w:rsidRPr="000D2832" w:rsidRDefault="00573E9F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573E9F" w:rsidRPr="000D2832" w14:paraId="01CB3507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379EB6B" w14:textId="77777777" w:rsidR="00573E9F" w:rsidRDefault="00573E9F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4953C6" w14:textId="77777777" w:rsidR="00573E9F" w:rsidRDefault="00573E9F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1F75A0" w14:textId="77777777" w:rsidR="00573E9F" w:rsidRPr="000D2832" w:rsidRDefault="00573E9F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326D" w14:textId="77777777" w:rsidR="00573E9F" w:rsidRPr="000D2832" w:rsidRDefault="00573E9F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  <w:tr w:rsidR="00573E9F" w:rsidRPr="000D2832" w14:paraId="62BCD98A" w14:textId="77777777" w:rsidTr="00504686">
        <w:trPr>
          <w:cantSplit/>
          <w:trHeight w:val="284"/>
        </w:trPr>
        <w:tc>
          <w:tcPr>
            <w:tcW w:w="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BDEE36" w14:textId="77777777" w:rsidR="00573E9F" w:rsidRDefault="00573E9F" w:rsidP="00504686">
            <w:pPr>
              <w:snapToGrid w:val="0"/>
              <w:spacing w:before="120" w:after="120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686EF3" w14:textId="77777777" w:rsidR="00573E9F" w:rsidRDefault="00573E9F" w:rsidP="00504686">
            <w:pPr>
              <w:snapToGrid w:val="0"/>
              <w:spacing w:before="120" w:after="120"/>
            </w:pPr>
          </w:p>
        </w:tc>
        <w:tc>
          <w:tcPr>
            <w:tcW w:w="8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754F3E" w14:textId="77777777" w:rsidR="00573E9F" w:rsidRPr="000D2832" w:rsidRDefault="00573E9F" w:rsidP="00504686">
            <w:pPr>
              <w:snapToGrid w:val="0"/>
              <w:spacing w:before="120" w:after="120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DFE2D" w14:textId="77777777" w:rsidR="00573E9F" w:rsidRPr="000D2832" w:rsidRDefault="00573E9F" w:rsidP="00504686">
            <w:pPr>
              <w:pStyle w:val="Fuzeile"/>
              <w:tabs>
                <w:tab w:val="clear" w:pos="4819"/>
                <w:tab w:val="clear" w:pos="9071"/>
              </w:tabs>
              <w:snapToGrid w:val="0"/>
              <w:spacing w:before="120" w:after="120"/>
              <w:ind w:left="-13" w:firstLine="13"/>
            </w:pPr>
          </w:p>
        </w:tc>
      </w:tr>
    </w:tbl>
    <w:p w14:paraId="01F27122" w14:textId="77777777" w:rsidR="00573E9F" w:rsidRDefault="00573E9F" w:rsidP="00573E9F"/>
    <w:p w14:paraId="4CEACB57" w14:textId="77777777" w:rsidR="00341583" w:rsidRPr="00573E9F" w:rsidRDefault="00341583" w:rsidP="00573E9F"/>
    <w:sectPr w:rsidR="00341583" w:rsidRPr="00573E9F" w:rsidSect="005078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/>
      <w:pgMar w:top="1418" w:right="1667" w:bottom="1418" w:left="1134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10558" w14:textId="77777777" w:rsidR="00030B58" w:rsidRDefault="00030B58">
      <w:r>
        <w:separator/>
      </w:r>
    </w:p>
  </w:endnote>
  <w:endnote w:type="continuationSeparator" w:id="0">
    <w:p w14:paraId="10CF08D1" w14:textId="77777777" w:rsidR="00030B58" w:rsidRDefault="00030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0F741" w14:textId="77777777" w:rsidR="00403BAE" w:rsidRDefault="00403BA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14965" w14:textId="58A699D2" w:rsidR="00084AD3" w:rsidRPr="009A3352" w:rsidRDefault="00084AD3" w:rsidP="00084AD3">
    <w:pPr>
      <w:pStyle w:val="Fuzeile"/>
      <w:rPr>
        <w:sz w:val="16"/>
        <w:szCs w:val="16"/>
      </w:rPr>
    </w:pPr>
    <w:r w:rsidRPr="009A3352">
      <w:rPr>
        <w:b/>
        <w:sz w:val="16"/>
        <w:szCs w:val="16"/>
      </w:rPr>
      <w:t xml:space="preserve">Revision 1, Seite </w:t>
    </w:r>
    <w:r w:rsidRPr="009A3352">
      <w:rPr>
        <w:b/>
        <w:sz w:val="16"/>
        <w:szCs w:val="16"/>
      </w:rPr>
      <w:fldChar w:fldCharType="begin"/>
    </w:r>
    <w:r w:rsidRPr="009A3352">
      <w:rPr>
        <w:b/>
        <w:sz w:val="16"/>
        <w:szCs w:val="16"/>
      </w:rPr>
      <w:instrText>PAGE</w:instrText>
    </w:r>
    <w:r w:rsidRPr="009A3352">
      <w:rPr>
        <w:b/>
        <w:sz w:val="16"/>
        <w:szCs w:val="16"/>
      </w:rPr>
      <w:fldChar w:fldCharType="separate"/>
    </w:r>
    <w:r w:rsidR="00403BAE">
      <w:rPr>
        <w:b/>
        <w:noProof/>
        <w:sz w:val="16"/>
        <w:szCs w:val="16"/>
      </w:rPr>
      <w:t>1</w:t>
    </w:r>
    <w:r w:rsidRPr="009A3352">
      <w:rPr>
        <w:b/>
        <w:sz w:val="16"/>
        <w:szCs w:val="16"/>
      </w:rPr>
      <w:fldChar w:fldCharType="end"/>
    </w:r>
    <w:r w:rsidRPr="009A3352">
      <w:rPr>
        <w:b/>
        <w:sz w:val="16"/>
        <w:szCs w:val="16"/>
      </w:rPr>
      <w:t xml:space="preserve"> von </w:t>
    </w:r>
    <w:r w:rsidRPr="009A3352">
      <w:rPr>
        <w:b/>
        <w:sz w:val="16"/>
        <w:szCs w:val="16"/>
      </w:rPr>
      <w:fldChar w:fldCharType="begin"/>
    </w:r>
    <w:r w:rsidRPr="009A3352">
      <w:rPr>
        <w:b/>
        <w:sz w:val="16"/>
        <w:szCs w:val="16"/>
      </w:rPr>
      <w:instrText>NUMPAGES</w:instrText>
    </w:r>
    <w:r w:rsidRPr="009A3352">
      <w:rPr>
        <w:b/>
        <w:sz w:val="16"/>
        <w:szCs w:val="16"/>
      </w:rPr>
      <w:fldChar w:fldCharType="separate"/>
    </w:r>
    <w:r w:rsidR="00403BAE">
      <w:rPr>
        <w:b/>
        <w:noProof/>
        <w:sz w:val="16"/>
        <w:szCs w:val="16"/>
      </w:rPr>
      <w:t>1</w:t>
    </w:r>
    <w:r w:rsidRPr="009A3352">
      <w:rPr>
        <w:b/>
        <w:sz w:val="16"/>
        <w:szCs w:val="16"/>
      </w:rPr>
      <w:fldChar w:fldCharType="end"/>
    </w:r>
    <w:r w:rsidRPr="009A3352">
      <w:rPr>
        <w:b/>
        <w:sz w:val="16"/>
        <w:szCs w:val="16"/>
      </w:rPr>
      <w:t>, gültig ab xx.</w:t>
    </w:r>
    <w:proofErr w:type="gramStart"/>
    <w:r w:rsidRPr="009A3352">
      <w:rPr>
        <w:b/>
        <w:sz w:val="16"/>
        <w:szCs w:val="16"/>
      </w:rPr>
      <w:t>xx.xxxx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16714" w14:textId="77777777" w:rsidR="00CC37D1" w:rsidRDefault="00CC37D1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4E1E1" w14:textId="77777777" w:rsidR="00030B58" w:rsidRDefault="00030B58">
      <w:r>
        <w:separator/>
      </w:r>
    </w:p>
  </w:footnote>
  <w:footnote w:type="continuationSeparator" w:id="0">
    <w:p w14:paraId="3A9CBA3A" w14:textId="77777777" w:rsidR="00030B58" w:rsidRDefault="00030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AF0EA" w14:textId="77777777" w:rsidR="00403BAE" w:rsidRDefault="00403BA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16" w:type="dxa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356"/>
      <w:gridCol w:w="2766"/>
    </w:tblGrid>
    <w:tr w:rsidR="00CC37D1" w14:paraId="702F8DA0" w14:textId="77777777" w:rsidTr="00507856">
      <w:trPr>
        <w:cantSplit/>
        <w:trHeight w:hRule="exact" w:val="1000"/>
      </w:trPr>
      <w:tc>
        <w:tcPr>
          <w:tcW w:w="2694" w:type="dxa"/>
        </w:tcPr>
        <w:p w14:paraId="193A6739" w14:textId="2C79D329" w:rsidR="00CC37D1" w:rsidRDefault="00CC37D1"/>
      </w:tc>
      <w:tc>
        <w:tcPr>
          <w:tcW w:w="9356" w:type="dxa"/>
        </w:tcPr>
        <w:p w14:paraId="7096C0A2" w14:textId="77777777" w:rsidR="00CC37D1" w:rsidRPr="00403BAE" w:rsidRDefault="00F65EFC" w:rsidP="00403BAE">
          <w:pPr>
            <w:jc w:val="center"/>
            <w:rPr>
              <w:b/>
              <w:sz w:val="24"/>
              <w:szCs w:val="24"/>
            </w:rPr>
          </w:pPr>
          <w:r w:rsidRPr="00403BAE">
            <w:rPr>
              <w:b/>
              <w:sz w:val="24"/>
              <w:szCs w:val="24"/>
            </w:rPr>
            <w:t>10</w:t>
          </w:r>
          <w:r w:rsidR="00341583" w:rsidRPr="00403BAE">
            <w:rPr>
              <w:b/>
              <w:sz w:val="24"/>
              <w:szCs w:val="24"/>
            </w:rPr>
            <w:t>.</w:t>
          </w:r>
          <w:r w:rsidR="00573E9F" w:rsidRPr="00403BAE">
            <w:rPr>
              <w:b/>
              <w:sz w:val="24"/>
              <w:szCs w:val="24"/>
            </w:rPr>
            <w:t>2</w:t>
          </w:r>
          <w:r w:rsidR="00341583" w:rsidRPr="00403BAE">
            <w:rPr>
              <w:b/>
              <w:sz w:val="24"/>
              <w:szCs w:val="24"/>
            </w:rPr>
            <w:t>.0</w:t>
          </w:r>
          <w:r w:rsidR="00CC37D1" w:rsidRPr="00403BAE">
            <w:rPr>
              <w:b/>
              <w:sz w:val="24"/>
              <w:szCs w:val="24"/>
            </w:rPr>
            <w:t xml:space="preserve"> </w:t>
          </w:r>
          <w:r w:rsidR="00573E9F" w:rsidRPr="00403BAE">
            <w:rPr>
              <w:b/>
              <w:sz w:val="24"/>
              <w:szCs w:val="24"/>
            </w:rPr>
            <w:t>Nichtkonformitäten Korrekturmaßnahmen</w:t>
          </w:r>
        </w:p>
      </w:tc>
      <w:tc>
        <w:tcPr>
          <w:tcW w:w="2766" w:type="dxa"/>
        </w:tcPr>
        <w:p w14:paraId="6268F944" w14:textId="77777777" w:rsidR="00CC37D1" w:rsidRPr="00924B28" w:rsidRDefault="00924B28">
          <w:pPr>
            <w:rPr>
              <w:b/>
              <w:color w:val="FF0000"/>
            </w:rPr>
          </w:pPr>
          <w:r w:rsidRPr="00924B28">
            <w:rPr>
              <w:b/>
              <w:color w:val="FF0000"/>
            </w:rPr>
            <w:t>Beispielkalkulation</w:t>
          </w:r>
        </w:p>
      </w:tc>
    </w:tr>
  </w:tbl>
  <w:p w14:paraId="6B5930DA" w14:textId="77777777" w:rsidR="00CC37D1" w:rsidRDefault="00CC37D1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E388" w14:textId="77777777" w:rsidR="00403BAE" w:rsidRDefault="00403BA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DB5AF8"/>
    <w:multiLevelType w:val="hybridMultilevel"/>
    <w:tmpl w:val="6E7CEB82"/>
    <w:lvl w:ilvl="0" w:tplc="2780AC26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73692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hideSpellingErrors/>
  <w:hideGrammaticalErrors/>
  <w:proofState w:spelling="clean" w:grammar="clean"/>
  <w:attachedTemplate r:id="rId1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B7"/>
    <w:rsid w:val="00000283"/>
    <w:rsid w:val="00030B58"/>
    <w:rsid w:val="00031B94"/>
    <w:rsid w:val="00036362"/>
    <w:rsid w:val="000422E0"/>
    <w:rsid w:val="00084AD3"/>
    <w:rsid w:val="000A45BE"/>
    <w:rsid w:val="000F254C"/>
    <w:rsid w:val="000F3193"/>
    <w:rsid w:val="001C2FF9"/>
    <w:rsid w:val="00237CB4"/>
    <w:rsid w:val="0029472E"/>
    <w:rsid w:val="002E5B52"/>
    <w:rsid w:val="00341583"/>
    <w:rsid w:val="00371077"/>
    <w:rsid w:val="003D56AD"/>
    <w:rsid w:val="00403BAE"/>
    <w:rsid w:val="00443682"/>
    <w:rsid w:val="00497DD0"/>
    <w:rsid w:val="004A7146"/>
    <w:rsid w:val="004B2CEF"/>
    <w:rsid w:val="00507856"/>
    <w:rsid w:val="00551CC7"/>
    <w:rsid w:val="00573E9F"/>
    <w:rsid w:val="005A2B9E"/>
    <w:rsid w:val="005A64C0"/>
    <w:rsid w:val="00655E48"/>
    <w:rsid w:val="0068534F"/>
    <w:rsid w:val="00752917"/>
    <w:rsid w:val="007534F5"/>
    <w:rsid w:val="008120BD"/>
    <w:rsid w:val="008D4E39"/>
    <w:rsid w:val="00910EEE"/>
    <w:rsid w:val="00924B28"/>
    <w:rsid w:val="00A445EC"/>
    <w:rsid w:val="00A77ABA"/>
    <w:rsid w:val="00B25CE5"/>
    <w:rsid w:val="00B31B93"/>
    <w:rsid w:val="00B61373"/>
    <w:rsid w:val="00BB328A"/>
    <w:rsid w:val="00BC4D31"/>
    <w:rsid w:val="00BD3CC3"/>
    <w:rsid w:val="00C42E61"/>
    <w:rsid w:val="00C46946"/>
    <w:rsid w:val="00CC37D1"/>
    <w:rsid w:val="00D112B4"/>
    <w:rsid w:val="00D16EB7"/>
    <w:rsid w:val="00F0503A"/>
    <w:rsid w:val="00F65EFC"/>
    <w:rsid w:val="00F73E79"/>
    <w:rsid w:val="00F744EB"/>
    <w:rsid w:val="00FC16BD"/>
    <w:rsid w:val="00FF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A79328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8534F"/>
  </w:style>
  <w:style w:type="paragraph" w:styleId="berschrift1">
    <w:name w:val="heading 1"/>
    <w:basedOn w:val="Standard"/>
    <w:next w:val="Standard"/>
    <w:link w:val="berschrift1Zchn"/>
    <w:uiPriority w:val="9"/>
    <w:qFormat/>
    <w:rsid w:val="0068534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534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853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853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6853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853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8534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8534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8534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semiHidden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semiHidden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semiHidden/>
    <w:rPr>
      <w:color w:val="0000FF"/>
      <w:u w:val="single"/>
    </w:rPr>
  </w:style>
  <w:style w:type="paragraph" w:styleId="Textkrper2">
    <w:name w:val="Body Text 2"/>
    <w:basedOn w:val="Standard"/>
    <w:semiHidden/>
    <w:pPr>
      <w:jc w:val="center"/>
    </w:pPr>
  </w:style>
  <w:style w:type="paragraph" w:styleId="Textkrper3">
    <w:name w:val="Body Text 3"/>
    <w:basedOn w:val="Standard"/>
    <w:semiHidden/>
    <w:pPr>
      <w:jc w:val="center"/>
    </w:pPr>
    <w:rPr>
      <w:b/>
    </w:rPr>
  </w:style>
  <w:style w:type="character" w:styleId="Seitenzahl">
    <w:name w:val="page number"/>
    <w:basedOn w:val="Absatz-Standardschriftart"/>
    <w:semiHidden/>
  </w:style>
  <w:style w:type="character" w:styleId="BesuchterLink">
    <w:name w:val="FollowedHyperlink"/>
    <w:semiHidden/>
    <w:rPr>
      <w:color w:val="800080"/>
      <w:u w:val="singl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customStyle="1" w:styleId="FuzeileZchn">
    <w:name w:val="Fußzeile Zchn"/>
    <w:link w:val="Fuzeile"/>
    <w:uiPriority w:val="99"/>
    <w:rsid w:val="00237CB4"/>
    <w:rPr>
      <w:rFonts w:ascii="Arial" w:hAnsi="Arial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853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534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8534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8534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68534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8534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8534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8534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8534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68534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68534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6853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8534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8534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68534F"/>
    <w:rPr>
      <w:b/>
      <w:bCs/>
    </w:rPr>
  </w:style>
  <w:style w:type="character" w:styleId="Hervorhebung">
    <w:name w:val="Emphasis"/>
    <w:basedOn w:val="Absatz-Standardschriftart"/>
    <w:uiPriority w:val="20"/>
    <w:qFormat/>
    <w:rsid w:val="0068534F"/>
    <w:rPr>
      <w:i/>
      <w:iCs/>
    </w:rPr>
  </w:style>
  <w:style w:type="paragraph" w:styleId="KeinLeerraum">
    <w:name w:val="No Spacing"/>
    <w:uiPriority w:val="1"/>
    <w:qFormat/>
    <w:rsid w:val="0068534F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68534F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68534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68534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8534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8534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68534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68534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68534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68534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68534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68534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20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Für unten aufgeführter Mitarbeiter wird folgender Einarbeitungsplan festgelegt:</vt:lpstr>
    </vt:vector>
  </TitlesOfParts>
  <Company/>
  <LinksUpToDate>false</LinksUpToDate>
  <CharactersWithSpaces>150</CharactersWithSpaces>
  <SharedDoc>false</SharedDoc>
  <HLinks>
    <vt:vector size="6" baseType="variant">
      <vt:variant>
        <vt:i4>1441857</vt:i4>
      </vt:variant>
      <vt:variant>
        <vt:i4>0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creator>ASZ</dc:creator>
  <dc:description>qmhandbuch.de</dc:description>
  <cp:lastModifiedBy>Praktikant</cp:lastModifiedBy>
  <cp:revision>2</cp:revision>
  <cp:lastPrinted>2005-01-17T12:00:00Z</cp:lastPrinted>
  <dcterms:created xsi:type="dcterms:W3CDTF">2025-10-27T11:44:00Z</dcterms:created>
  <dcterms:modified xsi:type="dcterms:W3CDTF">2025-10-27T11:44:00Z</dcterms:modified>
</cp:coreProperties>
</file>