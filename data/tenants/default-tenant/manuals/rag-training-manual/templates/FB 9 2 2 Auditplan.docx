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27" w:type="dxa"/>
        <w:tblInd w:w="-3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135"/>
        <w:gridCol w:w="992"/>
        <w:gridCol w:w="2268"/>
        <w:gridCol w:w="1914"/>
        <w:gridCol w:w="7158"/>
        <w:gridCol w:w="1460"/>
      </w:tblGrid>
      <w:tr w:rsidR="009516C9" w14:paraId="7400EFEC" w14:textId="77777777" w:rsidTr="00841AAA">
        <w:tc>
          <w:tcPr>
            <w:tcW w:w="1135" w:type="dxa"/>
            <w:shd w:val="clear" w:color="auto" w:fill="D9D9D9"/>
          </w:tcPr>
          <w:p w14:paraId="3E76B8FE" w14:textId="77777777" w:rsidR="009516C9" w:rsidRDefault="009516C9" w:rsidP="00841AA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992" w:type="dxa"/>
            <w:shd w:val="clear" w:color="auto" w:fill="D9D9D9"/>
          </w:tcPr>
          <w:p w14:paraId="6BA3C542" w14:textId="77777777" w:rsidR="009516C9" w:rsidRDefault="009516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Uhrzeit</w:t>
            </w:r>
          </w:p>
        </w:tc>
        <w:tc>
          <w:tcPr>
            <w:tcW w:w="2268" w:type="dxa"/>
            <w:shd w:val="clear" w:color="auto" w:fill="D9D9D9"/>
          </w:tcPr>
          <w:p w14:paraId="04D35EC7" w14:textId="77777777" w:rsidR="009516C9" w:rsidRDefault="009516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Organisationseinheit / Ort</w:t>
            </w:r>
          </w:p>
        </w:tc>
        <w:tc>
          <w:tcPr>
            <w:tcW w:w="1914" w:type="dxa"/>
            <w:shd w:val="clear" w:color="auto" w:fill="D9D9D9"/>
          </w:tcPr>
          <w:p w14:paraId="3BE7BE0D" w14:textId="77777777" w:rsidR="009516C9" w:rsidRDefault="009516C9" w:rsidP="00841AA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158" w:type="dxa"/>
            <w:shd w:val="clear" w:color="auto" w:fill="D9D9D9"/>
          </w:tcPr>
          <w:p w14:paraId="4472D6AF" w14:textId="77777777" w:rsidR="009516C9" w:rsidRDefault="009516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Vorgang / Element</w:t>
            </w:r>
          </w:p>
        </w:tc>
        <w:tc>
          <w:tcPr>
            <w:tcW w:w="1460" w:type="dxa"/>
            <w:shd w:val="clear" w:color="auto" w:fill="D9D9D9"/>
          </w:tcPr>
          <w:p w14:paraId="04A2C8E0" w14:textId="77777777" w:rsidR="009516C9" w:rsidRDefault="009516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Auditoren</w:t>
            </w:r>
          </w:p>
        </w:tc>
      </w:tr>
      <w:tr w:rsidR="009516C9" w14:paraId="4C03D60B" w14:textId="77777777" w:rsidTr="00841AAA">
        <w:tc>
          <w:tcPr>
            <w:tcW w:w="1135" w:type="dxa"/>
          </w:tcPr>
          <w:p w14:paraId="63011390" w14:textId="77777777" w:rsidR="009516C9" w:rsidRPr="00FA6A09" w:rsidRDefault="009516C9" w:rsidP="00841AAA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22.11.xx</w:t>
            </w:r>
          </w:p>
        </w:tc>
        <w:tc>
          <w:tcPr>
            <w:tcW w:w="992" w:type="dxa"/>
          </w:tcPr>
          <w:p w14:paraId="3B586BA1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09.00 –16.00</w:t>
            </w:r>
          </w:p>
        </w:tc>
        <w:tc>
          <w:tcPr>
            <w:tcW w:w="2268" w:type="dxa"/>
          </w:tcPr>
          <w:p w14:paraId="4A25E40B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Verwaltung</w:t>
            </w:r>
          </w:p>
        </w:tc>
        <w:tc>
          <w:tcPr>
            <w:tcW w:w="1914" w:type="dxa"/>
          </w:tcPr>
          <w:p w14:paraId="2AAA4AB2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Mustermann</w:t>
            </w:r>
          </w:p>
        </w:tc>
        <w:tc>
          <w:tcPr>
            <w:tcW w:w="7158" w:type="dxa"/>
          </w:tcPr>
          <w:p w14:paraId="62005A31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Kundenzufriedenheit</w:t>
            </w:r>
          </w:p>
        </w:tc>
        <w:tc>
          <w:tcPr>
            <w:tcW w:w="1460" w:type="dxa"/>
          </w:tcPr>
          <w:p w14:paraId="4290E73D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</w:t>
            </w:r>
          </w:p>
        </w:tc>
      </w:tr>
      <w:tr w:rsidR="009516C9" w14:paraId="1CAB64DD" w14:textId="77777777" w:rsidTr="00841AAA">
        <w:tc>
          <w:tcPr>
            <w:tcW w:w="1135" w:type="dxa"/>
          </w:tcPr>
          <w:p w14:paraId="4A373764" w14:textId="77777777" w:rsidR="009516C9" w:rsidRPr="00FA6A09" w:rsidRDefault="009516C9" w:rsidP="00841AAA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23.11.xx</w:t>
            </w:r>
          </w:p>
        </w:tc>
        <w:tc>
          <w:tcPr>
            <w:tcW w:w="992" w:type="dxa"/>
          </w:tcPr>
          <w:p w14:paraId="4354D789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09.00 –16.00</w:t>
            </w:r>
          </w:p>
        </w:tc>
        <w:tc>
          <w:tcPr>
            <w:tcW w:w="2268" w:type="dxa"/>
          </w:tcPr>
          <w:p w14:paraId="28DD854D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Produktion</w:t>
            </w:r>
          </w:p>
        </w:tc>
        <w:tc>
          <w:tcPr>
            <w:tcW w:w="1914" w:type="dxa"/>
          </w:tcPr>
          <w:p w14:paraId="554FAF57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Mustermann</w:t>
            </w:r>
          </w:p>
        </w:tc>
        <w:tc>
          <w:tcPr>
            <w:tcW w:w="7158" w:type="dxa"/>
          </w:tcPr>
          <w:p w14:paraId="6D068AAC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Prozessaudit Produkt A</w:t>
            </w:r>
          </w:p>
        </w:tc>
        <w:tc>
          <w:tcPr>
            <w:tcW w:w="1460" w:type="dxa"/>
          </w:tcPr>
          <w:p w14:paraId="2F02E22B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</w:t>
            </w:r>
          </w:p>
        </w:tc>
      </w:tr>
      <w:tr w:rsidR="00FA6A09" w14:paraId="6ABEAA45" w14:textId="77777777" w:rsidTr="00291E42">
        <w:tc>
          <w:tcPr>
            <w:tcW w:w="1135" w:type="dxa"/>
          </w:tcPr>
          <w:p w14:paraId="76493292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24.11.xx</w:t>
            </w:r>
          </w:p>
        </w:tc>
        <w:tc>
          <w:tcPr>
            <w:tcW w:w="992" w:type="dxa"/>
          </w:tcPr>
          <w:p w14:paraId="71260565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09.00 –16.00</w:t>
            </w:r>
          </w:p>
        </w:tc>
        <w:tc>
          <w:tcPr>
            <w:tcW w:w="2268" w:type="dxa"/>
          </w:tcPr>
          <w:p w14:paraId="5AA9E55B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Entwicklung</w:t>
            </w:r>
          </w:p>
        </w:tc>
        <w:tc>
          <w:tcPr>
            <w:tcW w:w="1914" w:type="dxa"/>
          </w:tcPr>
          <w:p w14:paraId="42D0C307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Mustermann</w:t>
            </w:r>
          </w:p>
        </w:tc>
        <w:tc>
          <w:tcPr>
            <w:tcW w:w="7158" w:type="dxa"/>
          </w:tcPr>
          <w:p w14:paraId="5DD6BDC1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Alle Elemente der Entwicklung</w:t>
            </w:r>
          </w:p>
        </w:tc>
        <w:tc>
          <w:tcPr>
            <w:tcW w:w="1460" w:type="dxa"/>
          </w:tcPr>
          <w:p w14:paraId="123A89A1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</w:t>
            </w:r>
          </w:p>
        </w:tc>
      </w:tr>
      <w:tr w:rsidR="00FA6A09" w14:paraId="0EF8CFB0" w14:textId="77777777" w:rsidTr="00291E42">
        <w:tc>
          <w:tcPr>
            <w:tcW w:w="1135" w:type="dxa"/>
          </w:tcPr>
          <w:p w14:paraId="2F970F88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24.11.xx</w:t>
            </w:r>
          </w:p>
        </w:tc>
        <w:tc>
          <w:tcPr>
            <w:tcW w:w="992" w:type="dxa"/>
          </w:tcPr>
          <w:p w14:paraId="513B8E8D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09.00 –16.00</w:t>
            </w:r>
          </w:p>
        </w:tc>
        <w:tc>
          <w:tcPr>
            <w:tcW w:w="2268" w:type="dxa"/>
          </w:tcPr>
          <w:p w14:paraId="74D88F43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Entwicklung</w:t>
            </w:r>
          </w:p>
        </w:tc>
        <w:tc>
          <w:tcPr>
            <w:tcW w:w="1914" w:type="dxa"/>
          </w:tcPr>
          <w:p w14:paraId="32FCE797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Mustermann</w:t>
            </w:r>
          </w:p>
        </w:tc>
        <w:tc>
          <w:tcPr>
            <w:tcW w:w="7158" w:type="dxa"/>
          </w:tcPr>
          <w:p w14:paraId="2B4D5536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Dienstleistung</w:t>
            </w:r>
            <w:r w:rsidR="009A21B8">
              <w:rPr>
                <w:color w:val="FF0000"/>
              </w:rPr>
              <w:t xml:space="preserve"> </w:t>
            </w:r>
          </w:p>
        </w:tc>
        <w:tc>
          <w:tcPr>
            <w:tcW w:w="1460" w:type="dxa"/>
          </w:tcPr>
          <w:p w14:paraId="50CACBC9" w14:textId="77777777" w:rsidR="00FA6A09" w:rsidRPr="00FA6A09" w:rsidRDefault="00FA6A09" w:rsidP="00291E42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</w:t>
            </w:r>
          </w:p>
        </w:tc>
      </w:tr>
      <w:tr w:rsidR="009516C9" w14:paraId="432DCB5E" w14:textId="77777777" w:rsidTr="00841AAA">
        <w:tc>
          <w:tcPr>
            <w:tcW w:w="1135" w:type="dxa"/>
          </w:tcPr>
          <w:p w14:paraId="7A445B77" w14:textId="77777777" w:rsidR="009516C9" w:rsidRPr="00FA6A09" w:rsidRDefault="009516C9" w:rsidP="00841AAA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24.11.xx</w:t>
            </w:r>
          </w:p>
        </w:tc>
        <w:tc>
          <w:tcPr>
            <w:tcW w:w="992" w:type="dxa"/>
          </w:tcPr>
          <w:p w14:paraId="2B75DDD7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09.00 –16.00</w:t>
            </w:r>
          </w:p>
        </w:tc>
        <w:tc>
          <w:tcPr>
            <w:tcW w:w="2268" w:type="dxa"/>
          </w:tcPr>
          <w:p w14:paraId="63CC5373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Entwicklung</w:t>
            </w:r>
          </w:p>
        </w:tc>
        <w:tc>
          <w:tcPr>
            <w:tcW w:w="1914" w:type="dxa"/>
          </w:tcPr>
          <w:p w14:paraId="30AA5485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Mustermann</w:t>
            </w:r>
          </w:p>
        </w:tc>
        <w:tc>
          <w:tcPr>
            <w:tcW w:w="7158" w:type="dxa"/>
          </w:tcPr>
          <w:p w14:paraId="117941D2" w14:textId="77777777" w:rsidR="009516C9" w:rsidRPr="00FA6A09" w:rsidRDefault="00FA6A0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Handel</w:t>
            </w:r>
          </w:p>
        </w:tc>
        <w:tc>
          <w:tcPr>
            <w:tcW w:w="1460" w:type="dxa"/>
          </w:tcPr>
          <w:p w14:paraId="73DEBE0C" w14:textId="77777777" w:rsidR="009516C9" w:rsidRPr="00FA6A09" w:rsidRDefault="009516C9">
            <w:pPr>
              <w:jc w:val="both"/>
              <w:rPr>
                <w:color w:val="FF0000"/>
              </w:rPr>
            </w:pPr>
            <w:r w:rsidRPr="00FA6A09">
              <w:rPr>
                <w:color w:val="FF0000"/>
              </w:rPr>
              <w:t>Herr Muster</w:t>
            </w:r>
          </w:p>
        </w:tc>
      </w:tr>
      <w:tr w:rsidR="009516C9" w14:paraId="2DBC58E4" w14:textId="77777777" w:rsidTr="00841AAA">
        <w:tc>
          <w:tcPr>
            <w:tcW w:w="1135" w:type="dxa"/>
          </w:tcPr>
          <w:p w14:paraId="4EDFBC79" w14:textId="77777777" w:rsidR="009516C9" w:rsidRDefault="009516C9">
            <w:pPr>
              <w:jc w:val="both"/>
            </w:pPr>
          </w:p>
          <w:p w14:paraId="784E5A4D" w14:textId="77777777" w:rsidR="009516C9" w:rsidRDefault="009516C9">
            <w:pPr>
              <w:jc w:val="both"/>
            </w:pPr>
          </w:p>
        </w:tc>
        <w:tc>
          <w:tcPr>
            <w:tcW w:w="992" w:type="dxa"/>
          </w:tcPr>
          <w:p w14:paraId="70EB2ED6" w14:textId="77777777" w:rsidR="009516C9" w:rsidRDefault="009516C9">
            <w:pPr>
              <w:jc w:val="both"/>
            </w:pPr>
          </w:p>
        </w:tc>
        <w:tc>
          <w:tcPr>
            <w:tcW w:w="2268" w:type="dxa"/>
          </w:tcPr>
          <w:p w14:paraId="0970B31E" w14:textId="77777777" w:rsidR="009516C9" w:rsidRDefault="009516C9">
            <w:pPr>
              <w:jc w:val="both"/>
            </w:pPr>
          </w:p>
        </w:tc>
        <w:tc>
          <w:tcPr>
            <w:tcW w:w="1914" w:type="dxa"/>
          </w:tcPr>
          <w:p w14:paraId="4394449D" w14:textId="77777777" w:rsidR="009516C9" w:rsidRDefault="009516C9">
            <w:pPr>
              <w:jc w:val="both"/>
            </w:pPr>
          </w:p>
        </w:tc>
        <w:tc>
          <w:tcPr>
            <w:tcW w:w="7158" w:type="dxa"/>
          </w:tcPr>
          <w:p w14:paraId="2A191626" w14:textId="77777777" w:rsidR="009516C9" w:rsidRDefault="009516C9">
            <w:pPr>
              <w:jc w:val="both"/>
            </w:pPr>
          </w:p>
        </w:tc>
        <w:tc>
          <w:tcPr>
            <w:tcW w:w="1460" w:type="dxa"/>
          </w:tcPr>
          <w:p w14:paraId="1F7384DA" w14:textId="77777777" w:rsidR="009516C9" w:rsidRDefault="009516C9">
            <w:pPr>
              <w:jc w:val="both"/>
            </w:pPr>
          </w:p>
        </w:tc>
      </w:tr>
      <w:tr w:rsidR="009516C9" w14:paraId="0F2663D2" w14:textId="77777777" w:rsidTr="00841AAA">
        <w:tc>
          <w:tcPr>
            <w:tcW w:w="1135" w:type="dxa"/>
          </w:tcPr>
          <w:p w14:paraId="2DAAF76C" w14:textId="77777777" w:rsidR="009516C9" w:rsidRDefault="009516C9">
            <w:pPr>
              <w:jc w:val="both"/>
            </w:pPr>
          </w:p>
          <w:p w14:paraId="12E2C6D9" w14:textId="77777777" w:rsidR="009516C9" w:rsidRDefault="009516C9">
            <w:pPr>
              <w:jc w:val="both"/>
            </w:pPr>
          </w:p>
        </w:tc>
        <w:tc>
          <w:tcPr>
            <w:tcW w:w="992" w:type="dxa"/>
          </w:tcPr>
          <w:p w14:paraId="20F339CB" w14:textId="77777777" w:rsidR="009516C9" w:rsidRDefault="009516C9">
            <w:pPr>
              <w:jc w:val="both"/>
            </w:pPr>
          </w:p>
        </w:tc>
        <w:tc>
          <w:tcPr>
            <w:tcW w:w="2268" w:type="dxa"/>
          </w:tcPr>
          <w:p w14:paraId="2DFCD4BF" w14:textId="77777777" w:rsidR="009516C9" w:rsidRDefault="009516C9">
            <w:pPr>
              <w:jc w:val="both"/>
            </w:pPr>
          </w:p>
        </w:tc>
        <w:tc>
          <w:tcPr>
            <w:tcW w:w="1914" w:type="dxa"/>
          </w:tcPr>
          <w:p w14:paraId="577A7F79" w14:textId="77777777" w:rsidR="009516C9" w:rsidRDefault="009516C9">
            <w:pPr>
              <w:jc w:val="both"/>
            </w:pPr>
          </w:p>
        </w:tc>
        <w:tc>
          <w:tcPr>
            <w:tcW w:w="7158" w:type="dxa"/>
          </w:tcPr>
          <w:p w14:paraId="117927DE" w14:textId="77777777" w:rsidR="009516C9" w:rsidRDefault="009516C9">
            <w:pPr>
              <w:jc w:val="both"/>
            </w:pPr>
          </w:p>
        </w:tc>
        <w:tc>
          <w:tcPr>
            <w:tcW w:w="1460" w:type="dxa"/>
          </w:tcPr>
          <w:p w14:paraId="6FFB1A21" w14:textId="77777777" w:rsidR="009516C9" w:rsidRDefault="009516C9">
            <w:pPr>
              <w:jc w:val="both"/>
            </w:pPr>
          </w:p>
        </w:tc>
      </w:tr>
      <w:tr w:rsidR="009516C9" w14:paraId="3A10FC19" w14:textId="77777777" w:rsidTr="00841AAA">
        <w:tc>
          <w:tcPr>
            <w:tcW w:w="1135" w:type="dxa"/>
          </w:tcPr>
          <w:p w14:paraId="4ED01E45" w14:textId="77777777" w:rsidR="009516C9" w:rsidRDefault="009516C9">
            <w:pPr>
              <w:jc w:val="both"/>
            </w:pPr>
          </w:p>
          <w:p w14:paraId="212612A3" w14:textId="77777777" w:rsidR="009516C9" w:rsidRDefault="009516C9">
            <w:pPr>
              <w:jc w:val="both"/>
            </w:pPr>
          </w:p>
        </w:tc>
        <w:tc>
          <w:tcPr>
            <w:tcW w:w="992" w:type="dxa"/>
          </w:tcPr>
          <w:p w14:paraId="4CA5BB53" w14:textId="77777777" w:rsidR="009516C9" w:rsidRDefault="009516C9">
            <w:pPr>
              <w:jc w:val="both"/>
            </w:pPr>
          </w:p>
        </w:tc>
        <w:tc>
          <w:tcPr>
            <w:tcW w:w="2268" w:type="dxa"/>
          </w:tcPr>
          <w:p w14:paraId="0D103D44" w14:textId="77777777" w:rsidR="009516C9" w:rsidRDefault="009516C9">
            <w:pPr>
              <w:jc w:val="both"/>
            </w:pPr>
          </w:p>
        </w:tc>
        <w:tc>
          <w:tcPr>
            <w:tcW w:w="1914" w:type="dxa"/>
          </w:tcPr>
          <w:p w14:paraId="430B1293" w14:textId="77777777" w:rsidR="009516C9" w:rsidRDefault="009516C9">
            <w:pPr>
              <w:jc w:val="both"/>
            </w:pPr>
          </w:p>
        </w:tc>
        <w:tc>
          <w:tcPr>
            <w:tcW w:w="7158" w:type="dxa"/>
          </w:tcPr>
          <w:p w14:paraId="1AD46613" w14:textId="77777777" w:rsidR="009516C9" w:rsidRDefault="009516C9">
            <w:pPr>
              <w:jc w:val="both"/>
            </w:pPr>
          </w:p>
        </w:tc>
        <w:tc>
          <w:tcPr>
            <w:tcW w:w="1460" w:type="dxa"/>
          </w:tcPr>
          <w:p w14:paraId="615CA41E" w14:textId="77777777" w:rsidR="009516C9" w:rsidRDefault="009516C9">
            <w:pPr>
              <w:jc w:val="both"/>
            </w:pPr>
          </w:p>
        </w:tc>
      </w:tr>
    </w:tbl>
    <w:p w14:paraId="38A425D2" w14:textId="77777777" w:rsidR="009516C9" w:rsidRPr="00841AAA" w:rsidRDefault="009516C9">
      <w:pPr>
        <w:rPr>
          <w:sz w:val="2"/>
          <w:szCs w:val="2"/>
        </w:rPr>
      </w:pPr>
    </w:p>
    <w:sectPr w:rsidR="009516C9" w:rsidRPr="00841AAA" w:rsidSect="00841A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418" w:right="1131" w:bottom="1418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12A3A" w14:textId="77777777" w:rsidR="00CB4DF1" w:rsidRDefault="00CB4DF1">
      <w:r>
        <w:separator/>
      </w:r>
    </w:p>
  </w:endnote>
  <w:endnote w:type="continuationSeparator" w:id="0">
    <w:p w14:paraId="1BD9271E" w14:textId="77777777" w:rsidR="00CB4DF1" w:rsidRDefault="00CB4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069D5" w14:textId="77777777" w:rsidR="00181740" w:rsidRDefault="0018174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147BA" w14:textId="2223411E" w:rsidR="00D269A5" w:rsidRDefault="00D269A5" w:rsidP="00D269A5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4C33AC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4C33AC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57B3A" w14:textId="77777777" w:rsidR="009516C9" w:rsidRDefault="009516C9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CB44" w14:textId="77777777" w:rsidR="00CB4DF1" w:rsidRDefault="00CB4DF1">
      <w:r>
        <w:separator/>
      </w:r>
    </w:p>
  </w:footnote>
  <w:footnote w:type="continuationSeparator" w:id="0">
    <w:p w14:paraId="31387C8E" w14:textId="77777777" w:rsidR="00CB4DF1" w:rsidRDefault="00CB4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B218" w14:textId="77777777" w:rsidR="00181740" w:rsidRDefault="0018174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498"/>
      <w:gridCol w:w="2766"/>
    </w:tblGrid>
    <w:tr w:rsidR="009516C9" w14:paraId="12D06245" w14:textId="77777777" w:rsidTr="00841AAA">
      <w:trPr>
        <w:cantSplit/>
        <w:trHeight w:hRule="exact" w:val="993"/>
      </w:trPr>
      <w:tc>
        <w:tcPr>
          <w:tcW w:w="2694" w:type="dxa"/>
        </w:tcPr>
        <w:p w14:paraId="29338CD8" w14:textId="42967C16" w:rsidR="009516C9" w:rsidRDefault="009516C9"/>
      </w:tc>
      <w:tc>
        <w:tcPr>
          <w:tcW w:w="9498" w:type="dxa"/>
        </w:tcPr>
        <w:p w14:paraId="39AEFE21" w14:textId="77777777" w:rsidR="009516C9" w:rsidRPr="004C33AC" w:rsidRDefault="00D269A5" w:rsidP="004C33AC">
          <w:pPr>
            <w:jc w:val="center"/>
            <w:rPr>
              <w:b/>
              <w:sz w:val="24"/>
              <w:szCs w:val="24"/>
            </w:rPr>
          </w:pPr>
          <w:r w:rsidRPr="004C33AC">
            <w:rPr>
              <w:b/>
              <w:sz w:val="24"/>
              <w:szCs w:val="24"/>
            </w:rPr>
            <w:t>9</w:t>
          </w:r>
          <w:r w:rsidR="004C33AC" w:rsidRPr="004C33AC">
            <w:rPr>
              <w:b/>
              <w:sz w:val="24"/>
              <w:szCs w:val="24"/>
            </w:rPr>
            <w:t>.2.</w:t>
          </w:r>
          <w:r w:rsidRPr="004C33AC">
            <w:rPr>
              <w:b/>
              <w:sz w:val="24"/>
              <w:szCs w:val="24"/>
            </w:rPr>
            <w:t>2</w:t>
          </w:r>
          <w:r w:rsidR="00181740" w:rsidRPr="004C33AC">
            <w:rPr>
              <w:b/>
              <w:sz w:val="24"/>
              <w:szCs w:val="24"/>
            </w:rPr>
            <w:t xml:space="preserve"> Auditprogramm</w:t>
          </w:r>
        </w:p>
      </w:tc>
      <w:tc>
        <w:tcPr>
          <w:tcW w:w="2766" w:type="dxa"/>
        </w:tcPr>
        <w:p w14:paraId="095812A8" w14:textId="77777777" w:rsidR="009516C9" w:rsidRPr="00FA6A09" w:rsidRDefault="00FA6A09">
          <w:pPr>
            <w:rPr>
              <w:b/>
            </w:rPr>
          </w:pPr>
          <w:r w:rsidRPr="00FA6A09">
            <w:rPr>
              <w:b/>
              <w:color w:val="FF0000"/>
            </w:rPr>
            <w:t>Beispiele in Rot</w:t>
          </w:r>
        </w:p>
      </w:tc>
    </w:tr>
  </w:tbl>
  <w:p w14:paraId="5F569D1F" w14:textId="77777777" w:rsidR="009516C9" w:rsidRDefault="009516C9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9516C9" w14:paraId="451E95B5" w14:textId="77777777">
      <w:trPr>
        <w:cantSplit/>
        <w:trHeight w:hRule="exact" w:val="1200"/>
      </w:trPr>
      <w:tc>
        <w:tcPr>
          <w:tcW w:w="2552" w:type="dxa"/>
        </w:tcPr>
        <w:p w14:paraId="7671246B" w14:textId="77777777" w:rsidR="009516C9" w:rsidRDefault="00841AAA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77683362" wp14:editId="7388280A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6D8F029F" w14:textId="77777777" w:rsidR="009516C9" w:rsidRDefault="009516C9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22648161" w14:textId="77777777" w:rsidR="009516C9" w:rsidRDefault="009516C9">
          <w:pPr>
            <w:jc w:val="center"/>
            <w:rPr>
              <w:b/>
              <w:sz w:val="24"/>
            </w:rPr>
          </w:pPr>
        </w:p>
        <w:p w14:paraId="04C42435" w14:textId="77777777" w:rsidR="009516C9" w:rsidRDefault="009516C9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73ADC10B" w14:textId="7FEC562F" w:rsidR="009516C9" w:rsidRDefault="009516C9">
          <w:r>
            <w:t xml:space="preserve">Gültig ab: </w:t>
          </w:r>
          <w:fldSimple w:instr=" DATE  \* MERGEFORMAT ">
            <w:r w:rsidR="000B388F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6BD3C13F" w14:textId="77777777" w:rsidR="009516C9" w:rsidRDefault="009516C9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35A990A3" w14:textId="77777777" w:rsidR="009516C9" w:rsidRDefault="009516C9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822 Auditplan.DOC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41620816" w14:textId="77777777" w:rsidR="009516C9" w:rsidRDefault="009516C9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CB"/>
    <w:rsid w:val="000B388F"/>
    <w:rsid w:val="000C5BF5"/>
    <w:rsid w:val="000D0E06"/>
    <w:rsid w:val="000E04CA"/>
    <w:rsid w:val="00181740"/>
    <w:rsid w:val="001C7646"/>
    <w:rsid w:val="00201BE6"/>
    <w:rsid w:val="002B6955"/>
    <w:rsid w:val="0045771E"/>
    <w:rsid w:val="004C33AC"/>
    <w:rsid w:val="00713890"/>
    <w:rsid w:val="00841AAA"/>
    <w:rsid w:val="009516C9"/>
    <w:rsid w:val="009A21B8"/>
    <w:rsid w:val="00A734F4"/>
    <w:rsid w:val="00B37C55"/>
    <w:rsid w:val="00BB4A5F"/>
    <w:rsid w:val="00CB4DF1"/>
    <w:rsid w:val="00D269A5"/>
    <w:rsid w:val="00D60AEA"/>
    <w:rsid w:val="00D84408"/>
    <w:rsid w:val="00ED16CB"/>
    <w:rsid w:val="00FA4DFA"/>
    <w:rsid w:val="00FA6A09"/>
    <w:rsid w:val="00FA7AB5"/>
    <w:rsid w:val="00FC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C5EDF9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41AAA"/>
  </w:style>
  <w:style w:type="paragraph" w:styleId="berschrift1">
    <w:name w:val="heading 1"/>
    <w:basedOn w:val="Standard"/>
    <w:next w:val="Standard"/>
    <w:link w:val="berschrift1Zchn"/>
    <w:uiPriority w:val="9"/>
    <w:qFormat/>
    <w:rsid w:val="00841A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A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A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A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41AA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1AA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1AA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1AA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1AA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41A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41A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41AA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41A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41AA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1AA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1AA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1AA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1A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841AA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841A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41A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1AA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1A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841AAA"/>
    <w:rPr>
      <w:b/>
      <w:bCs/>
    </w:rPr>
  </w:style>
  <w:style w:type="character" w:styleId="Hervorhebung">
    <w:name w:val="Emphasis"/>
    <w:basedOn w:val="Absatz-Standardschriftart"/>
    <w:uiPriority w:val="20"/>
    <w:qFormat/>
    <w:rsid w:val="00841AAA"/>
    <w:rPr>
      <w:i/>
      <w:iCs/>
    </w:rPr>
  </w:style>
  <w:style w:type="paragraph" w:styleId="KeinLeerraum">
    <w:name w:val="No Spacing"/>
    <w:uiPriority w:val="1"/>
    <w:qFormat/>
    <w:rsid w:val="00841AAA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841AAA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841AAA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841AAA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1AA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1AAA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841AAA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841AAA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841AAA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841AAA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841AAA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841AAA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D26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69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508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2002-02-13T06:56:00Z</cp:lastPrinted>
  <dcterms:created xsi:type="dcterms:W3CDTF">2025-10-27T11:42:00Z</dcterms:created>
  <dcterms:modified xsi:type="dcterms:W3CDTF">2025-10-27T11:42:00Z</dcterms:modified>
</cp:coreProperties>
</file>