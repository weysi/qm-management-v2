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77"/>
        <w:gridCol w:w="3828"/>
        <w:gridCol w:w="1920"/>
      </w:tblGrid>
      <w:tr w:rsidR="007B4904" w:rsidRPr="00DF131D" w14:paraId="7F9A13C7" w14:textId="77777777" w:rsidTr="00D6420F">
        <w:tc>
          <w:tcPr>
            <w:tcW w:w="4077" w:type="dxa"/>
            <w:shd w:val="pct5" w:color="auto" w:fill="auto"/>
          </w:tcPr>
          <w:p w14:paraId="780D999C" w14:textId="77777777" w:rsidR="007B4904" w:rsidRPr="00DF131D" w:rsidRDefault="007B4904">
            <w:pPr>
              <w:rPr>
                <w:b/>
              </w:rPr>
            </w:pPr>
            <w:r w:rsidRPr="00DF131D">
              <w:rPr>
                <w:b/>
              </w:rPr>
              <w:t>Problem</w:t>
            </w:r>
          </w:p>
        </w:tc>
        <w:tc>
          <w:tcPr>
            <w:tcW w:w="3828" w:type="dxa"/>
            <w:shd w:val="pct5" w:color="auto" w:fill="auto"/>
          </w:tcPr>
          <w:p w14:paraId="3CCAFC9E" w14:textId="77777777" w:rsidR="007B4904" w:rsidRPr="00DF131D" w:rsidRDefault="007B4904">
            <w:pPr>
              <w:rPr>
                <w:b/>
              </w:rPr>
            </w:pPr>
            <w:r>
              <w:rPr>
                <w:b/>
              </w:rPr>
              <w:t>Sofortm</w:t>
            </w:r>
            <w:r w:rsidRPr="00DF131D">
              <w:rPr>
                <w:b/>
              </w:rPr>
              <w:t>aßnahme</w:t>
            </w:r>
          </w:p>
        </w:tc>
        <w:tc>
          <w:tcPr>
            <w:tcW w:w="1920" w:type="dxa"/>
            <w:shd w:val="pct5" w:color="auto" w:fill="auto"/>
          </w:tcPr>
          <w:p w14:paraId="524A187B" w14:textId="77777777" w:rsidR="007B4904" w:rsidRPr="00DF131D" w:rsidRDefault="007B4904" w:rsidP="00D6420F">
            <w:pPr>
              <w:rPr>
                <w:b/>
              </w:rPr>
            </w:pPr>
            <w:r>
              <w:rPr>
                <w:b/>
              </w:rPr>
              <w:t>Info</w:t>
            </w:r>
            <w:r w:rsidR="00D6420F">
              <w:rPr>
                <w:b/>
              </w:rPr>
              <w:t xml:space="preserve"> an</w:t>
            </w:r>
          </w:p>
        </w:tc>
      </w:tr>
      <w:tr w:rsidR="007B4904" w:rsidRPr="00DF131D" w14:paraId="3CC345F8" w14:textId="77777777" w:rsidTr="00D6420F">
        <w:tc>
          <w:tcPr>
            <w:tcW w:w="4077" w:type="dxa"/>
          </w:tcPr>
          <w:p w14:paraId="54F5A51D" w14:textId="77777777" w:rsidR="007B4904" w:rsidRPr="00D6420F" w:rsidRDefault="00D6420F">
            <w:pPr>
              <w:rPr>
                <w:color w:val="FF0000"/>
              </w:rPr>
            </w:pPr>
            <w:r w:rsidRPr="00D6420F">
              <w:rPr>
                <w:color w:val="FF0000"/>
              </w:rPr>
              <w:t>Ausfall Maschine</w:t>
            </w:r>
          </w:p>
        </w:tc>
        <w:tc>
          <w:tcPr>
            <w:tcW w:w="3828" w:type="dxa"/>
          </w:tcPr>
          <w:p w14:paraId="6ECC320F" w14:textId="77777777" w:rsidR="007B4904" w:rsidRPr="00D6420F" w:rsidRDefault="00D6420F" w:rsidP="00D6420F">
            <w:pPr>
              <w:rPr>
                <w:color w:val="FF0000"/>
              </w:rPr>
            </w:pPr>
            <w:r w:rsidRPr="00D6420F">
              <w:rPr>
                <w:color w:val="FF0000"/>
              </w:rPr>
              <w:t>Ausschalten, Fehlersuche, Hersteller informieren</w:t>
            </w:r>
          </w:p>
        </w:tc>
        <w:tc>
          <w:tcPr>
            <w:tcW w:w="1920" w:type="dxa"/>
          </w:tcPr>
          <w:p w14:paraId="2AA95233" w14:textId="77777777" w:rsidR="007B4904" w:rsidRPr="00DF131D" w:rsidRDefault="007B4904"/>
        </w:tc>
      </w:tr>
      <w:tr w:rsidR="007B4904" w:rsidRPr="00DF131D" w14:paraId="048549A3" w14:textId="77777777" w:rsidTr="00D6420F">
        <w:tc>
          <w:tcPr>
            <w:tcW w:w="4077" w:type="dxa"/>
          </w:tcPr>
          <w:p w14:paraId="2A6013F6" w14:textId="77777777" w:rsidR="007B4904" w:rsidRPr="00D6420F" w:rsidRDefault="00D6420F">
            <w:pPr>
              <w:rPr>
                <w:color w:val="FF0000"/>
              </w:rPr>
            </w:pPr>
            <w:r w:rsidRPr="00D6420F">
              <w:rPr>
                <w:color w:val="FF0000"/>
              </w:rPr>
              <w:t>Beschädigung Transportfahrzeuge</w:t>
            </w:r>
          </w:p>
        </w:tc>
        <w:tc>
          <w:tcPr>
            <w:tcW w:w="3828" w:type="dxa"/>
          </w:tcPr>
          <w:p w14:paraId="42EA882D" w14:textId="77777777" w:rsidR="007B4904" w:rsidRPr="00D6420F" w:rsidRDefault="00D6420F">
            <w:pPr>
              <w:rPr>
                <w:color w:val="FF0000"/>
              </w:rPr>
            </w:pPr>
            <w:r w:rsidRPr="00D6420F">
              <w:rPr>
                <w:color w:val="FF0000"/>
              </w:rPr>
              <w:t>Stilllegen, Schaden beschrieben, melden</w:t>
            </w:r>
          </w:p>
        </w:tc>
        <w:tc>
          <w:tcPr>
            <w:tcW w:w="1920" w:type="dxa"/>
          </w:tcPr>
          <w:p w14:paraId="3A770EF3" w14:textId="77777777" w:rsidR="007B4904" w:rsidRPr="00DF131D" w:rsidRDefault="007B4904"/>
        </w:tc>
      </w:tr>
      <w:tr w:rsidR="007B4904" w:rsidRPr="00DF131D" w14:paraId="68FBDE02" w14:textId="77777777" w:rsidTr="00D6420F">
        <w:tc>
          <w:tcPr>
            <w:tcW w:w="4077" w:type="dxa"/>
          </w:tcPr>
          <w:p w14:paraId="08669F07" w14:textId="77777777" w:rsidR="007B4904" w:rsidRPr="00D6420F" w:rsidRDefault="00D6420F" w:rsidP="00DF131D">
            <w:pPr>
              <w:rPr>
                <w:color w:val="FF0000"/>
              </w:rPr>
            </w:pPr>
            <w:r w:rsidRPr="00D6420F">
              <w:rPr>
                <w:color w:val="FF0000"/>
              </w:rPr>
              <w:t>Stromausfall</w:t>
            </w:r>
            <w:r w:rsidR="00CE38DF">
              <w:rPr>
                <w:color w:val="FF0000"/>
              </w:rPr>
              <w:t xml:space="preserve"> </w:t>
            </w:r>
          </w:p>
        </w:tc>
        <w:tc>
          <w:tcPr>
            <w:tcW w:w="3828" w:type="dxa"/>
          </w:tcPr>
          <w:p w14:paraId="63EF747B" w14:textId="77777777" w:rsidR="007B4904" w:rsidRPr="00D6420F" w:rsidRDefault="00D6420F" w:rsidP="00D6420F">
            <w:pPr>
              <w:rPr>
                <w:color w:val="FF0000"/>
              </w:rPr>
            </w:pPr>
            <w:r w:rsidRPr="00D6420F">
              <w:rPr>
                <w:color w:val="FF0000"/>
              </w:rPr>
              <w:t>Sicherungen prüfen, Elektriker rufen</w:t>
            </w:r>
          </w:p>
        </w:tc>
        <w:tc>
          <w:tcPr>
            <w:tcW w:w="1920" w:type="dxa"/>
          </w:tcPr>
          <w:p w14:paraId="74548193" w14:textId="77777777" w:rsidR="007B4904" w:rsidRPr="00DF131D" w:rsidRDefault="007B4904" w:rsidP="00DF131D"/>
        </w:tc>
      </w:tr>
      <w:tr w:rsidR="007B4904" w:rsidRPr="00DF131D" w14:paraId="53D695F9" w14:textId="77777777" w:rsidTr="00D6420F">
        <w:tc>
          <w:tcPr>
            <w:tcW w:w="4077" w:type="dxa"/>
          </w:tcPr>
          <w:p w14:paraId="2180EB70" w14:textId="77777777" w:rsidR="007B4904" w:rsidRPr="00DF131D" w:rsidRDefault="007B4904" w:rsidP="00DF131D"/>
        </w:tc>
        <w:tc>
          <w:tcPr>
            <w:tcW w:w="3828" w:type="dxa"/>
          </w:tcPr>
          <w:p w14:paraId="69D4F310" w14:textId="77777777" w:rsidR="007B4904" w:rsidRPr="00DF131D" w:rsidRDefault="007B4904" w:rsidP="00DF131D"/>
        </w:tc>
        <w:tc>
          <w:tcPr>
            <w:tcW w:w="1920" w:type="dxa"/>
          </w:tcPr>
          <w:p w14:paraId="297DA2AD" w14:textId="77777777" w:rsidR="007B4904" w:rsidRPr="00DF131D" w:rsidRDefault="007B4904" w:rsidP="00DF131D"/>
        </w:tc>
      </w:tr>
      <w:tr w:rsidR="007B4904" w:rsidRPr="00F10830" w14:paraId="275C009F" w14:textId="77777777" w:rsidTr="00D6420F">
        <w:tc>
          <w:tcPr>
            <w:tcW w:w="4077" w:type="dxa"/>
          </w:tcPr>
          <w:p w14:paraId="6A44441A" w14:textId="77777777" w:rsidR="007B4904" w:rsidRPr="00F10830" w:rsidRDefault="007B4904" w:rsidP="00DF131D"/>
        </w:tc>
        <w:tc>
          <w:tcPr>
            <w:tcW w:w="3828" w:type="dxa"/>
          </w:tcPr>
          <w:p w14:paraId="57F580B2" w14:textId="77777777" w:rsidR="007B4904" w:rsidRPr="00F10830" w:rsidRDefault="007B4904" w:rsidP="00DF131D"/>
        </w:tc>
        <w:tc>
          <w:tcPr>
            <w:tcW w:w="1920" w:type="dxa"/>
          </w:tcPr>
          <w:p w14:paraId="0057120C" w14:textId="77777777" w:rsidR="007B4904" w:rsidRPr="00F10830" w:rsidRDefault="007B4904" w:rsidP="00DF131D"/>
        </w:tc>
      </w:tr>
      <w:tr w:rsidR="007B4904" w:rsidRPr="00F10830" w14:paraId="05B56109" w14:textId="77777777" w:rsidTr="00D6420F">
        <w:tc>
          <w:tcPr>
            <w:tcW w:w="4077" w:type="dxa"/>
          </w:tcPr>
          <w:p w14:paraId="0F909853" w14:textId="77777777" w:rsidR="007B4904" w:rsidRPr="00F10830" w:rsidRDefault="007B4904" w:rsidP="00DF131D"/>
        </w:tc>
        <w:tc>
          <w:tcPr>
            <w:tcW w:w="3828" w:type="dxa"/>
          </w:tcPr>
          <w:p w14:paraId="393071BC" w14:textId="77777777" w:rsidR="007B4904" w:rsidRPr="00F10830" w:rsidRDefault="007B4904" w:rsidP="00DF131D"/>
        </w:tc>
        <w:tc>
          <w:tcPr>
            <w:tcW w:w="1920" w:type="dxa"/>
          </w:tcPr>
          <w:p w14:paraId="1287FB03" w14:textId="77777777" w:rsidR="007B4904" w:rsidRPr="00F10830" w:rsidRDefault="007B4904" w:rsidP="00DF131D"/>
        </w:tc>
      </w:tr>
      <w:tr w:rsidR="007B4904" w:rsidRPr="00F10830" w14:paraId="478D3888" w14:textId="77777777" w:rsidTr="00D6420F">
        <w:tc>
          <w:tcPr>
            <w:tcW w:w="4077" w:type="dxa"/>
          </w:tcPr>
          <w:p w14:paraId="1A583990" w14:textId="77777777" w:rsidR="007B4904" w:rsidRPr="00F10830" w:rsidRDefault="007B4904" w:rsidP="00DF131D"/>
        </w:tc>
        <w:tc>
          <w:tcPr>
            <w:tcW w:w="3828" w:type="dxa"/>
          </w:tcPr>
          <w:p w14:paraId="45A511FE" w14:textId="77777777" w:rsidR="007B4904" w:rsidRPr="00F10830" w:rsidRDefault="007B4904" w:rsidP="00DF131D"/>
        </w:tc>
        <w:tc>
          <w:tcPr>
            <w:tcW w:w="1920" w:type="dxa"/>
          </w:tcPr>
          <w:p w14:paraId="68B01E74" w14:textId="77777777" w:rsidR="007B4904" w:rsidRPr="00F10830" w:rsidRDefault="007B4904" w:rsidP="00DF131D"/>
        </w:tc>
      </w:tr>
      <w:tr w:rsidR="007B4904" w:rsidRPr="00F10830" w14:paraId="633643AF" w14:textId="77777777" w:rsidTr="00D6420F">
        <w:tc>
          <w:tcPr>
            <w:tcW w:w="4077" w:type="dxa"/>
          </w:tcPr>
          <w:p w14:paraId="0FBEA4EE" w14:textId="77777777" w:rsidR="007B4904" w:rsidRPr="00F10830" w:rsidRDefault="007B4904" w:rsidP="00DF131D"/>
        </w:tc>
        <w:tc>
          <w:tcPr>
            <w:tcW w:w="3828" w:type="dxa"/>
          </w:tcPr>
          <w:p w14:paraId="1FCA0B0A" w14:textId="77777777" w:rsidR="007B4904" w:rsidRPr="00F10830" w:rsidRDefault="007B4904" w:rsidP="00DF131D"/>
        </w:tc>
        <w:tc>
          <w:tcPr>
            <w:tcW w:w="1920" w:type="dxa"/>
          </w:tcPr>
          <w:p w14:paraId="25164A8A" w14:textId="77777777" w:rsidR="007B4904" w:rsidRPr="00F10830" w:rsidRDefault="007B4904" w:rsidP="00DF131D"/>
        </w:tc>
      </w:tr>
      <w:tr w:rsidR="007B4904" w:rsidRPr="00F10830" w14:paraId="5CF61C6D" w14:textId="77777777" w:rsidTr="00D6420F">
        <w:tc>
          <w:tcPr>
            <w:tcW w:w="4077" w:type="dxa"/>
          </w:tcPr>
          <w:p w14:paraId="33CF6937" w14:textId="77777777" w:rsidR="007B4904" w:rsidRPr="00F10830" w:rsidRDefault="007B4904" w:rsidP="00DF131D"/>
        </w:tc>
        <w:tc>
          <w:tcPr>
            <w:tcW w:w="3828" w:type="dxa"/>
          </w:tcPr>
          <w:p w14:paraId="37043840" w14:textId="77777777" w:rsidR="007B4904" w:rsidRPr="00F10830" w:rsidRDefault="007B4904" w:rsidP="00DF131D"/>
        </w:tc>
        <w:tc>
          <w:tcPr>
            <w:tcW w:w="1920" w:type="dxa"/>
          </w:tcPr>
          <w:p w14:paraId="37EEBDDA" w14:textId="77777777" w:rsidR="007B4904" w:rsidRPr="00F10830" w:rsidRDefault="007B4904" w:rsidP="00DF131D"/>
        </w:tc>
      </w:tr>
      <w:tr w:rsidR="007B4904" w:rsidRPr="00F10830" w14:paraId="19CFCF56" w14:textId="77777777" w:rsidTr="00D6420F">
        <w:tc>
          <w:tcPr>
            <w:tcW w:w="4077" w:type="dxa"/>
          </w:tcPr>
          <w:p w14:paraId="68AD5F55" w14:textId="77777777" w:rsidR="007B4904" w:rsidRPr="00F10830" w:rsidRDefault="007B4904" w:rsidP="00DF131D"/>
        </w:tc>
        <w:tc>
          <w:tcPr>
            <w:tcW w:w="3828" w:type="dxa"/>
          </w:tcPr>
          <w:p w14:paraId="5E2F22A2" w14:textId="77777777" w:rsidR="007B4904" w:rsidRPr="00F10830" w:rsidRDefault="007B4904" w:rsidP="00DF131D"/>
        </w:tc>
        <w:tc>
          <w:tcPr>
            <w:tcW w:w="1920" w:type="dxa"/>
          </w:tcPr>
          <w:p w14:paraId="51508A20" w14:textId="77777777" w:rsidR="007B4904" w:rsidRPr="00F10830" w:rsidRDefault="007B4904" w:rsidP="00DF131D"/>
        </w:tc>
      </w:tr>
      <w:tr w:rsidR="007B4904" w:rsidRPr="00F10830" w14:paraId="568F5D98" w14:textId="77777777" w:rsidTr="00D6420F">
        <w:tc>
          <w:tcPr>
            <w:tcW w:w="4077" w:type="dxa"/>
          </w:tcPr>
          <w:p w14:paraId="5451C452" w14:textId="77777777" w:rsidR="007B4904" w:rsidRPr="00F10830" w:rsidRDefault="007B4904" w:rsidP="00DF131D"/>
        </w:tc>
        <w:tc>
          <w:tcPr>
            <w:tcW w:w="3828" w:type="dxa"/>
          </w:tcPr>
          <w:p w14:paraId="5FE572D3" w14:textId="77777777" w:rsidR="007B4904" w:rsidRPr="00F10830" w:rsidRDefault="007B4904" w:rsidP="00DF131D"/>
        </w:tc>
        <w:tc>
          <w:tcPr>
            <w:tcW w:w="1920" w:type="dxa"/>
          </w:tcPr>
          <w:p w14:paraId="0072FE38" w14:textId="77777777" w:rsidR="007B4904" w:rsidRPr="00F10830" w:rsidRDefault="007B4904" w:rsidP="00DF131D"/>
        </w:tc>
      </w:tr>
      <w:tr w:rsidR="007B4904" w:rsidRPr="00F10830" w14:paraId="21922876" w14:textId="77777777" w:rsidTr="00D6420F">
        <w:tc>
          <w:tcPr>
            <w:tcW w:w="4077" w:type="dxa"/>
          </w:tcPr>
          <w:p w14:paraId="55067359" w14:textId="77777777" w:rsidR="007B4904" w:rsidRPr="00F10830" w:rsidRDefault="007B4904" w:rsidP="00DF131D"/>
        </w:tc>
        <w:tc>
          <w:tcPr>
            <w:tcW w:w="3828" w:type="dxa"/>
          </w:tcPr>
          <w:p w14:paraId="73840E8C" w14:textId="77777777" w:rsidR="007B4904" w:rsidRPr="00F10830" w:rsidRDefault="007B4904" w:rsidP="00DF131D"/>
        </w:tc>
        <w:tc>
          <w:tcPr>
            <w:tcW w:w="1920" w:type="dxa"/>
          </w:tcPr>
          <w:p w14:paraId="2C2EFC4F" w14:textId="77777777" w:rsidR="007B4904" w:rsidRPr="00F10830" w:rsidRDefault="007B4904" w:rsidP="00DF131D"/>
        </w:tc>
      </w:tr>
      <w:tr w:rsidR="007B4904" w:rsidRPr="00F10830" w14:paraId="34F4AA58" w14:textId="77777777" w:rsidTr="00D6420F">
        <w:tc>
          <w:tcPr>
            <w:tcW w:w="4077" w:type="dxa"/>
          </w:tcPr>
          <w:p w14:paraId="7F26EE76" w14:textId="77777777" w:rsidR="007B4904" w:rsidRPr="00F10830" w:rsidRDefault="007B4904" w:rsidP="00DF131D"/>
        </w:tc>
        <w:tc>
          <w:tcPr>
            <w:tcW w:w="3828" w:type="dxa"/>
          </w:tcPr>
          <w:p w14:paraId="13971C88" w14:textId="77777777" w:rsidR="007B4904" w:rsidRPr="00F10830" w:rsidRDefault="007B4904" w:rsidP="00DF131D"/>
        </w:tc>
        <w:tc>
          <w:tcPr>
            <w:tcW w:w="1920" w:type="dxa"/>
          </w:tcPr>
          <w:p w14:paraId="272E4408" w14:textId="77777777" w:rsidR="007B4904" w:rsidRPr="00F10830" w:rsidRDefault="007B4904" w:rsidP="00DF131D"/>
        </w:tc>
      </w:tr>
      <w:tr w:rsidR="007B4904" w:rsidRPr="00F10830" w14:paraId="7736F84C" w14:textId="77777777" w:rsidTr="00D6420F">
        <w:tc>
          <w:tcPr>
            <w:tcW w:w="4077" w:type="dxa"/>
          </w:tcPr>
          <w:p w14:paraId="2937B7BB" w14:textId="77777777" w:rsidR="007B4904" w:rsidRPr="00F10830" w:rsidRDefault="007B4904" w:rsidP="00DF131D"/>
        </w:tc>
        <w:tc>
          <w:tcPr>
            <w:tcW w:w="3828" w:type="dxa"/>
          </w:tcPr>
          <w:p w14:paraId="59903887" w14:textId="77777777" w:rsidR="007B4904" w:rsidRPr="00F10830" w:rsidRDefault="007B4904" w:rsidP="00DF131D"/>
        </w:tc>
        <w:tc>
          <w:tcPr>
            <w:tcW w:w="1920" w:type="dxa"/>
          </w:tcPr>
          <w:p w14:paraId="0CD58AB5" w14:textId="77777777" w:rsidR="007B4904" w:rsidRPr="00F10830" w:rsidRDefault="007B4904" w:rsidP="00DF131D"/>
        </w:tc>
      </w:tr>
      <w:tr w:rsidR="007B4904" w:rsidRPr="00F10830" w14:paraId="5BC628E2" w14:textId="77777777" w:rsidTr="00D6420F">
        <w:tc>
          <w:tcPr>
            <w:tcW w:w="4077" w:type="dxa"/>
          </w:tcPr>
          <w:p w14:paraId="12E084CE" w14:textId="77777777" w:rsidR="007B4904" w:rsidRPr="00F10830" w:rsidRDefault="007B4904" w:rsidP="00DF131D"/>
        </w:tc>
        <w:tc>
          <w:tcPr>
            <w:tcW w:w="3828" w:type="dxa"/>
          </w:tcPr>
          <w:p w14:paraId="4A539CCA" w14:textId="77777777" w:rsidR="007B4904" w:rsidRPr="00F10830" w:rsidRDefault="007B4904" w:rsidP="00DF131D"/>
        </w:tc>
        <w:tc>
          <w:tcPr>
            <w:tcW w:w="1920" w:type="dxa"/>
          </w:tcPr>
          <w:p w14:paraId="04B2D5F1" w14:textId="77777777" w:rsidR="007B4904" w:rsidRPr="00F10830" w:rsidRDefault="007B4904" w:rsidP="00DF131D"/>
        </w:tc>
      </w:tr>
      <w:tr w:rsidR="007B4904" w:rsidRPr="00F10830" w14:paraId="0EFD5466" w14:textId="77777777" w:rsidTr="00D6420F">
        <w:tc>
          <w:tcPr>
            <w:tcW w:w="4077" w:type="dxa"/>
          </w:tcPr>
          <w:p w14:paraId="5C1B57FE" w14:textId="77777777" w:rsidR="007B4904" w:rsidRPr="00F10830" w:rsidRDefault="007B4904" w:rsidP="00DF131D"/>
        </w:tc>
        <w:tc>
          <w:tcPr>
            <w:tcW w:w="3828" w:type="dxa"/>
          </w:tcPr>
          <w:p w14:paraId="200B88B6" w14:textId="77777777" w:rsidR="007B4904" w:rsidRPr="00F10830" w:rsidRDefault="007B4904" w:rsidP="00DF131D"/>
        </w:tc>
        <w:tc>
          <w:tcPr>
            <w:tcW w:w="1920" w:type="dxa"/>
          </w:tcPr>
          <w:p w14:paraId="758874FF" w14:textId="77777777" w:rsidR="007B4904" w:rsidRPr="00F10830" w:rsidRDefault="007B4904" w:rsidP="00DF131D"/>
        </w:tc>
      </w:tr>
      <w:tr w:rsidR="007B4904" w:rsidRPr="00F10830" w14:paraId="045BEFB3" w14:textId="77777777" w:rsidTr="00D6420F">
        <w:tc>
          <w:tcPr>
            <w:tcW w:w="4077" w:type="dxa"/>
          </w:tcPr>
          <w:p w14:paraId="279B86FA" w14:textId="77777777" w:rsidR="007B4904" w:rsidRPr="00F10830" w:rsidRDefault="007B4904" w:rsidP="00DF131D"/>
        </w:tc>
        <w:tc>
          <w:tcPr>
            <w:tcW w:w="3828" w:type="dxa"/>
          </w:tcPr>
          <w:p w14:paraId="1495E7F6" w14:textId="77777777" w:rsidR="007B4904" w:rsidRPr="00F10830" w:rsidRDefault="007B4904" w:rsidP="00DF131D"/>
        </w:tc>
        <w:tc>
          <w:tcPr>
            <w:tcW w:w="1920" w:type="dxa"/>
          </w:tcPr>
          <w:p w14:paraId="55F07240" w14:textId="77777777" w:rsidR="007B4904" w:rsidRPr="00F10830" w:rsidRDefault="007B4904" w:rsidP="00DF131D"/>
        </w:tc>
      </w:tr>
      <w:tr w:rsidR="007B4904" w:rsidRPr="00F10830" w14:paraId="599FC806" w14:textId="77777777" w:rsidTr="00D6420F">
        <w:tc>
          <w:tcPr>
            <w:tcW w:w="4077" w:type="dxa"/>
          </w:tcPr>
          <w:p w14:paraId="56074F76" w14:textId="77777777" w:rsidR="007B4904" w:rsidRPr="00F10830" w:rsidRDefault="007B4904" w:rsidP="00DF131D"/>
        </w:tc>
        <w:tc>
          <w:tcPr>
            <w:tcW w:w="3828" w:type="dxa"/>
          </w:tcPr>
          <w:p w14:paraId="71804CDD" w14:textId="77777777" w:rsidR="007B4904" w:rsidRPr="00F10830" w:rsidRDefault="007B4904" w:rsidP="00DF131D"/>
        </w:tc>
        <w:tc>
          <w:tcPr>
            <w:tcW w:w="1920" w:type="dxa"/>
          </w:tcPr>
          <w:p w14:paraId="6211A2CF" w14:textId="77777777" w:rsidR="007B4904" w:rsidRPr="00F10830" w:rsidRDefault="007B4904" w:rsidP="00DF131D"/>
        </w:tc>
      </w:tr>
      <w:tr w:rsidR="007B4904" w:rsidRPr="00F10830" w14:paraId="5315A7A9" w14:textId="77777777" w:rsidTr="00D6420F">
        <w:tc>
          <w:tcPr>
            <w:tcW w:w="4077" w:type="dxa"/>
          </w:tcPr>
          <w:p w14:paraId="61C96C70" w14:textId="77777777" w:rsidR="007B4904" w:rsidRPr="00F10830" w:rsidRDefault="007B4904" w:rsidP="00DF131D"/>
        </w:tc>
        <w:tc>
          <w:tcPr>
            <w:tcW w:w="3828" w:type="dxa"/>
          </w:tcPr>
          <w:p w14:paraId="0751F1DD" w14:textId="77777777" w:rsidR="007B4904" w:rsidRPr="00F10830" w:rsidRDefault="007B4904" w:rsidP="00DF131D"/>
        </w:tc>
        <w:tc>
          <w:tcPr>
            <w:tcW w:w="1920" w:type="dxa"/>
          </w:tcPr>
          <w:p w14:paraId="6DB85159" w14:textId="77777777" w:rsidR="007B4904" w:rsidRPr="00F10830" w:rsidRDefault="007B4904" w:rsidP="00DF131D"/>
        </w:tc>
      </w:tr>
      <w:tr w:rsidR="007B4904" w:rsidRPr="00F10830" w14:paraId="25F87719" w14:textId="77777777" w:rsidTr="00D6420F">
        <w:tc>
          <w:tcPr>
            <w:tcW w:w="4077" w:type="dxa"/>
          </w:tcPr>
          <w:p w14:paraId="00CDE0A1" w14:textId="77777777" w:rsidR="007B4904" w:rsidRPr="00F10830" w:rsidRDefault="007B4904" w:rsidP="00DF131D"/>
        </w:tc>
        <w:tc>
          <w:tcPr>
            <w:tcW w:w="3828" w:type="dxa"/>
          </w:tcPr>
          <w:p w14:paraId="752F38FB" w14:textId="77777777" w:rsidR="007B4904" w:rsidRPr="00F10830" w:rsidRDefault="007B4904" w:rsidP="00DF131D"/>
        </w:tc>
        <w:tc>
          <w:tcPr>
            <w:tcW w:w="1920" w:type="dxa"/>
          </w:tcPr>
          <w:p w14:paraId="2FA9F3BD" w14:textId="77777777" w:rsidR="007B4904" w:rsidRPr="00F10830" w:rsidRDefault="007B4904" w:rsidP="00DF131D"/>
        </w:tc>
      </w:tr>
      <w:tr w:rsidR="007B4904" w:rsidRPr="00F10830" w14:paraId="04CB7BEA" w14:textId="77777777" w:rsidTr="00D6420F">
        <w:tc>
          <w:tcPr>
            <w:tcW w:w="4077" w:type="dxa"/>
          </w:tcPr>
          <w:p w14:paraId="47FDC0F7" w14:textId="77777777" w:rsidR="007B4904" w:rsidRPr="00F10830" w:rsidRDefault="007B4904" w:rsidP="00DF131D"/>
        </w:tc>
        <w:tc>
          <w:tcPr>
            <w:tcW w:w="3828" w:type="dxa"/>
          </w:tcPr>
          <w:p w14:paraId="6CE09720" w14:textId="77777777" w:rsidR="007B4904" w:rsidRPr="00F10830" w:rsidRDefault="007B4904" w:rsidP="00DF131D"/>
        </w:tc>
        <w:tc>
          <w:tcPr>
            <w:tcW w:w="1920" w:type="dxa"/>
          </w:tcPr>
          <w:p w14:paraId="7F1286D4" w14:textId="77777777" w:rsidR="007B4904" w:rsidRPr="00F10830" w:rsidRDefault="007B4904" w:rsidP="00DF131D"/>
        </w:tc>
      </w:tr>
      <w:tr w:rsidR="007B4904" w:rsidRPr="00DF131D" w14:paraId="2CF6CE6D" w14:textId="77777777" w:rsidTr="00D6420F">
        <w:tc>
          <w:tcPr>
            <w:tcW w:w="4077" w:type="dxa"/>
          </w:tcPr>
          <w:p w14:paraId="0D5D6E18" w14:textId="77777777" w:rsidR="007B4904" w:rsidRPr="00DF131D" w:rsidRDefault="007B4904"/>
        </w:tc>
        <w:tc>
          <w:tcPr>
            <w:tcW w:w="3828" w:type="dxa"/>
          </w:tcPr>
          <w:p w14:paraId="54553707" w14:textId="77777777" w:rsidR="007B4904" w:rsidRPr="00DF131D" w:rsidRDefault="007B4904"/>
        </w:tc>
        <w:tc>
          <w:tcPr>
            <w:tcW w:w="1920" w:type="dxa"/>
          </w:tcPr>
          <w:p w14:paraId="642CFD1B" w14:textId="77777777" w:rsidR="007B4904" w:rsidRPr="00DF131D" w:rsidRDefault="007B4904"/>
        </w:tc>
      </w:tr>
    </w:tbl>
    <w:p w14:paraId="1359E85E" w14:textId="77777777" w:rsidR="00D246EB" w:rsidRPr="00F10830" w:rsidRDefault="00D246EB"/>
    <w:sectPr w:rsidR="00D246EB" w:rsidRPr="00F108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1" w:right="1418" w:bottom="1134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1AA57" w14:textId="77777777" w:rsidR="005C4DEB" w:rsidRDefault="005C4DEB">
      <w:r>
        <w:separator/>
      </w:r>
    </w:p>
  </w:endnote>
  <w:endnote w:type="continuationSeparator" w:id="0">
    <w:p w14:paraId="5C9506F1" w14:textId="77777777" w:rsidR="005C4DEB" w:rsidRDefault="005C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S">
    <w:altName w:val="Times New Roman"/>
    <w:charset w:val="00"/>
    <w:family w:val="auto"/>
    <w:pitch w:val="variable"/>
    <w:sig w:usb0="800001AF" w:usb1="0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D0B4" w14:textId="77777777" w:rsidR="00D47ECE" w:rsidRDefault="00D47EC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929A" w14:textId="2418D8E1" w:rsidR="00DE4B81" w:rsidRPr="00DE4B81" w:rsidRDefault="00DE4B81" w:rsidP="00DE4B81">
    <w:pPr>
      <w:pStyle w:val="Fuzeile"/>
      <w:rPr>
        <w:rFonts w:asciiTheme="minorHAnsi" w:hAnsiTheme="minorHAnsi"/>
        <w:szCs w:val="16"/>
      </w:rPr>
    </w:pPr>
    <w:r w:rsidRPr="00DE4B81">
      <w:rPr>
        <w:rFonts w:asciiTheme="minorHAnsi" w:hAnsiTheme="minorHAnsi"/>
        <w:b/>
        <w:szCs w:val="16"/>
      </w:rPr>
      <w:t xml:space="preserve">Revision 1, Seite </w:t>
    </w:r>
    <w:r w:rsidRPr="00DE4B81">
      <w:rPr>
        <w:rFonts w:asciiTheme="minorHAnsi" w:hAnsiTheme="minorHAnsi"/>
        <w:b/>
        <w:szCs w:val="16"/>
      </w:rPr>
      <w:fldChar w:fldCharType="begin"/>
    </w:r>
    <w:r w:rsidRPr="00DE4B81">
      <w:rPr>
        <w:rFonts w:asciiTheme="minorHAnsi" w:hAnsiTheme="minorHAnsi"/>
        <w:b/>
        <w:szCs w:val="16"/>
      </w:rPr>
      <w:instrText>PAGE</w:instrText>
    </w:r>
    <w:r w:rsidRPr="00DE4B81">
      <w:rPr>
        <w:rFonts w:asciiTheme="minorHAnsi" w:hAnsiTheme="minorHAnsi"/>
        <w:b/>
        <w:szCs w:val="16"/>
      </w:rPr>
      <w:fldChar w:fldCharType="separate"/>
    </w:r>
    <w:r w:rsidR="00E342F0">
      <w:rPr>
        <w:rFonts w:asciiTheme="minorHAnsi" w:hAnsiTheme="minorHAnsi"/>
        <w:b/>
        <w:noProof/>
        <w:szCs w:val="16"/>
      </w:rPr>
      <w:t>1</w:t>
    </w:r>
    <w:r w:rsidRPr="00DE4B81">
      <w:rPr>
        <w:rFonts w:asciiTheme="minorHAnsi" w:hAnsiTheme="minorHAnsi"/>
        <w:b/>
        <w:szCs w:val="16"/>
      </w:rPr>
      <w:fldChar w:fldCharType="end"/>
    </w:r>
    <w:r w:rsidRPr="00DE4B81">
      <w:rPr>
        <w:rFonts w:asciiTheme="minorHAnsi" w:hAnsiTheme="minorHAnsi"/>
        <w:b/>
        <w:szCs w:val="16"/>
      </w:rPr>
      <w:t xml:space="preserve"> von </w:t>
    </w:r>
    <w:r w:rsidRPr="00DE4B81">
      <w:rPr>
        <w:rFonts w:asciiTheme="minorHAnsi" w:hAnsiTheme="minorHAnsi"/>
        <w:b/>
        <w:szCs w:val="16"/>
      </w:rPr>
      <w:fldChar w:fldCharType="begin"/>
    </w:r>
    <w:r w:rsidRPr="00DE4B81">
      <w:rPr>
        <w:rFonts w:asciiTheme="minorHAnsi" w:hAnsiTheme="minorHAnsi"/>
        <w:b/>
        <w:szCs w:val="16"/>
      </w:rPr>
      <w:instrText>NUMPAGES</w:instrText>
    </w:r>
    <w:r w:rsidRPr="00DE4B81">
      <w:rPr>
        <w:rFonts w:asciiTheme="minorHAnsi" w:hAnsiTheme="minorHAnsi"/>
        <w:b/>
        <w:szCs w:val="16"/>
      </w:rPr>
      <w:fldChar w:fldCharType="separate"/>
    </w:r>
    <w:r w:rsidR="00E342F0">
      <w:rPr>
        <w:rFonts w:asciiTheme="minorHAnsi" w:hAnsiTheme="minorHAnsi"/>
        <w:b/>
        <w:noProof/>
        <w:szCs w:val="16"/>
      </w:rPr>
      <w:t>1</w:t>
    </w:r>
    <w:r w:rsidRPr="00DE4B81">
      <w:rPr>
        <w:rFonts w:asciiTheme="minorHAnsi" w:hAnsiTheme="minorHAnsi"/>
        <w:b/>
        <w:szCs w:val="16"/>
      </w:rPr>
      <w:fldChar w:fldCharType="end"/>
    </w:r>
    <w:r w:rsidRPr="00DE4B81">
      <w:rPr>
        <w:rFonts w:asciiTheme="minorHAnsi" w:hAnsiTheme="minorHAnsi"/>
        <w:b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C702" w14:textId="77777777" w:rsidR="00D47ECE" w:rsidRDefault="00D47EC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28E07" w14:textId="77777777" w:rsidR="005C4DEB" w:rsidRDefault="005C4DEB">
      <w:r>
        <w:separator/>
      </w:r>
    </w:p>
  </w:footnote>
  <w:footnote w:type="continuationSeparator" w:id="0">
    <w:p w14:paraId="2E904DE2" w14:textId="77777777" w:rsidR="005C4DEB" w:rsidRDefault="005C4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CA442" w14:textId="77777777" w:rsidR="00D47ECE" w:rsidRDefault="00D47E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6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F10830" w14:paraId="1FBD159E" w14:textId="77777777" w:rsidTr="00F10830">
      <w:trPr>
        <w:cantSplit/>
        <w:trHeight w:hRule="exact" w:val="1142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F10830" w14:paraId="3806ED7F" w14:textId="77777777" w:rsidTr="00DF131D">
            <w:trPr>
              <w:trHeight w:val="993"/>
            </w:trPr>
            <w:tc>
              <w:tcPr>
                <w:tcW w:w="2694" w:type="dxa"/>
              </w:tcPr>
              <w:p w14:paraId="6260D637" w14:textId="095F83F8" w:rsidR="00F10830" w:rsidRDefault="00F10830" w:rsidP="00DF131D"/>
            </w:tc>
          </w:tr>
        </w:tbl>
        <w:p w14:paraId="7CD20217" w14:textId="77777777" w:rsidR="00F10830" w:rsidRDefault="00F10830" w:rsidP="00DF131D"/>
      </w:tc>
      <w:tc>
        <w:tcPr>
          <w:tcW w:w="4536" w:type="dxa"/>
        </w:tcPr>
        <w:p w14:paraId="1FA72E35" w14:textId="77777777" w:rsidR="00F10830" w:rsidRPr="00E342F0" w:rsidRDefault="00F10830" w:rsidP="00DE4B81">
          <w:pPr>
            <w:jc w:val="center"/>
            <w:rPr>
              <w:sz w:val="24"/>
              <w:szCs w:val="24"/>
            </w:rPr>
          </w:pPr>
          <w:r w:rsidRPr="00E342F0">
            <w:rPr>
              <w:b/>
              <w:sz w:val="24"/>
              <w:szCs w:val="24"/>
            </w:rPr>
            <w:t>8</w:t>
          </w:r>
          <w:r w:rsidR="00E342F0" w:rsidRPr="00E342F0">
            <w:rPr>
              <w:b/>
              <w:sz w:val="24"/>
              <w:szCs w:val="24"/>
            </w:rPr>
            <w:t>.7.</w:t>
          </w:r>
          <w:r w:rsidR="005562E1" w:rsidRPr="00E342F0">
            <w:rPr>
              <w:b/>
              <w:sz w:val="24"/>
              <w:szCs w:val="24"/>
            </w:rPr>
            <w:t>0</w:t>
          </w:r>
          <w:r w:rsidRPr="00E342F0">
            <w:rPr>
              <w:b/>
              <w:sz w:val="24"/>
              <w:szCs w:val="24"/>
            </w:rPr>
            <w:t xml:space="preserve"> Liste mögliche Sofortmaßnahmen</w:t>
          </w:r>
        </w:p>
      </w:tc>
      <w:tc>
        <w:tcPr>
          <w:tcW w:w="2766" w:type="dxa"/>
        </w:tcPr>
        <w:p w14:paraId="6BA478D9" w14:textId="77777777" w:rsidR="00F10830" w:rsidRPr="00D6420F" w:rsidRDefault="00D6420F" w:rsidP="00DF131D">
          <w:pPr>
            <w:rPr>
              <w:b/>
            </w:rPr>
          </w:pPr>
          <w:r w:rsidRPr="00D6420F">
            <w:rPr>
              <w:b/>
              <w:color w:val="FF0000"/>
            </w:rPr>
            <w:t>Beispiele in Rot</w:t>
          </w:r>
        </w:p>
      </w:tc>
    </w:tr>
  </w:tbl>
  <w:p w14:paraId="33F320BF" w14:textId="77777777" w:rsidR="00D246EB" w:rsidRPr="00F10830" w:rsidRDefault="00D246EB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976C2" w14:textId="77777777" w:rsidR="00D47ECE" w:rsidRDefault="00D47EC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144" w:legacyIndent="0"/>
      <w:lvlJc w:val="left"/>
      <w:rPr>
        <w:rFonts w:ascii="Arial" w:hAnsi="Arial" w:hint="default"/>
        <w:sz w:val="24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027B1F"/>
    <w:multiLevelType w:val="hybridMultilevel"/>
    <w:tmpl w:val="B2668332"/>
    <w:lvl w:ilvl="0" w:tplc="27BA53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F83162"/>
    <w:multiLevelType w:val="singleLevel"/>
    <w:tmpl w:val="9060597C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286D234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EAE6293"/>
    <w:multiLevelType w:val="singleLevel"/>
    <w:tmpl w:val="C9C4DED6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5" w15:restartNumberingAfterBreak="0">
    <w:nsid w:val="52541CC1"/>
    <w:multiLevelType w:val="singleLevel"/>
    <w:tmpl w:val="8414770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55DE6F46"/>
    <w:multiLevelType w:val="singleLevel"/>
    <w:tmpl w:val="6148906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7" w15:restartNumberingAfterBreak="0">
    <w:nsid w:val="6B420C7B"/>
    <w:multiLevelType w:val="singleLevel"/>
    <w:tmpl w:val="F884714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7F8D14E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54636139">
    <w:abstractNumId w:val="0"/>
  </w:num>
  <w:num w:numId="2" w16cid:durableId="1379549392">
    <w:abstractNumId w:val="8"/>
  </w:num>
  <w:num w:numId="3" w16cid:durableId="1171486546">
    <w:abstractNumId w:val="3"/>
  </w:num>
  <w:num w:numId="4" w16cid:durableId="405349657">
    <w:abstractNumId w:val="5"/>
  </w:num>
  <w:num w:numId="5" w16cid:durableId="2016415342">
    <w:abstractNumId w:val="7"/>
  </w:num>
  <w:num w:numId="6" w16cid:durableId="1859418092">
    <w:abstractNumId w:val="2"/>
  </w:num>
  <w:num w:numId="7" w16cid:durableId="1844079908">
    <w:abstractNumId w:val="4"/>
  </w:num>
  <w:num w:numId="8" w16cid:durableId="1452161954">
    <w:abstractNumId w:val="6"/>
  </w:num>
  <w:num w:numId="9" w16cid:durableId="810831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B0"/>
    <w:rsid w:val="00007311"/>
    <w:rsid w:val="0007710F"/>
    <w:rsid w:val="00180806"/>
    <w:rsid w:val="00255ED0"/>
    <w:rsid w:val="00331108"/>
    <w:rsid w:val="00344006"/>
    <w:rsid w:val="004F6D6B"/>
    <w:rsid w:val="005562E1"/>
    <w:rsid w:val="005810DC"/>
    <w:rsid w:val="005C4DEB"/>
    <w:rsid w:val="005E2A26"/>
    <w:rsid w:val="00606537"/>
    <w:rsid w:val="00671747"/>
    <w:rsid w:val="007B4904"/>
    <w:rsid w:val="00A02D34"/>
    <w:rsid w:val="00A160B0"/>
    <w:rsid w:val="00A30B8D"/>
    <w:rsid w:val="00A404B5"/>
    <w:rsid w:val="00C544A6"/>
    <w:rsid w:val="00CB31C3"/>
    <w:rsid w:val="00CE38DF"/>
    <w:rsid w:val="00D246EB"/>
    <w:rsid w:val="00D47ECE"/>
    <w:rsid w:val="00D6420F"/>
    <w:rsid w:val="00DC6991"/>
    <w:rsid w:val="00DE4B81"/>
    <w:rsid w:val="00DF131D"/>
    <w:rsid w:val="00E14F53"/>
    <w:rsid w:val="00E26E58"/>
    <w:rsid w:val="00E342F0"/>
    <w:rsid w:val="00EB696B"/>
    <w:rsid w:val="00EB7B0C"/>
    <w:rsid w:val="00EC027F"/>
    <w:rsid w:val="00F10830"/>
    <w:rsid w:val="00F870DE"/>
    <w:rsid w:val="00F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98AF8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6420F"/>
  </w:style>
  <w:style w:type="paragraph" w:styleId="berschrift1">
    <w:name w:val="heading 1"/>
    <w:basedOn w:val="Standard"/>
    <w:next w:val="Standard"/>
    <w:link w:val="berschrift1Zchn"/>
    <w:uiPriority w:val="9"/>
    <w:qFormat/>
    <w:rsid w:val="00D642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42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64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64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D64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6420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D6420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D6420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D6420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20"/>
    </w:rPr>
  </w:style>
  <w:style w:type="paragraph" w:customStyle="1" w:styleId="Gliederunga">
    <w:name w:val="Gliederung a)"/>
    <w:basedOn w:val="Standard"/>
    <w:pPr>
      <w:ind w:left="1135" w:hanging="284"/>
    </w:pPr>
  </w:style>
  <w:style w:type="paragraph" w:customStyle="1" w:styleId="Einrck1cm">
    <w:name w:val="Einrück 1 cm"/>
    <w:basedOn w:val="Standard"/>
    <w:pPr>
      <w:ind w:left="567"/>
    </w:pPr>
  </w:style>
  <w:style w:type="paragraph" w:customStyle="1" w:styleId="Einrck1">
    <w:name w:val="Einrück 1"/>
    <w:aliases w:val="5 cm"/>
    <w:basedOn w:val="Standard"/>
    <w:pPr>
      <w:ind w:left="851"/>
    </w:pPr>
  </w:style>
  <w:style w:type="paragraph" w:customStyle="1" w:styleId="Einrck2cm">
    <w:name w:val="Einrück 2 cm"/>
    <w:basedOn w:val="Standard"/>
    <w:pPr>
      <w:ind w:left="1134"/>
    </w:pPr>
  </w:style>
  <w:style w:type="paragraph" w:customStyle="1" w:styleId="Einrck3cm">
    <w:name w:val="Einrück 3 cm"/>
    <w:basedOn w:val="Standard"/>
    <w:pPr>
      <w:ind w:left="1701"/>
    </w:pPr>
  </w:style>
  <w:style w:type="paragraph" w:customStyle="1" w:styleId="Anstrich">
    <w:name w:val="Anstrich"/>
    <w:basedOn w:val="Standard"/>
    <w:pPr>
      <w:ind w:left="284" w:hanging="284"/>
    </w:pPr>
  </w:style>
  <w:style w:type="paragraph" w:customStyle="1" w:styleId="Anstrich21">
    <w:name w:val="Anstrich2 (1"/>
    <w:aliases w:val="5 cm Einr.)"/>
    <w:basedOn w:val="Standard"/>
    <w:pPr>
      <w:ind w:left="1135" w:hanging="284"/>
    </w:pPr>
  </w:style>
  <w:style w:type="paragraph" w:customStyle="1" w:styleId="Bullet">
    <w:name w:val="Bullet"/>
    <w:basedOn w:val="Standard"/>
    <w:pPr>
      <w:ind w:left="284" w:hanging="284"/>
    </w:pPr>
  </w:style>
  <w:style w:type="paragraph" w:customStyle="1" w:styleId="Bullet2Einr1">
    <w:name w:val="Bullet 2 (Einr. 1"/>
    <w:aliases w:val="5 cm)"/>
    <w:basedOn w:val="Standard"/>
    <w:pPr>
      <w:ind w:left="1135" w:hanging="284"/>
    </w:pPr>
  </w:style>
  <w:style w:type="paragraph" w:customStyle="1" w:styleId="Textfett18pt">
    <w:name w:val="Text  fett 18 pt."/>
    <w:basedOn w:val="Standard"/>
    <w:rPr>
      <w:b/>
      <w:sz w:val="36"/>
    </w:rPr>
  </w:style>
  <w:style w:type="paragraph" w:customStyle="1" w:styleId="Textfett14pt">
    <w:name w:val="Text fett 14 pt."/>
    <w:basedOn w:val="Standard"/>
    <w:rPr>
      <w:b/>
      <w:sz w:val="28"/>
    </w:rPr>
  </w:style>
  <w:style w:type="paragraph" w:customStyle="1" w:styleId="Textfett12pt">
    <w:name w:val="Text fett 12 pt."/>
    <w:basedOn w:val="Standard"/>
    <w:rPr>
      <w:b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  <w:rPr>
      <w:rFonts w:ascii="CorpoS" w:hAnsi="CorpoS"/>
      <w:sz w:val="16"/>
    </w:rPr>
  </w:style>
  <w:style w:type="character" w:styleId="Seitenzahl">
    <w:name w:val="pag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table" w:customStyle="1" w:styleId="Tabellengitternetz">
    <w:name w:val="Tabellengitternetz"/>
    <w:basedOn w:val="NormaleTabelle"/>
    <w:rsid w:val="00F1083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prechblasentext">
    <w:name w:val="Balloon Text"/>
    <w:basedOn w:val="Standard"/>
    <w:link w:val="SprechblasentextZchn"/>
    <w:rsid w:val="00A404B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A404B5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64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4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4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64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D6420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D642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D6420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D6420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D6420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D6420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D64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D64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42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42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D6420F"/>
    <w:rPr>
      <w:b/>
      <w:bCs/>
    </w:rPr>
  </w:style>
  <w:style w:type="character" w:styleId="Hervorhebung">
    <w:name w:val="Emphasis"/>
    <w:basedOn w:val="Absatz-Standardschriftart"/>
    <w:uiPriority w:val="20"/>
    <w:qFormat/>
    <w:rsid w:val="00D6420F"/>
    <w:rPr>
      <w:i/>
      <w:iCs/>
    </w:rPr>
  </w:style>
  <w:style w:type="paragraph" w:styleId="KeinLeerraum">
    <w:name w:val="No Spacing"/>
    <w:uiPriority w:val="1"/>
    <w:qFormat/>
    <w:rsid w:val="00D6420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D6420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D6420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D6420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420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420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D6420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D6420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D6420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D6420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D6420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6420F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DE4B81"/>
    <w:rPr>
      <w:rFonts w:ascii="CorpoS" w:hAnsi="Corpo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Db_hoc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Db_hoch.dot</Template>
  <TotalTime>0</TotalTime>
  <Pages>1</Pages>
  <Words>41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2009-02-17T09:17:00Z</cp:lastPrinted>
  <dcterms:created xsi:type="dcterms:W3CDTF">2025-10-27T11:38:00Z</dcterms:created>
  <dcterms:modified xsi:type="dcterms:W3CDTF">2025-10-27T11:38:00Z</dcterms:modified>
</cp:coreProperties>
</file>