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3260"/>
        <w:gridCol w:w="2126"/>
        <w:gridCol w:w="2162"/>
      </w:tblGrid>
      <w:tr w:rsidR="00CB6DB1" w:rsidRPr="00DF131D" w14:paraId="4DEFCE42" w14:textId="77777777" w:rsidTr="0043797C">
        <w:trPr>
          <w:tblHeader/>
        </w:trPr>
        <w:tc>
          <w:tcPr>
            <w:tcW w:w="2093" w:type="dxa"/>
            <w:shd w:val="pct5" w:color="auto" w:fill="auto"/>
          </w:tcPr>
          <w:p w14:paraId="38D1B9F5" w14:textId="12557863" w:rsidR="00CB6DB1" w:rsidRPr="00DF131D" w:rsidRDefault="00920522" w:rsidP="00792B78">
            <w:pPr>
              <w:rPr>
                <w:b/>
              </w:rPr>
            </w:pPr>
            <w:proofErr w:type="spellStart"/>
            <w:r>
              <w:rPr>
                <w:b/>
                <w:color w:val="FF0000"/>
              </w:rPr>
              <w:t>MUSTER</w:t>
            </w:r>
            <w:r w:rsidR="00D6395A">
              <w:rPr>
                <w:b/>
              </w:rPr>
              <w:t>Standort</w:t>
            </w:r>
            <w:proofErr w:type="spellEnd"/>
          </w:p>
        </w:tc>
        <w:tc>
          <w:tcPr>
            <w:tcW w:w="3260" w:type="dxa"/>
            <w:shd w:val="pct5" w:color="auto" w:fill="auto"/>
          </w:tcPr>
          <w:p w14:paraId="60D7BC07" w14:textId="77777777" w:rsidR="00CB6DB1" w:rsidRPr="00DF131D" w:rsidRDefault="00D6395A" w:rsidP="00792B78">
            <w:pPr>
              <w:rPr>
                <w:b/>
              </w:rPr>
            </w:pPr>
            <w:r>
              <w:rPr>
                <w:b/>
              </w:rPr>
              <w:t>Beschreibung</w:t>
            </w:r>
          </w:p>
        </w:tc>
        <w:tc>
          <w:tcPr>
            <w:tcW w:w="2126" w:type="dxa"/>
            <w:shd w:val="pct5" w:color="auto" w:fill="auto"/>
          </w:tcPr>
          <w:p w14:paraId="4F553215" w14:textId="77777777" w:rsidR="00CB6DB1" w:rsidRPr="00DF131D" w:rsidRDefault="00D6395A" w:rsidP="00792B78">
            <w:pPr>
              <w:rPr>
                <w:b/>
              </w:rPr>
            </w:pPr>
            <w:r>
              <w:rPr>
                <w:b/>
              </w:rPr>
              <w:t>Verantwortlich</w:t>
            </w:r>
          </w:p>
        </w:tc>
        <w:tc>
          <w:tcPr>
            <w:tcW w:w="2162" w:type="dxa"/>
            <w:shd w:val="pct5" w:color="auto" w:fill="auto"/>
          </w:tcPr>
          <w:p w14:paraId="126F2BCB" w14:textId="77777777" w:rsidR="00CB6DB1" w:rsidRPr="00DF131D" w:rsidRDefault="00D6395A" w:rsidP="002C0C32">
            <w:pPr>
              <w:rPr>
                <w:b/>
              </w:rPr>
            </w:pPr>
            <w:r>
              <w:rPr>
                <w:b/>
              </w:rPr>
              <w:t>Prozesszuordnung</w:t>
            </w:r>
          </w:p>
        </w:tc>
      </w:tr>
      <w:tr w:rsidR="00CB6DB1" w:rsidRPr="00DF131D" w14:paraId="5D3AD9C0" w14:textId="77777777" w:rsidTr="0043797C">
        <w:tc>
          <w:tcPr>
            <w:tcW w:w="2093" w:type="dxa"/>
          </w:tcPr>
          <w:p w14:paraId="03C886B5" w14:textId="77777777" w:rsidR="00CB6DB1" w:rsidRPr="002C0C32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Produktion</w:t>
            </w:r>
          </w:p>
        </w:tc>
        <w:tc>
          <w:tcPr>
            <w:tcW w:w="3260" w:type="dxa"/>
          </w:tcPr>
          <w:p w14:paraId="3EE4813B" w14:textId="77777777" w:rsidR="002C0C32" w:rsidRPr="002C0C32" w:rsidRDefault="001B3985" w:rsidP="00D6395A">
            <w:pPr>
              <w:rPr>
                <w:color w:val="FF0000"/>
              </w:rPr>
            </w:pPr>
            <w:r>
              <w:rPr>
                <w:color w:val="FF0000"/>
              </w:rPr>
              <w:t xml:space="preserve">CNC-Maschine </w:t>
            </w:r>
            <w:r w:rsidR="00D6395A">
              <w:rPr>
                <w:color w:val="FF0000"/>
              </w:rPr>
              <w:t>„Dreiachsmaschinen“</w:t>
            </w:r>
          </w:p>
        </w:tc>
        <w:tc>
          <w:tcPr>
            <w:tcW w:w="2126" w:type="dxa"/>
          </w:tcPr>
          <w:p w14:paraId="5F3E861B" w14:textId="77777777" w:rsidR="00CB6DB1" w:rsidRPr="002C0C32" w:rsidRDefault="00D6395A" w:rsidP="002C0C32">
            <w:pPr>
              <w:rPr>
                <w:color w:val="FF0000"/>
              </w:rPr>
            </w:pPr>
            <w:r>
              <w:rPr>
                <w:color w:val="FF0000"/>
              </w:rPr>
              <w:t xml:space="preserve">Produktionsleitung </w:t>
            </w:r>
          </w:p>
        </w:tc>
        <w:tc>
          <w:tcPr>
            <w:tcW w:w="2162" w:type="dxa"/>
          </w:tcPr>
          <w:p w14:paraId="7CAB9332" w14:textId="77777777" w:rsidR="00CB6DB1" w:rsidRPr="002C0C32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Drehen, Fräsen, Schleifen</w:t>
            </w:r>
          </w:p>
        </w:tc>
      </w:tr>
      <w:tr w:rsidR="00CB6DB1" w:rsidRPr="00DF131D" w14:paraId="5B4CD287" w14:textId="77777777" w:rsidTr="0043797C">
        <w:tc>
          <w:tcPr>
            <w:tcW w:w="2093" w:type="dxa"/>
          </w:tcPr>
          <w:p w14:paraId="35C08CDE" w14:textId="77777777" w:rsidR="00CB6DB1" w:rsidRPr="002C0C32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Verwaltung</w:t>
            </w:r>
          </w:p>
        </w:tc>
        <w:tc>
          <w:tcPr>
            <w:tcW w:w="3260" w:type="dxa"/>
          </w:tcPr>
          <w:p w14:paraId="36E8ECA0" w14:textId="77777777" w:rsidR="002C0C32" w:rsidRPr="002C0C32" w:rsidRDefault="001B3985" w:rsidP="001B3985">
            <w:pPr>
              <w:rPr>
                <w:color w:val="FF0000"/>
              </w:rPr>
            </w:pPr>
            <w:r>
              <w:rPr>
                <w:color w:val="FF0000"/>
              </w:rPr>
              <w:t>EDV-Anlage, Server</w:t>
            </w:r>
          </w:p>
        </w:tc>
        <w:tc>
          <w:tcPr>
            <w:tcW w:w="2126" w:type="dxa"/>
          </w:tcPr>
          <w:p w14:paraId="20CA9702" w14:textId="77777777" w:rsidR="00CB6DB1" w:rsidRPr="002C0C32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GF</w:t>
            </w:r>
          </w:p>
        </w:tc>
        <w:tc>
          <w:tcPr>
            <w:tcW w:w="2162" w:type="dxa"/>
          </w:tcPr>
          <w:p w14:paraId="170FFC40" w14:textId="77777777" w:rsidR="00CB6DB1" w:rsidRPr="002C0C32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Unterstützend alle Prozesse</w:t>
            </w:r>
          </w:p>
        </w:tc>
      </w:tr>
      <w:tr w:rsidR="001B3985" w:rsidRPr="00DF131D" w14:paraId="273CB471" w14:textId="77777777" w:rsidTr="0043797C">
        <w:tc>
          <w:tcPr>
            <w:tcW w:w="2093" w:type="dxa"/>
          </w:tcPr>
          <w:p w14:paraId="2D35767C" w14:textId="77777777" w:rsidR="001B3985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Produktion</w:t>
            </w:r>
          </w:p>
        </w:tc>
        <w:tc>
          <w:tcPr>
            <w:tcW w:w="3260" w:type="dxa"/>
          </w:tcPr>
          <w:p w14:paraId="770F4D08" w14:textId="77777777" w:rsidR="001B3985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Ölabscheider</w:t>
            </w:r>
          </w:p>
        </w:tc>
        <w:tc>
          <w:tcPr>
            <w:tcW w:w="2126" w:type="dxa"/>
          </w:tcPr>
          <w:p w14:paraId="210B31E1" w14:textId="77777777" w:rsidR="001B3985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Produktion</w:t>
            </w:r>
          </w:p>
        </w:tc>
        <w:tc>
          <w:tcPr>
            <w:tcW w:w="2162" w:type="dxa"/>
          </w:tcPr>
          <w:p w14:paraId="458555E3" w14:textId="77777777" w:rsidR="001B3985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Produktionsprozesse</w:t>
            </w:r>
          </w:p>
        </w:tc>
      </w:tr>
      <w:tr w:rsidR="001B3985" w:rsidRPr="00DF131D" w14:paraId="202E72C9" w14:textId="77777777" w:rsidTr="0043797C">
        <w:tc>
          <w:tcPr>
            <w:tcW w:w="2093" w:type="dxa"/>
          </w:tcPr>
          <w:p w14:paraId="5EE317C2" w14:textId="77777777" w:rsidR="001B3985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Temporär</w:t>
            </w:r>
          </w:p>
        </w:tc>
        <w:tc>
          <w:tcPr>
            <w:tcW w:w="3260" w:type="dxa"/>
          </w:tcPr>
          <w:p w14:paraId="49135CF8" w14:textId="77777777" w:rsidR="001B3985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Firmenfahrzeuge</w:t>
            </w:r>
          </w:p>
        </w:tc>
        <w:tc>
          <w:tcPr>
            <w:tcW w:w="2126" w:type="dxa"/>
          </w:tcPr>
          <w:p w14:paraId="06E27ABA" w14:textId="77777777" w:rsidR="001B3985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Vertrieb</w:t>
            </w:r>
          </w:p>
        </w:tc>
        <w:tc>
          <w:tcPr>
            <w:tcW w:w="2162" w:type="dxa"/>
          </w:tcPr>
          <w:p w14:paraId="398AE2E0" w14:textId="77777777" w:rsidR="001B3985" w:rsidRDefault="001B3985" w:rsidP="002C0C32">
            <w:pPr>
              <w:rPr>
                <w:color w:val="FF0000"/>
              </w:rPr>
            </w:pPr>
            <w:r>
              <w:rPr>
                <w:color w:val="FF0000"/>
              </w:rPr>
              <w:t>Vertriebsprozesse, Einkauf</w:t>
            </w:r>
          </w:p>
        </w:tc>
      </w:tr>
      <w:tr w:rsidR="00CB6DB1" w:rsidRPr="00DF131D" w14:paraId="426521AE" w14:textId="77777777" w:rsidTr="0043797C">
        <w:tc>
          <w:tcPr>
            <w:tcW w:w="2093" w:type="dxa"/>
          </w:tcPr>
          <w:p w14:paraId="30F64078" w14:textId="77777777" w:rsidR="00CB6DB1" w:rsidRPr="00DF131D" w:rsidRDefault="00CB6DB1" w:rsidP="002C0C32"/>
        </w:tc>
        <w:tc>
          <w:tcPr>
            <w:tcW w:w="3260" w:type="dxa"/>
          </w:tcPr>
          <w:p w14:paraId="7213FEF4" w14:textId="77777777" w:rsidR="00CB6DB1" w:rsidRPr="00DF131D" w:rsidRDefault="00CB6DB1" w:rsidP="002C0C32"/>
        </w:tc>
        <w:tc>
          <w:tcPr>
            <w:tcW w:w="2126" w:type="dxa"/>
          </w:tcPr>
          <w:p w14:paraId="0428BBCC" w14:textId="77777777" w:rsidR="00CB6DB1" w:rsidRPr="00DF131D" w:rsidRDefault="00CB6DB1" w:rsidP="002C0C32"/>
        </w:tc>
        <w:tc>
          <w:tcPr>
            <w:tcW w:w="2162" w:type="dxa"/>
          </w:tcPr>
          <w:p w14:paraId="29B93CFB" w14:textId="77777777" w:rsidR="00CB6DB1" w:rsidRPr="00DF131D" w:rsidRDefault="00CB6DB1" w:rsidP="002C0C32"/>
        </w:tc>
      </w:tr>
      <w:tr w:rsidR="00CB6DB1" w:rsidRPr="00DF131D" w14:paraId="6CA51C31" w14:textId="77777777" w:rsidTr="0043797C">
        <w:tc>
          <w:tcPr>
            <w:tcW w:w="2093" w:type="dxa"/>
          </w:tcPr>
          <w:p w14:paraId="3CC9E867" w14:textId="77777777" w:rsidR="00CB6DB1" w:rsidRPr="00DF131D" w:rsidRDefault="00CB6DB1" w:rsidP="002C0C32"/>
        </w:tc>
        <w:tc>
          <w:tcPr>
            <w:tcW w:w="3260" w:type="dxa"/>
          </w:tcPr>
          <w:p w14:paraId="28E5893E" w14:textId="77777777" w:rsidR="00CB6DB1" w:rsidRPr="00DF131D" w:rsidRDefault="00CB6DB1" w:rsidP="002C0C32"/>
        </w:tc>
        <w:tc>
          <w:tcPr>
            <w:tcW w:w="2126" w:type="dxa"/>
          </w:tcPr>
          <w:p w14:paraId="08CED07D" w14:textId="77777777" w:rsidR="00CB6DB1" w:rsidRPr="00DF131D" w:rsidRDefault="00CB6DB1" w:rsidP="002C0C32"/>
        </w:tc>
        <w:tc>
          <w:tcPr>
            <w:tcW w:w="2162" w:type="dxa"/>
          </w:tcPr>
          <w:p w14:paraId="01211166" w14:textId="77777777" w:rsidR="00CB6DB1" w:rsidRPr="00DF131D" w:rsidRDefault="00CB6DB1" w:rsidP="002C0C32"/>
        </w:tc>
      </w:tr>
      <w:tr w:rsidR="00CB6DB1" w:rsidRPr="00F10830" w14:paraId="240101CB" w14:textId="77777777" w:rsidTr="0043797C">
        <w:tc>
          <w:tcPr>
            <w:tcW w:w="2093" w:type="dxa"/>
          </w:tcPr>
          <w:p w14:paraId="15376F1A" w14:textId="77777777" w:rsidR="00CB6DB1" w:rsidRPr="00F10830" w:rsidRDefault="00CB6DB1" w:rsidP="002C0C32"/>
        </w:tc>
        <w:tc>
          <w:tcPr>
            <w:tcW w:w="3260" w:type="dxa"/>
          </w:tcPr>
          <w:p w14:paraId="0AADFBA9" w14:textId="77777777" w:rsidR="00CB6DB1" w:rsidRPr="00F10830" w:rsidRDefault="00CB6DB1" w:rsidP="002C0C32"/>
        </w:tc>
        <w:tc>
          <w:tcPr>
            <w:tcW w:w="2126" w:type="dxa"/>
          </w:tcPr>
          <w:p w14:paraId="4F9C333F" w14:textId="77777777" w:rsidR="00CB6DB1" w:rsidRPr="00F10830" w:rsidRDefault="00CB6DB1" w:rsidP="002C0C32"/>
        </w:tc>
        <w:tc>
          <w:tcPr>
            <w:tcW w:w="2162" w:type="dxa"/>
          </w:tcPr>
          <w:p w14:paraId="3666E236" w14:textId="77777777" w:rsidR="00CB6DB1" w:rsidRPr="00F10830" w:rsidRDefault="00CB6DB1" w:rsidP="002C0C32"/>
        </w:tc>
      </w:tr>
      <w:tr w:rsidR="00CB6DB1" w:rsidRPr="00F10830" w14:paraId="79BBC563" w14:textId="77777777" w:rsidTr="0043797C">
        <w:tc>
          <w:tcPr>
            <w:tcW w:w="2093" w:type="dxa"/>
          </w:tcPr>
          <w:p w14:paraId="55AE89DC" w14:textId="77777777" w:rsidR="00CB6DB1" w:rsidRPr="00F10830" w:rsidRDefault="00CB6DB1" w:rsidP="002C0C32"/>
        </w:tc>
        <w:tc>
          <w:tcPr>
            <w:tcW w:w="3260" w:type="dxa"/>
          </w:tcPr>
          <w:p w14:paraId="23EB90D8" w14:textId="77777777" w:rsidR="00CB6DB1" w:rsidRPr="00F10830" w:rsidRDefault="00CB6DB1" w:rsidP="002C0C32"/>
        </w:tc>
        <w:tc>
          <w:tcPr>
            <w:tcW w:w="2126" w:type="dxa"/>
          </w:tcPr>
          <w:p w14:paraId="1F2072BB" w14:textId="77777777" w:rsidR="00CB6DB1" w:rsidRPr="00F10830" w:rsidRDefault="00CB6DB1" w:rsidP="002C0C32"/>
        </w:tc>
        <w:tc>
          <w:tcPr>
            <w:tcW w:w="2162" w:type="dxa"/>
          </w:tcPr>
          <w:p w14:paraId="3ADE359E" w14:textId="77777777" w:rsidR="00CB6DB1" w:rsidRPr="00F10830" w:rsidRDefault="00CB6DB1" w:rsidP="002C0C32"/>
        </w:tc>
      </w:tr>
      <w:tr w:rsidR="00CB6DB1" w:rsidRPr="00F10830" w14:paraId="4E893308" w14:textId="77777777" w:rsidTr="0043797C">
        <w:tc>
          <w:tcPr>
            <w:tcW w:w="2093" w:type="dxa"/>
          </w:tcPr>
          <w:p w14:paraId="339062BF" w14:textId="77777777" w:rsidR="00CB6DB1" w:rsidRPr="00F10830" w:rsidRDefault="00CB6DB1" w:rsidP="002C0C32"/>
        </w:tc>
        <w:tc>
          <w:tcPr>
            <w:tcW w:w="3260" w:type="dxa"/>
          </w:tcPr>
          <w:p w14:paraId="452915EC" w14:textId="77777777" w:rsidR="00CB6DB1" w:rsidRPr="00F10830" w:rsidRDefault="00CB6DB1" w:rsidP="002C0C32"/>
        </w:tc>
        <w:tc>
          <w:tcPr>
            <w:tcW w:w="2126" w:type="dxa"/>
          </w:tcPr>
          <w:p w14:paraId="543AE516" w14:textId="77777777" w:rsidR="00CB6DB1" w:rsidRPr="00F10830" w:rsidRDefault="00CB6DB1" w:rsidP="002C0C32"/>
        </w:tc>
        <w:tc>
          <w:tcPr>
            <w:tcW w:w="2162" w:type="dxa"/>
          </w:tcPr>
          <w:p w14:paraId="72735B79" w14:textId="77777777" w:rsidR="00CB6DB1" w:rsidRPr="00F10830" w:rsidRDefault="00CB6DB1" w:rsidP="002C0C32"/>
        </w:tc>
      </w:tr>
      <w:tr w:rsidR="00CB6DB1" w:rsidRPr="00F10830" w14:paraId="390C58BC" w14:textId="77777777" w:rsidTr="0043797C">
        <w:tc>
          <w:tcPr>
            <w:tcW w:w="2093" w:type="dxa"/>
          </w:tcPr>
          <w:p w14:paraId="0077A056" w14:textId="77777777" w:rsidR="00CB6DB1" w:rsidRPr="00F10830" w:rsidRDefault="00CB6DB1" w:rsidP="002C0C32"/>
        </w:tc>
        <w:tc>
          <w:tcPr>
            <w:tcW w:w="3260" w:type="dxa"/>
          </w:tcPr>
          <w:p w14:paraId="084EC256" w14:textId="77777777" w:rsidR="00CB6DB1" w:rsidRPr="00F10830" w:rsidRDefault="00CB6DB1" w:rsidP="002C0C32"/>
        </w:tc>
        <w:tc>
          <w:tcPr>
            <w:tcW w:w="2126" w:type="dxa"/>
          </w:tcPr>
          <w:p w14:paraId="50820E78" w14:textId="77777777" w:rsidR="00CB6DB1" w:rsidRPr="00F10830" w:rsidRDefault="00CB6DB1" w:rsidP="002C0C32"/>
        </w:tc>
        <w:tc>
          <w:tcPr>
            <w:tcW w:w="2162" w:type="dxa"/>
          </w:tcPr>
          <w:p w14:paraId="287203E6" w14:textId="77777777" w:rsidR="00CB6DB1" w:rsidRPr="00F10830" w:rsidRDefault="00CB6DB1" w:rsidP="002C0C32"/>
        </w:tc>
      </w:tr>
      <w:tr w:rsidR="00CB6DB1" w:rsidRPr="00F10830" w14:paraId="48AC2710" w14:textId="77777777" w:rsidTr="0043797C">
        <w:tc>
          <w:tcPr>
            <w:tcW w:w="2093" w:type="dxa"/>
          </w:tcPr>
          <w:p w14:paraId="29B4F765" w14:textId="77777777" w:rsidR="00CB6DB1" w:rsidRPr="00F10830" w:rsidRDefault="00CB6DB1" w:rsidP="002C0C32"/>
        </w:tc>
        <w:tc>
          <w:tcPr>
            <w:tcW w:w="3260" w:type="dxa"/>
          </w:tcPr>
          <w:p w14:paraId="1E83A207" w14:textId="77777777" w:rsidR="00CB6DB1" w:rsidRPr="00F10830" w:rsidRDefault="00CB6DB1" w:rsidP="002C0C32"/>
        </w:tc>
        <w:tc>
          <w:tcPr>
            <w:tcW w:w="2126" w:type="dxa"/>
          </w:tcPr>
          <w:p w14:paraId="3AEBB332" w14:textId="77777777" w:rsidR="00CB6DB1" w:rsidRPr="00F10830" w:rsidRDefault="00CB6DB1" w:rsidP="002C0C32"/>
        </w:tc>
        <w:tc>
          <w:tcPr>
            <w:tcW w:w="2162" w:type="dxa"/>
          </w:tcPr>
          <w:p w14:paraId="7F465808" w14:textId="77777777" w:rsidR="00CB6DB1" w:rsidRPr="00F10830" w:rsidRDefault="00CB6DB1" w:rsidP="002C0C32"/>
        </w:tc>
      </w:tr>
      <w:tr w:rsidR="00CB6DB1" w:rsidRPr="00F10830" w14:paraId="3E820838" w14:textId="77777777" w:rsidTr="0043797C">
        <w:tc>
          <w:tcPr>
            <w:tcW w:w="2093" w:type="dxa"/>
          </w:tcPr>
          <w:p w14:paraId="0F6369E8" w14:textId="77777777" w:rsidR="00CB6DB1" w:rsidRPr="00F10830" w:rsidRDefault="00CB6DB1" w:rsidP="002C0C32"/>
        </w:tc>
        <w:tc>
          <w:tcPr>
            <w:tcW w:w="3260" w:type="dxa"/>
          </w:tcPr>
          <w:p w14:paraId="73E29BA1" w14:textId="77777777" w:rsidR="00CB6DB1" w:rsidRPr="00F10830" w:rsidRDefault="00CB6DB1" w:rsidP="002C0C32"/>
        </w:tc>
        <w:tc>
          <w:tcPr>
            <w:tcW w:w="2126" w:type="dxa"/>
          </w:tcPr>
          <w:p w14:paraId="57797216" w14:textId="77777777" w:rsidR="00CB6DB1" w:rsidRPr="00F10830" w:rsidRDefault="00CB6DB1" w:rsidP="002C0C32"/>
        </w:tc>
        <w:tc>
          <w:tcPr>
            <w:tcW w:w="2162" w:type="dxa"/>
          </w:tcPr>
          <w:p w14:paraId="691AA6E8" w14:textId="77777777" w:rsidR="00CB6DB1" w:rsidRPr="00F10830" w:rsidRDefault="00CB6DB1" w:rsidP="002C0C32"/>
        </w:tc>
      </w:tr>
      <w:tr w:rsidR="00CB6DB1" w:rsidRPr="00F10830" w14:paraId="0EE853C6" w14:textId="77777777" w:rsidTr="0043797C">
        <w:tc>
          <w:tcPr>
            <w:tcW w:w="2093" w:type="dxa"/>
          </w:tcPr>
          <w:p w14:paraId="1D822270" w14:textId="77777777" w:rsidR="00CB6DB1" w:rsidRPr="00F10830" w:rsidRDefault="00CB6DB1" w:rsidP="002C0C32"/>
        </w:tc>
        <w:tc>
          <w:tcPr>
            <w:tcW w:w="3260" w:type="dxa"/>
          </w:tcPr>
          <w:p w14:paraId="246FF137" w14:textId="77777777" w:rsidR="00CB6DB1" w:rsidRPr="00F10830" w:rsidRDefault="00CB6DB1" w:rsidP="002C0C32"/>
        </w:tc>
        <w:tc>
          <w:tcPr>
            <w:tcW w:w="2126" w:type="dxa"/>
          </w:tcPr>
          <w:p w14:paraId="75858C3D" w14:textId="77777777" w:rsidR="00CB6DB1" w:rsidRPr="00F10830" w:rsidRDefault="00CB6DB1" w:rsidP="002C0C32"/>
        </w:tc>
        <w:tc>
          <w:tcPr>
            <w:tcW w:w="2162" w:type="dxa"/>
          </w:tcPr>
          <w:p w14:paraId="1F620862" w14:textId="77777777" w:rsidR="00CB6DB1" w:rsidRPr="00F10830" w:rsidRDefault="00CB6DB1" w:rsidP="002C0C32"/>
        </w:tc>
      </w:tr>
      <w:tr w:rsidR="00CB6DB1" w:rsidRPr="00F10830" w14:paraId="2EECF01E" w14:textId="77777777" w:rsidTr="0043797C">
        <w:tc>
          <w:tcPr>
            <w:tcW w:w="2093" w:type="dxa"/>
          </w:tcPr>
          <w:p w14:paraId="01E280F1" w14:textId="77777777" w:rsidR="00CB6DB1" w:rsidRPr="00F10830" w:rsidRDefault="00CB6DB1" w:rsidP="002C0C32"/>
        </w:tc>
        <w:tc>
          <w:tcPr>
            <w:tcW w:w="3260" w:type="dxa"/>
          </w:tcPr>
          <w:p w14:paraId="69793EE4" w14:textId="77777777" w:rsidR="00CB6DB1" w:rsidRPr="00F10830" w:rsidRDefault="00CB6DB1" w:rsidP="002C0C32"/>
        </w:tc>
        <w:tc>
          <w:tcPr>
            <w:tcW w:w="2126" w:type="dxa"/>
          </w:tcPr>
          <w:p w14:paraId="6B6EAA83" w14:textId="77777777" w:rsidR="00CB6DB1" w:rsidRPr="00F10830" w:rsidRDefault="00CB6DB1" w:rsidP="002C0C32"/>
        </w:tc>
        <w:tc>
          <w:tcPr>
            <w:tcW w:w="2162" w:type="dxa"/>
          </w:tcPr>
          <w:p w14:paraId="0F9053D6" w14:textId="77777777" w:rsidR="00CB6DB1" w:rsidRPr="00F10830" w:rsidRDefault="00CB6DB1" w:rsidP="002C0C32"/>
        </w:tc>
      </w:tr>
      <w:tr w:rsidR="00CB6DB1" w:rsidRPr="00F10830" w14:paraId="47015BFC" w14:textId="77777777" w:rsidTr="0043797C">
        <w:tc>
          <w:tcPr>
            <w:tcW w:w="2093" w:type="dxa"/>
          </w:tcPr>
          <w:p w14:paraId="52C46B4A" w14:textId="77777777" w:rsidR="00CB6DB1" w:rsidRPr="00F10830" w:rsidRDefault="00CB6DB1" w:rsidP="002C0C32"/>
        </w:tc>
        <w:tc>
          <w:tcPr>
            <w:tcW w:w="3260" w:type="dxa"/>
          </w:tcPr>
          <w:p w14:paraId="5454DF28" w14:textId="77777777" w:rsidR="00CB6DB1" w:rsidRPr="00F10830" w:rsidRDefault="00CB6DB1" w:rsidP="002C0C32"/>
        </w:tc>
        <w:tc>
          <w:tcPr>
            <w:tcW w:w="2126" w:type="dxa"/>
          </w:tcPr>
          <w:p w14:paraId="5701E33D" w14:textId="77777777" w:rsidR="00CB6DB1" w:rsidRPr="00F10830" w:rsidRDefault="00CB6DB1" w:rsidP="002C0C32"/>
        </w:tc>
        <w:tc>
          <w:tcPr>
            <w:tcW w:w="2162" w:type="dxa"/>
          </w:tcPr>
          <w:p w14:paraId="7E776F9A" w14:textId="77777777" w:rsidR="00CB6DB1" w:rsidRPr="00F10830" w:rsidRDefault="00CB6DB1" w:rsidP="002C0C32"/>
        </w:tc>
      </w:tr>
      <w:tr w:rsidR="00CB6DB1" w:rsidRPr="00F10830" w14:paraId="4CF918DD" w14:textId="77777777" w:rsidTr="0043797C">
        <w:tc>
          <w:tcPr>
            <w:tcW w:w="2093" w:type="dxa"/>
          </w:tcPr>
          <w:p w14:paraId="1A32A1E6" w14:textId="77777777" w:rsidR="00CB6DB1" w:rsidRPr="00F10830" w:rsidRDefault="00CB6DB1" w:rsidP="002C0C32"/>
        </w:tc>
        <w:tc>
          <w:tcPr>
            <w:tcW w:w="3260" w:type="dxa"/>
          </w:tcPr>
          <w:p w14:paraId="2379B5BF" w14:textId="77777777" w:rsidR="00CB6DB1" w:rsidRPr="00F10830" w:rsidRDefault="00CB6DB1" w:rsidP="002C0C32"/>
        </w:tc>
        <w:tc>
          <w:tcPr>
            <w:tcW w:w="2126" w:type="dxa"/>
          </w:tcPr>
          <w:p w14:paraId="0F3E14EA" w14:textId="77777777" w:rsidR="00CB6DB1" w:rsidRPr="00F10830" w:rsidRDefault="00CB6DB1" w:rsidP="002C0C32"/>
        </w:tc>
        <w:tc>
          <w:tcPr>
            <w:tcW w:w="2162" w:type="dxa"/>
          </w:tcPr>
          <w:p w14:paraId="5BB51525" w14:textId="77777777" w:rsidR="00CB6DB1" w:rsidRPr="00F10830" w:rsidRDefault="00CB6DB1" w:rsidP="002C0C32"/>
        </w:tc>
      </w:tr>
      <w:tr w:rsidR="00CB6DB1" w:rsidRPr="00F10830" w14:paraId="30847676" w14:textId="77777777" w:rsidTr="0043797C">
        <w:tc>
          <w:tcPr>
            <w:tcW w:w="2093" w:type="dxa"/>
          </w:tcPr>
          <w:p w14:paraId="0B3BA9C2" w14:textId="77777777" w:rsidR="00CB6DB1" w:rsidRPr="00F10830" w:rsidRDefault="00CB6DB1" w:rsidP="002C0C32"/>
        </w:tc>
        <w:tc>
          <w:tcPr>
            <w:tcW w:w="3260" w:type="dxa"/>
          </w:tcPr>
          <w:p w14:paraId="0AEC384B" w14:textId="77777777" w:rsidR="00CB6DB1" w:rsidRPr="00F10830" w:rsidRDefault="00CB6DB1" w:rsidP="002C0C32"/>
        </w:tc>
        <w:tc>
          <w:tcPr>
            <w:tcW w:w="2126" w:type="dxa"/>
          </w:tcPr>
          <w:p w14:paraId="23384D4B" w14:textId="77777777" w:rsidR="00CB6DB1" w:rsidRPr="00F10830" w:rsidRDefault="00CB6DB1" w:rsidP="002C0C32"/>
        </w:tc>
        <w:tc>
          <w:tcPr>
            <w:tcW w:w="2162" w:type="dxa"/>
          </w:tcPr>
          <w:p w14:paraId="41FA0AFD" w14:textId="77777777" w:rsidR="00CB6DB1" w:rsidRPr="00F10830" w:rsidRDefault="00CB6DB1" w:rsidP="002C0C32"/>
        </w:tc>
      </w:tr>
      <w:tr w:rsidR="00CB6DB1" w:rsidRPr="00F10830" w14:paraId="7C3B700A" w14:textId="77777777" w:rsidTr="0043797C">
        <w:tc>
          <w:tcPr>
            <w:tcW w:w="2093" w:type="dxa"/>
          </w:tcPr>
          <w:p w14:paraId="64C14B95" w14:textId="77777777" w:rsidR="00CB6DB1" w:rsidRPr="00F10830" w:rsidRDefault="00CB6DB1" w:rsidP="002C0C32"/>
        </w:tc>
        <w:tc>
          <w:tcPr>
            <w:tcW w:w="3260" w:type="dxa"/>
          </w:tcPr>
          <w:p w14:paraId="667D6E3D" w14:textId="77777777" w:rsidR="00CB6DB1" w:rsidRPr="00F10830" w:rsidRDefault="00CB6DB1" w:rsidP="002C0C32"/>
        </w:tc>
        <w:tc>
          <w:tcPr>
            <w:tcW w:w="2126" w:type="dxa"/>
          </w:tcPr>
          <w:p w14:paraId="74FB1590" w14:textId="77777777" w:rsidR="00CB6DB1" w:rsidRPr="00F10830" w:rsidRDefault="00CB6DB1" w:rsidP="002C0C32"/>
        </w:tc>
        <w:tc>
          <w:tcPr>
            <w:tcW w:w="2162" w:type="dxa"/>
          </w:tcPr>
          <w:p w14:paraId="5F773BBB" w14:textId="77777777" w:rsidR="00CB6DB1" w:rsidRPr="00F10830" w:rsidRDefault="00CB6DB1" w:rsidP="002C0C32"/>
        </w:tc>
      </w:tr>
      <w:tr w:rsidR="00CB6DB1" w:rsidRPr="00F10830" w14:paraId="56A5F52C" w14:textId="77777777" w:rsidTr="0043797C">
        <w:tc>
          <w:tcPr>
            <w:tcW w:w="2093" w:type="dxa"/>
          </w:tcPr>
          <w:p w14:paraId="0F461A2F" w14:textId="77777777" w:rsidR="00CB6DB1" w:rsidRPr="00F10830" w:rsidRDefault="00CB6DB1" w:rsidP="002C0C32"/>
        </w:tc>
        <w:tc>
          <w:tcPr>
            <w:tcW w:w="3260" w:type="dxa"/>
          </w:tcPr>
          <w:p w14:paraId="0F673BF1" w14:textId="77777777" w:rsidR="00CB6DB1" w:rsidRPr="00F10830" w:rsidRDefault="00CB6DB1" w:rsidP="002C0C32"/>
        </w:tc>
        <w:tc>
          <w:tcPr>
            <w:tcW w:w="2126" w:type="dxa"/>
          </w:tcPr>
          <w:p w14:paraId="06734F3E" w14:textId="77777777" w:rsidR="00CB6DB1" w:rsidRPr="00F10830" w:rsidRDefault="00CB6DB1" w:rsidP="002C0C32"/>
        </w:tc>
        <w:tc>
          <w:tcPr>
            <w:tcW w:w="2162" w:type="dxa"/>
          </w:tcPr>
          <w:p w14:paraId="10B3A3F7" w14:textId="77777777" w:rsidR="00CB6DB1" w:rsidRPr="00F10830" w:rsidRDefault="00CB6DB1" w:rsidP="002C0C32"/>
        </w:tc>
      </w:tr>
      <w:tr w:rsidR="00CB6DB1" w:rsidRPr="00F10830" w14:paraId="1A14B65F" w14:textId="77777777" w:rsidTr="0043797C">
        <w:tc>
          <w:tcPr>
            <w:tcW w:w="2093" w:type="dxa"/>
          </w:tcPr>
          <w:p w14:paraId="37BB8CE6" w14:textId="77777777" w:rsidR="00CB6DB1" w:rsidRPr="00F10830" w:rsidRDefault="00CB6DB1" w:rsidP="002C0C32"/>
        </w:tc>
        <w:tc>
          <w:tcPr>
            <w:tcW w:w="3260" w:type="dxa"/>
          </w:tcPr>
          <w:p w14:paraId="31192D52" w14:textId="77777777" w:rsidR="00CB6DB1" w:rsidRPr="00F10830" w:rsidRDefault="00CB6DB1" w:rsidP="002C0C32"/>
        </w:tc>
        <w:tc>
          <w:tcPr>
            <w:tcW w:w="2126" w:type="dxa"/>
          </w:tcPr>
          <w:p w14:paraId="2DEC6D7E" w14:textId="77777777" w:rsidR="00CB6DB1" w:rsidRPr="00F10830" w:rsidRDefault="00CB6DB1" w:rsidP="002C0C32"/>
        </w:tc>
        <w:tc>
          <w:tcPr>
            <w:tcW w:w="2162" w:type="dxa"/>
          </w:tcPr>
          <w:p w14:paraId="62315848" w14:textId="77777777" w:rsidR="00CB6DB1" w:rsidRPr="00F10830" w:rsidRDefault="00CB6DB1" w:rsidP="002C0C32"/>
        </w:tc>
      </w:tr>
      <w:tr w:rsidR="00CB6DB1" w:rsidRPr="00F10830" w14:paraId="77EDA325" w14:textId="77777777" w:rsidTr="0043797C">
        <w:tc>
          <w:tcPr>
            <w:tcW w:w="2093" w:type="dxa"/>
          </w:tcPr>
          <w:p w14:paraId="27A529CA" w14:textId="77777777" w:rsidR="00CB6DB1" w:rsidRPr="00F10830" w:rsidRDefault="00CB6DB1" w:rsidP="002C0C32"/>
        </w:tc>
        <w:tc>
          <w:tcPr>
            <w:tcW w:w="3260" w:type="dxa"/>
          </w:tcPr>
          <w:p w14:paraId="0640E49B" w14:textId="77777777" w:rsidR="00CB6DB1" w:rsidRPr="00F10830" w:rsidRDefault="00CB6DB1" w:rsidP="002C0C32"/>
        </w:tc>
        <w:tc>
          <w:tcPr>
            <w:tcW w:w="2126" w:type="dxa"/>
          </w:tcPr>
          <w:p w14:paraId="028EC6F5" w14:textId="77777777" w:rsidR="00CB6DB1" w:rsidRPr="00F10830" w:rsidRDefault="00CB6DB1" w:rsidP="002C0C32"/>
        </w:tc>
        <w:tc>
          <w:tcPr>
            <w:tcW w:w="2162" w:type="dxa"/>
          </w:tcPr>
          <w:p w14:paraId="3A7364C5" w14:textId="77777777" w:rsidR="00CB6DB1" w:rsidRPr="00F10830" w:rsidRDefault="00CB6DB1" w:rsidP="002C0C32"/>
        </w:tc>
      </w:tr>
      <w:tr w:rsidR="00CB6DB1" w:rsidRPr="00F10830" w14:paraId="4F5565C3" w14:textId="77777777" w:rsidTr="0043797C">
        <w:tc>
          <w:tcPr>
            <w:tcW w:w="2093" w:type="dxa"/>
          </w:tcPr>
          <w:p w14:paraId="7298C184" w14:textId="77777777" w:rsidR="00CB6DB1" w:rsidRPr="00F10830" w:rsidRDefault="00CB6DB1" w:rsidP="002C0C32"/>
        </w:tc>
        <w:tc>
          <w:tcPr>
            <w:tcW w:w="3260" w:type="dxa"/>
          </w:tcPr>
          <w:p w14:paraId="6944E78D" w14:textId="77777777" w:rsidR="00CB6DB1" w:rsidRPr="00F10830" w:rsidRDefault="00CB6DB1" w:rsidP="002C0C32"/>
        </w:tc>
        <w:tc>
          <w:tcPr>
            <w:tcW w:w="2126" w:type="dxa"/>
          </w:tcPr>
          <w:p w14:paraId="1373FD25" w14:textId="77777777" w:rsidR="00CB6DB1" w:rsidRPr="00F10830" w:rsidRDefault="00CB6DB1" w:rsidP="002C0C32"/>
        </w:tc>
        <w:tc>
          <w:tcPr>
            <w:tcW w:w="2162" w:type="dxa"/>
          </w:tcPr>
          <w:p w14:paraId="63C31DA6" w14:textId="77777777" w:rsidR="00CB6DB1" w:rsidRPr="00F10830" w:rsidRDefault="00CB6DB1" w:rsidP="002C0C32"/>
        </w:tc>
      </w:tr>
    </w:tbl>
    <w:p w14:paraId="1A2DB85E" w14:textId="77777777" w:rsidR="00CB6DB1" w:rsidRPr="00CB6DB1" w:rsidRDefault="00CB6DB1" w:rsidP="00CB6DB1">
      <w:pPr>
        <w:rPr>
          <w:sz w:val="2"/>
          <w:szCs w:val="2"/>
        </w:rPr>
      </w:pPr>
    </w:p>
    <w:sectPr w:rsidR="00CB6DB1" w:rsidRPr="00CB6D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1" w:right="1418" w:bottom="1134" w:left="1418" w:header="720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A327A" w14:textId="77777777" w:rsidR="00AD493A" w:rsidRDefault="00AD493A">
      <w:r>
        <w:separator/>
      </w:r>
    </w:p>
  </w:endnote>
  <w:endnote w:type="continuationSeparator" w:id="0">
    <w:p w14:paraId="79FA0EF1" w14:textId="77777777" w:rsidR="00AD493A" w:rsidRDefault="00AD4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S">
    <w:altName w:val="Times New Roman"/>
    <w:charset w:val="00"/>
    <w:family w:val="auto"/>
    <w:pitch w:val="variable"/>
    <w:sig w:usb0="800001AF" w:usb1="0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ADCCC" w14:textId="77777777" w:rsidR="00B37028" w:rsidRDefault="00B3702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2A442" w14:textId="009C1A8F" w:rsidR="000C5AC8" w:rsidRPr="000C5AC8" w:rsidRDefault="000C5AC8" w:rsidP="000C5AC8">
    <w:pPr>
      <w:pStyle w:val="Fuzeile"/>
      <w:rPr>
        <w:rFonts w:asciiTheme="minorHAnsi" w:hAnsiTheme="minorHAnsi"/>
        <w:szCs w:val="16"/>
      </w:rPr>
    </w:pPr>
    <w:r w:rsidRPr="000C5AC8">
      <w:rPr>
        <w:rFonts w:asciiTheme="minorHAnsi" w:hAnsiTheme="minorHAnsi"/>
        <w:b/>
        <w:szCs w:val="16"/>
      </w:rPr>
      <w:t xml:space="preserve">Revision 1, Seite </w:t>
    </w:r>
    <w:r w:rsidRPr="000C5AC8">
      <w:rPr>
        <w:rFonts w:asciiTheme="minorHAnsi" w:hAnsiTheme="minorHAnsi"/>
        <w:b/>
        <w:szCs w:val="16"/>
      </w:rPr>
      <w:fldChar w:fldCharType="begin"/>
    </w:r>
    <w:r w:rsidRPr="000C5AC8">
      <w:rPr>
        <w:rFonts w:asciiTheme="minorHAnsi" w:hAnsiTheme="minorHAnsi"/>
        <w:b/>
        <w:szCs w:val="16"/>
      </w:rPr>
      <w:instrText>PAGE</w:instrText>
    </w:r>
    <w:r w:rsidRPr="000C5AC8">
      <w:rPr>
        <w:rFonts w:asciiTheme="minorHAnsi" w:hAnsiTheme="minorHAnsi"/>
        <w:b/>
        <w:szCs w:val="16"/>
      </w:rPr>
      <w:fldChar w:fldCharType="separate"/>
    </w:r>
    <w:r w:rsidR="007E1D08">
      <w:rPr>
        <w:rFonts w:asciiTheme="minorHAnsi" w:hAnsiTheme="minorHAnsi"/>
        <w:b/>
        <w:noProof/>
        <w:szCs w:val="16"/>
      </w:rPr>
      <w:t>1</w:t>
    </w:r>
    <w:r w:rsidRPr="000C5AC8">
      <w:rPr>
        <w:rFonts w:asciiTheme="minorHAnsi" w:hAnsiTheme="minorHAnsi"/>
        <w:b/>
        <w:szCs w:val="16"/>
      </w:rPr>
      <w:fldChar w:fldCharType="end"/>
    </w:r>
    <w:r w:rsidRPr="000C5AC8">
      <w:rPr>
        <w:rFonts w:asciiTheme="minorHAnsi" w:hAnsiTheme="minorHAnsi"/>
        <w:b/>
        <w:szCs w:val="16"/>
      </w:rPr>
      <w:t xml:space="preserve"> von </w:t>
    </w:r>
    <w:r w:rsidRPr="000C5AC8">
      <w:rPr>
        <w:rFonts w:asciiTheme="minorHAnsi" w:hAnsiTheme="minorHAnsi"/>
        <w:b/>
        <w:szCs w:val="16"/>
      </w:rPr>
      <w:fldChar w:fldCharType="begin"/>
    </w:r>
    <w:r w:rsidRPr="000C5AC8">
      <w:rPr>
        <w:rFonts w:asciiTheme="minorHAnsi" w:hAnsiTheme="minorHAnsi"/>
        <w:b/>
        <w:szCs w:val="16"/>
      </w:rPr>
      <w:instrText>NUMPAGES</w:instrText>
    </w:r>
    <w:r w:rsidRPr="000C5AC8">
      <w:rPr>
        <w:rFonts w:asciiTheme="minorHAnsi" w:hAnsiTheme="minorHAnsi"/>
        <w:b/>
        <w:szCs w:val="16"/>
      </w:rPr>
      <w:fldChar w:fldCharType="separate"/>
    </w:r>
    <w:r w:rsidR="007E1D08">
      <w:rPr>
        <w:rFonts w:asciiTheme="minorHAnsi" w:hAnsiTheme="minorHAnsi"/>
        <w:b/>
        <w:noProof/>
        <w:szCs w:val="16"/>
      </w:rPr>
      <w:t>1</w:t>
    </w:r>
    <w:r w:rsidRPr="000C5AC8">
      <w:rPr>
        <w:rFonts w:asciiTheme="minorHAnsi" w:hAnsiTheme="minorHAnsi"/>
        <w:b/>
        <w:szCs w:val="16"/>
      </w:rPr>
      <w:fldChar w:fldCharType="end"/>
    </w:r>
    <w:r w:rsidRPr="000C5AC8">
      <w:rPr>
        <w:rFonts w:asciiTheme="minorHAnsi" w:hAnsiTheme="minorHAnsi"/>
        <w:b/>
        <w:szCs w:val="16"/>
      </w:rPr>
      <w:t xml:space="preserve">, gültig ab </w:t>
    </w:r>
    <w:proofErr w:type="spellStart"/>
    <w:r w:rsidRPr="000C5AC8">
      <w:rPr>
        <w:rFonts w:asciiTheme="minorHAnsi" w:hAnsiTheme="minorHAnsi"/>
        <w:b/>
        <w:szCs w:val="16"/>
      </w:rPr>
      <w:t>xx.</w:t>
    </w:r>
    <w:proofErr w:type="gramStart"/>
    <w:r w:rsidRPr="000C5AC8">
      <w:rPr>
        <w:rFonts w:asciiTheme="minorHAnsi" w:hAnsiTheme="minorHAnsi"/>
        <w:b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5484B" w14:textId="77777777" w:rsidR="00B37028" w:rsidRDefault="00B370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0583E" w14:textId="77777777" w:rsidR="00AD493A" w:rsidRDefault="00AD493A">
      <w:r>
        <w:separator/>
      </w:r>
    </w:p>
  </w:footnote>
  <w:footnote w:type="continuationSeparator" w:id="0">
    <w:p w14:paraId="46235D4F" w14:textId="77777777" w:rsidR="00AD493A" w:rsidRDefault="00AD49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94D9" w14:textId="77777777" w:rsidR="00B37028" w:rsidRDefault="00B3702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CB6DB1" w14:paraId="4CFABD17" w14:textId="77777777" w:rsidTr="00792B78">
      <w:trPr>
        <w:cantSplit/>
        <w:trHeight w:hRule="exact" w:val="1142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CB6DB1" w14:paraId="57D581ED" w14:textId="77777777" w:rsidTr="00792B78">
            <w:trPr>
              <w:trHeight w:val="993"/>
            </w:trPr>
            <w:tc>
              <w:tcPr>
                <w:tcW w:w="2694" w:type="dxa"/>
              </w:tcPr>
              <w:p w14:paraId="6DAE6E97" w14:textId="62FC3578" w:rsidR="00CB6DB1" w:rsidRDefault="00CB6DB1" w:rsidP="00792B78"/>
            </w:tc>
          </w:tr>
        </w:tbl>
        <w:p w14:paraId="34E650AB" w14:textId="77777777" w:rsidR="00CB6DB1" w:rsidRDefault="00CB6DB1" w:rsidP="00792B78"/>
      </w:tc>
      <w:tc>
        <w:tcPr>
          <w:tcW w:w="4536" w:type="dxa"/>
        </w:tcPr>
        <w:p w14:paraId="02B1755C" w14:textId="77777777" w:rsidR="00CB6DB1" w:rsidRPr="007E1D08" w:rsidRDefault="007E1D08" w:rsidP="00D6395A">
          <w:pPr>
            <w:jc w:val="center"/>
            <w:rPr>
              <w:sz w:val="24"/>
              <w:szCs w:val="24"/>
            </w:rPr>
          </w:pPr>
          <w:r w:rsidRPr="007E1D08">
            <w:rPr>
              <w:b/>
              <w:sz w:val="24"/>
              <w:szCs w:val="24"/>
            </w:rPr>
            <w:t>7.1.</w:t>
          </w:r>
          <w:r w:rsidR="00D6395A" w:rsidRPr="007E1D08">
            <w:rPr>
              <w:b/>
              <w:sz w:val="24"/>
              <w:szCs w:val="24"/>
            </w:rPr>
            <w:t>3 Liste Infrastruktur</w:t>
          </w:r>
        </w:p>
      </w:tc>
      <w:tc>
        <w:tcPr>
          <w:tcW w:w="2766" w:type="dxa"/>
        </w:tcPr>
        <w:p w14:paraId="6CEFF79A" w14:textId="77777777" w:rsidR="00CB6DB1" w:rsidRPr="003F1A64" w:rsidRDefault="003F1A64" w:rsidP="00792B78">
          <w:pPr>
            <w:rPr>
              <w:b/>
            </w:rPr>
          </w:pPr>
          <w:r w:rsidRPr="003F1A64">
            <w:rPr>
              <w:b/>
              <w:color w:val="FF0000"/>
            </w:rPr>
            <w:t>Beispiele in Rot</w:t>
          </w:r>
        </w:p>
      </w:tc>
    </w:tr>
  </w:tbl>
  <w:p w14:paraId="4A350CB9" w14:textId="77777777" w:rsidR="00CB6DB1" w:rsidRPr="00CB6DB1" w:rsidRDefault="00CB6DB1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19AD5" w14:textId="77777777" w:rsidR="00B37028" w:rsidRDefault="00B3702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144" w:legacyIndent="0"/>
      <w:lvlJc w:val="left"/>
      <w:rPr>
        <w:rFonts w:ascii="Arial" w:hAnsi="Arial" w:hint="default"/>
        <w:sz w:val="24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027B1F"/>
    <w:multiLevelType w:val="hybridMultilevel"/>
    <w:tmpl w:val="B2668332"/>
    <w:lvl w:ilvl="0" w:tplc="27BA53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F83162"/>
    <w:multiLevelType w:val="singleLevel"/>
    <w:tmpl w:val="9060597C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286D2345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EAE6293"/>
    <w:multiLevelType w:val="singleLevel"/>
    <w:tmpl w:val="C9C4DED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5" w15:restartNumberingAfterBreak="0">
    <w:nsid w:val="52541CC1"/>
    <w:multiLevelType w:val="singleLevel"/>
    <w:tmpl w:val="8414770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55DE6F46"/>
    <w:multiLevelType w:val="singleLevel"/>
    <w:tmpl w:val="6148906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6B420C7B"/>
    <w:multiLevelType w:val="singleLevel"/>
    <w:tmpl w:val="F884714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7F8D14E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873422134">
    <w:abstractNumId w:val="0"/>
  </w:num>
  <w:num w:numId="2" w16cid:durableId="1511600432">
    <w:abstractNumId w:val="8"/>
  </w:num>
  <w:num w:numId="3" w16cid:durableId="1988047947">
    <w:abstractNumId w:val="3"/>
  </w:num>
  <w:num w:numId="4" w16cid:durableId="1668286499">
    <w:abstractNumId w:val="5"/>
  </w:num>
  <w:num w:numId="5" w16cid:durableId="1144541028">
    <w:abstractNumId w:val="7"/>
  </w:num>
  <w:num w:numId="6" w16cid:durableId="737747805">
    <w:abstractNumId w:val="2"/>
  </w:num>
  <w:num w:numId="7" w16cid:durableId="1248417141">
    <w:abstractNumId w:val="4"/>
  </w:num>
  <w:num w:numId="8" w16cid:durableId="491995756">
    <w:abstractNumId w:val="6"/>
  </w:num>
  <w:num w:numId="9" w16cid:durableId="2063286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B0"/>
    <w:rsid w:val="0007710F"/>
    <w:rsid w:val="000C5AC8"/>
    <w:rsid w:val="001B3985"/>
    <w:rsid w:val="00255ED0"/>
    <w:rsid w:val="002C0C32"/>
    <w:rsid w:val="00344006"/>
    <w:rsid w:val="003E2BFA"/>
    <w:rsid w:val="003F1A64"/>
    <w:rsid w:val="0043797C"/>
    <w:rsid w:val="005E2A26"/>
    <w:rsid w:val="006B5BD6"/>
    <w:rsid w:val="00727EF4"/>
    <w:rsid w:val="00752563"/>
    <w:rsid w:val="00773AFA"/>
    <w:rsid w:val="00792B78"/>
    <w:rsid w:val="007E1D08"/>
    <w:rsid w:val="007E5706"/>
    <w:rsid w:val="008A0435"/>
    <w:rsid w:val="00920522"/>
    <w:rsid w:val="00A160B0"/>
    <w:rsid w:val="00A503DF"/>
    <w:rsid w:val="00AD493A"/>
    <w:rsid w:val="00B37028"/>
    <w:rsid w:val="00B67210"/>
    <w:rsid w:val="00C07BB8"/>
    <w:rsid w:val="00C724CB"/>
    <w:rsid w:val="00CB31C3"/>
    <w:rsid w:val="00CB6DB1"/>
    <w:rsid w:val="00D246EB"/>
    <w:rsid w:val="00D6395A"/>
    <w:rsid w:val="00DC6991"/>
    <w:rsid w:val="00E14F53"/>
    <w:rsid w:val="00EB5D9B"/>
    <w:rsid w:val="00F8590D"/>
    <w:rsid w:val="00F870DE"/>
    <w:rsid w:val="00FB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216CBB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C0C32"/>
  </w:style>
  <w:style w:type="paragraph" w:styleId="berschrift1">
    <w:name w:val="heading 1"/>
    <w:basedOn w:val="Standard"/>
    <w:next w:val="Standard"/>
    <w:link w:val="berschrift1Zchn"/>
    <w:uiPriority w:val="9"/>
    <w:qFormat/>
    <w:rsid w:val="002C0C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C0C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C0C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C0C3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C0C3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2C0C3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2C0C3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2C0C3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2C0C3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sz w:val="20"/>
    </w:rPr>
  </w:style>
  <w:style w:type="paragraph" w:customStyle="1" w:styleId="Gliederunga">
    <w:name w:val="Gliederung a)"/>
    <w:basedOn w:val="Standard"/>
    <w:pPr>
      <w:ind w:left="1135" w:hanging="284"/>
    </w:pPr>
  </w:style>
  <w:style w:type="paragraph" w:customStyle="1" w:styleId="Einrck1cm">
    <w:name w:val="Einrück 1 cm"/>
    <w:basedOn w:val="Standard"/>
    <w:pPr>
      <w:ind w:left="567"/>
    </w:pPr>
  </w:style>
  <w:style w:type="paragraph" w:customStyle="1" w:styleId="Einrck1">
    <w:name w:val="Einrück 1"/>
    <w:aliases w:val="5 cm"/>
    <w:basedOn w:val="Standard"/>
    <w:pPr>
      <w:ind w:left="851"/>
    </w:pPr>
  </w:style>
  <w:style w:type="paragraph" w:customStyle="1" w:styleId="Einrck2cm">
    <w:name w:val="Einrück 2 cm"/>
    <w:basedOn w:val="Standard"/>
    <w:pPr>
      <w:ind w:left="1134"/>
    </w:pPr>
  </w:style>
  <w:style w:type="paragraph" w:customStyle="1" w:styleId="Einrck3cm">
    <w:name w:val="Einrück 3 cm"/>
    <w:basedOn w:val="Standard"/>
    <w:pPr>
      <w:ind w:left="1701"/>
    </w:pPr>
  </w:style>
  <w:style w:type="paragraph" w:customStyle="1" w:styleId="Anstrich">
    <w:name w:val="Anstrich"/>
    <w:basedOn w:val="Standard"/>
    <w:pPr>
      <w:ind w:left="284" w:hanging="284"/>
    </w:pPr>
  </w:style>
  <w:style w:type="paragraph" w:customStyle="1" w:styleId="Anstrich21">
    <w:name w:val="Anstrich2 (1"/>
    <w:aliases w:val="5 cm Einr.)"/>
    <w:basedOn w:val="Standard"/>
    <w:pPr>
      <w:ind w:left="1135" w:hanging="284"/>
    </w:pPr>
  </w:style>
  <w:style w:type="paragraph" w:customStyle="1" w:styleId="Bullet">
    <w:name w:val="Bullet"/>
    <w:basedOn w:val="Standard"/>
    <w:pPr>
      <w:ind w:left="284" w:hanging="284"/>
    </w:pPr>
  </w:style>
  <w:style w:type="paragraph" w:customStyle="1" w:styleId="Bullet2Einr1">
    <w:name w:val="Bullet 2 (Einr. 1"/>
    <w:aliases w:val="5 cm)"/>
    <w:basedOn w:val="Standard"/>
    <w:pPr>
      <w:ind w:left="1135" w:hanging="284"/>
    </w:pPr>
  </w:style>
  <w:style w:type="paragraph" w:customStyle="1" w:styleId="Textfett18pt">
    <w:name w:val="Text  fett 18 pt."/>
    <w:basedOn w:val="Standard"/>
    <w:rPr>
      <w:b/>
      <w:sz w:val="36"/>
    </w:rPr>
  </w:style>
  <w:style w:type="paragraph" w:customStyle="1" w:styleId="Textfett14pt">
    <w:name w:val="Text fett 14 pt."/>
    <w:basedOn w:val="Standard"/>
    <w:rPr>
      <w:b/>
      <w:sz w:val="28"/>
    </w:rPr>
  </w:style>
  <w:style w:type="paragraph" w:customStyle="1" w:styleId="Textfett12pt">
    <w:name w:val="Text fett 12 pt."/>
    <w:basedOn w:val="Standard"/>
    <w:rPr>
      <w:b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  <w:rPr>
      <w:rFonts w:ascii="CorpoS" w:hAnsi="CorpoS"/>
      <w:sz w:val="16"/>
    </w:rPr>
  </w:style>
  <w:style w:type="character" w:styleId="Seitenzahl">
    <w:name w:val="pag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rsid w:val="00A503D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A503DF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C0C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C0C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C0C3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C0C3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C0C3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2C0C3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2C0C3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2C0C3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2C0C3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C0C3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2C0C3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C0C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0C3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0C3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2C0C32"/>
    <w:rPr>
      <w:b/>
      <w:bCs/>
    </w:rPr>
  </w:style>
  <w:style w:type="character" w:styleId="Hervorhebung">
    <w:name w:val="Emphasis"/>
    <w:basedOn w:val="Absatz-Standardschriftart"/>
    <w:uiPriority w:val="20"/>
    <w:qFormat/>
    <w:rsid w:val="002C0C32"/>
    <w:rPr>
      <w:i/>
      <w:iCs/>
    </w:rPr>
  </w:style>
  <w:style w:type="paragraph" w:styleId="KeinLeerraum">
    <w:name w:val="No Spacing"/>
    <w:uiPriority w:val="1"/>
    <w:qFormat/>
    <w:rsid w:val="002C0C32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C0C32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2C0C32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2C0C32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0C3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0C32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2C0C32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2C0C32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2C0C32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2C0C32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2C0C32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C0C32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0C5AC8"/>
    <w:rPr>
      <w:rFonts w:ascii="CorpoS" w:hAnsi="Corpo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Db_hoch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Db_hoch.dot</Template>
  <TotalTime>0</TotalTime>
  <Pages>1</Pages>
  <Words>57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Firma</vt:lpstr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2009-02-17T09:17:00Z</cp:lastPrinted>
  <dcterms:created xsi:type="dcterms:W3CDTF">2025-10-27T10:32:00Z</dcterms:created>
  <dcterms:modified xsi:type="dcterms:W3CDTF">2025-10-27T10:32:00Z</dcterms:modified>
</cp:coreProperties>
</file>