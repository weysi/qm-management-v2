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B283" w14:textId="77777777" w:rsidR="00F65EFC" w:rsidRDefault="00F65EFC" w:rsidP="00F65EFC">
      <w:pPr>
        <w:pStyle w:val="berschrift1"/>
      </w:pPr>
      <w:bookmarkStart w:id="0" w:name="_Toc390926516"/>
      <w:bookmarkStart w:id="1" w:name="_Toc396557554"/>
      <w:r>
        <w:t>Verbesserungen</w:t>
      </w:r>
      <w:bookmarkEnd w:id="0"/>
      <w:r>
        <w:t xml:space="preserve"> (10 3 Fortlaufende Verbesserung)</w:t>
      </w:r>
      <w:bookmarkEnd w:id="1"/>
    </w:p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0"/>
        <w:gridCol w:w="3825"/>
        <w:gridCol w:w="7022"/>
        <w:gridCol w:w="1134"/>
        <w:gridCol w:w="1418"/>
      </w:tblGrid>
      <w:tr w:rsidR="00F65EFC" w:rsidRPr="000D2832" w14:paraId="4FA13B79" w14:textId="77777777" w:rsidTr="00504686">
        <w:trPr>
          <w:cantSplit/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2E19AB" w14:textId="77777777" w:rsidR="00F65EFC" w:rsidRPr="000D2832" w:rsidRDefault="00F65EFC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Nr.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9B72F0" w14:textId="77777777" w:rsidR="00F65EFC" w:rsidRPr="000D2832" w:rsidRDefault="00F65EFC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Verbesserung / mögliches </w:t>
            </w:r>
            <w:r w:rsidRPr="000D2832">
              <w:rPr>
                <w:b/>
                <w:color w:val="000000"/>
              </w:rPr>
              <w:t>Risiko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9953567" w14:textId="77777777" w:rsidR="00F65EFC" w:rsidRPr="000D2832" w:rsidRDefault="00F65EFC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Bewertung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B6E9" w14:textId="77777777" w:rsidR="00F65EFC" w:rsidRPr="000D2832" w:rsidRDefault="00F65EFC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Verant-wortlich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C0AA5" w14:textId="77777777" w:rsidR="00F65EFC" w:rsidRPr="000D2832" w:rsidRDefault="00F65EFC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Wirksamkeit geprüft</w:t>
            </w:r>
          </w:p>
        </w:tc>
      </w:tr>
      <w:tr w:rsidR="00F65EFC" w:rsidRPr="000D2832" w14:paraId="4CA124B8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73817F" w14:textId="77777777" w:rsidR="00F65EFC" w:rsidRPr="000D2832" w:rsidRDefault="00F65EFC" w:rsidP="00504686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3BDE99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  <w:r w:rsidRPr="00EF7825">
              <w:rPr>
                <w:color w:val="FF0000"/>
              </w:rPr>
              <w:t xml:space="preserve">Ausweitung der </w:t>
            </w:r>
            <w:proofErr w:type="spellStart"/>
            <w:r w:rsidRPr="00EF7825">
              <w:rPr>
                <w:color w:val="FF0000"/>
              </w:rPr>
              <w:t>Hotlinezeiten</w:t>
            </w:r>
            <w:proofErr w:type="spellEnd"/>
            <w:r w:rsidRPr="00EF7825">
              <w:rPr>
                <w:color w:val="FF0000"/>
              </w:rPr>
              <w:t xml:space="preserve"> von 09.00 bis 17.00 Uhr. Risiko Pausenabdeckung.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4D757FF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  <w:r w:rsidRPr="00EF7825">
              <w:rPr>
                <w:color w:val="FF0000"/>
              </w:rPr>
              <w:t>Die Zeiten wurden erweitert. Die Mitarbeiterin leitet das Telefon an die Zentrale weiter wenn sie in die Pause geht.</w:t>
            </w:r>
            <w:r>
              <w:rPr>
                <w:color w:val="FF0000"/>
              </w:rPr>
              <w:t xml:space="preserve"> Die Erweiterung wird von Kunden positiv angenommen.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7EE4" w14:textId="77777777" w:rsidR="00F65EFC" w:rsidRPr="00EF7825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BE5F1" w14:textId="77777777" w:rsidR="00F65EFC" w:rsidRPr="00EF7825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  <w:r w:rsidRPr="00EF7825">
              <w:rPr>
                <w:color w:val="FF0000"/>
              </w:rPr>
              <w:t>Ja, 15.03</w:t>
            </w:r>
          </w:p>
        </w:tc>
      </w:tr>
      <w:tr w:rsidR="00F65EFC" w:rsidRPr="000D2832" w14:paraId="23A2DC56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0A7C56" w14:textId="77777777" w:rsidR="00F65EFC" w:rsidRPr="000D2832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50D2BE" w14:textId="77777777" w:rsidR="00F65EFC" w:rsidRPr="008B3899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Rutschmatten in der Produktion auf den Wirtschaftswegen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5B1CB9F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Auslegung von Rutschmatten. Künftig wird es weniger Arbeitsunfälle geben und Beschädigungen am Material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4B55" w14:textId="77777777" w:rsidR="00F65EFC" w:rsidRPr="00EF7825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FDB0A" w14:textId="77777777" w:rsidR="00F65EFC" w:rsidRPr="00EF7825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  <w:r w:rsidRPr="00EF7825">
              <w:rPr>
                <w:color w:val="FF0000"/>
              </w:rPr>
              <w:t>Offen</w:t>
            </w:r>
          </w:p>
        </w:tc>
      </w:tr>
      <w:tr w:rsidR="00F65EFC" w:rsidRPr="000D2832" w14:paraId="535C52E9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EB9095" w14:textId="77777777" w:rsidR="00F65EFC" w:rsidRPr="000D2832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166698" w14:textId="77777777" w:rsidR="00F65EFC" w:rsidRPr="008B3899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F6A8D1D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7EB5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DB241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3C2A9090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E592AF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38F57A" w14:textId="77777777" w:rsidR="00F65EFC" w:rsidRPr="008B3899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2E221C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6F61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0A299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6F03A909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F8BB01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2AF546" w14:textId="77777777" w:rsidR="00F65EFC" w:rsidRPr="008B3899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7104517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41D9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5E80A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5F5A143B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78C390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F370EA" w14:textId="77777777" w:rsidR="00F65EFC" w:rsidRPr="008B3899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73F6F63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1384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66DAB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277ECEA8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C716D8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C41629" w14:textId="77777777" w:rsidR="00F65EFC" w:rsidRPr="008B3899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2931DD9" w14:textId="77777777" w:rsidR="00F65EFC" w:rsidRPr="00EF7825" w:rsidRDefault="00F65EFC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10E3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D7C19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66396337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CADB5F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4EAB44" w14:textId="77777777" w:rsidR="00F65EFC" w:rsidRDefault="00F65EFC" w:rsidP="00504686">
            <w:pPr>
              <w:snapToGrid w:val="0"/>
              <w:spacing w:before="120" w:after="120"/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80D5527" w14:textId="77777777" w:rsidR="00F65EFC" w:rsidRPr="000D2832" w:rsidRDefault="00F65EFC" w:rsidP="00504686">
            <w:pPr>
              <w:snapToGrid w:val="0"/>
              <w:spacing w:before="120" w:after="1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87FF9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663E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27E52AF1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01736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A7517B" w14:textId="77777777" w:rsidR="00F65EFC" w:rsidRDefault="00F65EFC" w:rsidP="00504686">
            <w:pPr>
              <w:snapToGrid w:val="0"/>
              <w:spacing w:before="120" w:after="120"/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7ED8D83" w14:textId="77777777" w:rsidR="00F65EFC" w:rsidRPr="000D2832" w:rsidRDefault="00F65EFC" w:rsidP="00504686">
            <w:pPr>
              <w:snapToGrid w:val="0"/>
              <w:spacing w:before="120" w:after="1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AC6A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1F78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F65EFC" w:rsidRPr="000D2832" w14:paraId="1BBD0150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AD2C0E" w14:textId="77777777" w:rsidR="00F65EFC" w:rsidRDefault="00F65EFC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7FDA06" w14:textId="77777777" w:rsidR="00F65EFC" w:rsidRDefault="00F65EFC" w:rsidP="00504686">
            <w:pPr>
              <w:snapToGrid w:val="0"/>
              <w:spacing w:before="120" w:after="120"/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EDBCFDB" w14:textId="77777777" w:rsidR="00F65EFC" w:rsidRPr="000D2832" w:rsidRDefault="00F65EFC" w:rsidP="00504686">
            <w:pPr>
              <w:snapToGrid w:val="0"/>
              <w:spacing w:before="120" w:after="1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B675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1A5A9" w14:textId="77777777" w:rsidR="00F65EFC" w:rsidRPr="000D2832" w:rsidRDefault="00F65EFC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</w:tbl>
    <w:p w14:paraId="3CE82764" w14:textId="77777777" w:rsidR="00341583" w:rsidRPr="00F65EFC" w:rsidRDefault="00341583" w:rsidP="00F65EFC"/>
    <w:sectPr w:rsidR="00341583" w:rsidRPr="00F65EFC" w:rsidSect="00507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667" w:bottom="1418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91CA" w14:textId="77777777" w:rsidR="00331929" w:rsidRDefault="00331929">
      <w:r>
        <w:separator/>
      </w:r>
    </w:p>
  </w:endnote>
  <w:endnote w:type="continuationSeparator" w:id="0">
    <w:p w14:paraId="57F89ED9" w14:textId="77777777" w:rsidR="00331929" w:rsidRDefault="00331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8487" w14:textId="77777777" w:rsidR="006B4BB6" w:rsidRDefault="006B4BB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AAA66" w14:textId="5F6771EF" w:rsidR="00084AD3" w:rsidRPr="009A3352" w:rsidRDefault="00084AD3" w:rsidP="00084AD3">
    <w:pPr>
      <w:pStyle w:val="Fuzeile"/>
      <w:rPr>
        <w:sz w:val="16"/>
        <w:szCs w:val="16"/>
      </w:rPr>
    </w:pPr>
    <w:r w:rsidRPr="009A3352">
      <w:rPr>
        <w:b/>
        <w:sz w:val="16"/>
        <w:szCs w:val="16"/>
      </w:rPr>
      <w:t xml:space="preserve">Revision 1, Seite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PAGE</w:instrText>
    </w:r>
    <w:r w:rsidRPr="009A3352">
      <w:rPr>
        <w:b/>
        <w:sz w:val="16"/>
        <w:szCs w:val="16"/>
      </w:rPr>
      <w:fldChar w:fldCharType="separate"/>
    </w:r>
    <w:r w:rsidR="006B4BB6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 xml:space="preserve"> von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NUMPAGES</w:instrText>
    </w:r>
    <w:r w:rsidRPr="009A3352">
      <w:rPr>
        <w:b/>
        <w:sz w:val="16"/>
        <w:szCs w:val="16"/>
      </w:rPr>
      <w:fldChar w:fldCharType="separate"/>
    </w:r>
    <w:r w:rsidR="006B4BB6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>, gültig ab xx.</w:t>
    </w:r>
    <w:proofErr w:type="gramStart"/>
    <w:r w:rsidRPr="009A3352"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9157" w14:textId="77777777" w:rsidR="00CC37D1" w:rsidRDefault="00CC37D1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919A2" w14:textId="77777777" w:rsidR="00331929" w:rsidRDefault="00331929">
      <w:r>
        <w:separator/>
      </w:r>
    </w:p>
  </w:footnote>
  <w:footnote w:type="continuationSeparator" w:id="0">
    <w:p w14:paraId="07971AA4" w14:textId="77777777" w:rsidR="00331929" w:rsidRDefault="00331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4501" w14:textId="77777777" w:rsidR="006B4BB6" w:rsidRDefault="006B4BB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16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356"/>
      <w:gridCol w:w="2766"/>
    </w:tblGrid>
    <w:tr w:rsidR="00CC37D1" w14:paraId="626D5FD0" w14:textId="77777777" w:rsidTr="00507856">
      <w:trPr>
        <w:cantSplit/>
        <w:trHeight w:hRule="exact" w:val="1000"/>
      </w:trPr>
      <w:tc>
        <w:tcPr>
          <w:tcW w:w="2694" w:type="dxa"/>
        </w:tcPr>
        <w:p w14:paraId="7B88BF45" w14:textId="76FCE844" w:rsidR="00CC37D1" w:rsidRDefault="00CC37D1"/>
      </w:tc>
      <w:tc>
        <w:tcPr>
          <w:tcW w:w="9356" w:type="dxa"/>
        </w:tcPr>
        <w:p w14:paraId="481EB4F3" w14:textId="77777777" w:rsidR="00CC37D1" w:rsidRPr="006B4BB6" w:rsidRDefault="00F65EFC" w:rsidP="006B4BB6">
          <w:pPr>
            <w:jc w:val="center"/>
            <w:rPr>
              <w:b/>
              <w:sz w:val="24"/>
              <w:szCs w:val="24"/>
            </w:rPr>
          </w:pPr>
          <w:r w:rsidRPr="006B4BB6">
            <w:rPr>
              <w:b/>
              <w:sz w:val="24"/>
              <w:szCs w:val="24"/>
            </w:rPr>
            <w:t>10</w:t>
          </w:r>
          <w:r w:rsidR="00341583" w:rsidRPr="006B4BB6">
            <w:rPr>
              <w:b/>
              <w:sz w:val="24"/>
              <w:szCs w:val="24"/>
            </w:rPr>
            <w:t>.</w:t>
          </w:r>
          <w:r w:rsidRPr="006B4BB6">
            <w:rPr>
              <w:b/>
              <w:sz w:val="24"/>
              <w:szCs w:val="24"/>
            </w:rPr>
            <w:t>3</w:t>
          </w:r>
          <w:r w:rsidR="00341583" w:rsidRPr="006B4BB6">
            <w:rPr>
              <w:b/>
              <w:sz w:val="24"/>
              <w:szCs w:val="24"/>
            </w:rPr>
            <w:t>.0</w:t>
          </w:r>
          <w:r w:rsidR="00CC37D1" w:rsidRPr="006B4BB6">
            <w:rPr>
              <w:b/>
              <w:sz w:val="24"/>
              <w:szCs w:val="24"/>
            </w:rPr>
            <w:t xml:space="preserve"> </w:t>
          </w:r>
          <w:r w:rsidRPr="006B4BB6">
            <w:rPr>
              <w:b/>
              <w:sz w:val="24"/>
              <w:szCs w:val="24"/>
            </w:rPr>
            <w:t>Fortlaufende Verbesserungen</w:t>
          </w:r>
        </w:p>
      </w:tc>
      <w:tc>
        <w:tcPr>
          <w:tcW w:w="2766" w:type="dxa"/>
        </w:tcPr>
        <w:p w14:paraId="5D10A3EB" w14:textId="77777777" w:rsidR="00CC37D1" w:rsidRPr="00924B28" w:rsidRDefault="00924B28">
          <w:pPr>
            <w:rPr>
              <w:b/>
              <w:color w:val="FF0000"/>
            </w:rPr>
          </w:pPr>
          <w:r w:rsidRPr="00924B28">
            <w:rPr>
              <w:b/>
              <w:color w:val="FF0000"/>
            </w:rPr>
            <w:t>Beispielkalkulation</w:t>
          </w:r>
        </w:p>
      </w:tc>
    </w:tr>
  </w:tbl>
  <w:p w14:paraId="1901888E" w14:textId="77777777" w:rsidR="00CC37D1" w:rsidRDefault="00CC37D1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DAD1" w14:textId="77777777" w:rsidR="006B4BB6" w:rsidRDefault="006B4BB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AF8"/>
    <w:multiLevelType w:val="hybridMultilevel"/>
    <w:tmpl w:val="6E7CEB82"/>
    <w:lvl w:ilvl="0" w:tplc="2780AC2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652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7"/>
    <w:rsid w:val="00031B94"/>
    <w:rsid w:val="00036362"/>
    <w:rsid w:val="00084AD3"/>
    <w:rsid w:val="000A45BE"/>
    <w:rsid w:val="000D0370"/>
    <w:rsid w:val="000F3193"/>
    <w:rsid w:val="001C2FF9"/>
    <w:rsid w:val="00237CB4"/>
    <w:rsid w:val="0029472E"/>
    <w:rsid w:val="002E5B52"/>
    <w:rsid w:val="0031687F"/>
    <w:rsid w:val="00331929"/>
    <w:rsid w:val="00341583"/>
    <w:rsid w:val="00371077"/>
    <w:rsid w:val="003D56AD"/>
    <w:rsid w:val="00443682"/>
    <w:rsid w:val="004B2CEF"/>
    <w:rsid w:val="00507856"/>
    <w:rsid w:val="00551CC7"/>
    <w:rsid w:val="005A64C0"/>
    <w:rsid w:val="00655E48"/>
    <w:rsid w:val="0068534F"/>
    <w:rsid w:val="006B4BB6"/>
    <w:rsid w:val="00752917"/>
    <w:rsid w:val="007534F5"/>
    <w:rsid w:val="00794DAD"/>
    <w:rsid w:val="008120BD"/>
    <w:rsid w:val="008D4E39"/>
    <w:rsid w:val="00910EEE"/>
    <w:rsid w:val="00924B28"/>
    <w:rsid w:val="00A445EC"/>
    <w:rsid w:val="00A77ABA"/>
    <w:rsid w:val="00B25CE5"/>
    <w:rsid w:val="00B31B93"/>
    <w:rsid w:val="00BB328A"/>
    <w:rsid w:val="00BD3CC3"/>
    <w:rsid w:val="00C42E61"/>
    <w:rsid w:val="00C46946"/>
    <w:rsid w:val="00CC37D1"/>
    <w:rsid w:val="00D112B4"/>
    <w:rsid w:val="00D16EB7"/>
    <w:rsid w:val="00ED2CD4"/>
    <w:rsid w:val="00F0503A"/>
    <w:rsid w:val="00F65EFC"/>
    <w:rsid w:val="00F73E79"/>
    <w:rsid w:val="00F744EB"/>
    <w:rsid w:val="00FC16BD"/>
    <w:rsid w:val="00FD125B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91F59E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534F"/>
  </w:style>
  <w:style w:type="paragraph" w:styleId="berschrift1">
    <w:name w:val="heading 1"/>
    <w:basedOn w:val="Standard"/>
    <w:next w:val="Standard"/>
    <w:link w:val="berschrift1Zchn"/>
    <w:uiPriority w:val="9"/>
    <w:qFormat/>
    <w:rsid w:val="00685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5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85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85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85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53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534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534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534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character" w:styleId="BesuchterLink">
    <w:name w:val="FollowedHyperlink"/>
    <w:semiHidden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237CB4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5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853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853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53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534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8534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68534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853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534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534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68534F"/>
    <w:rPr>
      <w:b/>
      <w:bCs/>
    </w:rPr>
  </w:style>
  <w:style w:type="character" w:styleId="Hervorhebung">
    <w:name w:val="Emphasis"/>
    <w:basedOn w:val="Absatz-Standardschriftart"/>
    <w:uiPriority w:val="20"/>
    <w:qFormat/>
    <w:rsid w:val="0068534F"/>
    <w:rPr>
      <w:i/>
      <w:iCs/>
    </w:rPr>
  </w:style>
  <w:style w:type="paragraph" w:styleId="KeinLeerraum">
    <w:name w:val="No Spacing"/>
    <w:uiPriority w:val="1"/>
    <w:qFormat/>
    <w:rsid w:val="0068534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68534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68534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68534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534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534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68534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68534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68534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68534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68534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853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85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unten aufgeführter Mitarbeiter wird folgender Einarbeitungsplan festgelegt:</vt:lpstr>
    </vt:vector>
  </TitlesOfParts>
  <Company/>
  <LinksUpToDate>false</LinksUpToDate>
  <CharactersWithSpaces>620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creator>ASZ</dc:creator>
  <dc:description>qmhandbuch.de</dc:description>
  <cp:lastModifiedBy>Praktikant</cp:lastModifiedBy>
  <cp:revision>2</cp:revision>
  <cp:lastPrinted>2005-01-17T12:00:00Z</cp:lastPrinted>
  <dcterms:created xsi:type="dcterms:W3CDTF">2025-10-27T11:45:00Z</dcterms:created>
  <dcterms:modified xsi:type="dcterms:W3CDTF">2025-10-27T11:45:00Z</dcterms:modified>
</cp:coreProperties>
</file>