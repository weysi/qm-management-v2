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69" w:type="dxa"/>
        <w:tblInd w:w="-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4962"/>
        <w:gridCol w:w="2586"/>
        <w:gridCol w:w="36"/>
        <w:gridCol w:w="2198"/>
        <w:gridCol w:w="1418"/>
        <w:gridCol w:w="1417"/>
        <w:gridCol w:w="1276"/>
        <w:gridCol w:w="1276"/>
      </w:tblGrid>
      <w:tr w:rsidR="00B01222" w14:paraId="18AA652F" w14:textId="77777777" w:rsidTr="007A3292">
        <w:trPr>
          <w:cantSplit/>
          <w:trHeight w:val="600"/>
          <w:tblHeader/>
        </w:trPr>
        <w:tc>
          <w:tcPr>
            <w:tcW w:w="7548" w:type="dxa"/>
            <w:gridSpan w:val="2"/>
          </w:tcPr>
          <w:p w14:paraId="2AD88187" w14:textId="77777777" w:rsidR="00B01222" w:rsidRPr="001A02DF" w:rsidRDefault="00B01222" w:rsidP="007A3292">
            <w:pPr>
              <w:pStyle w:val="KeinLeerraum"/>
            </w:pPr>
            <w:r w:rsidRPr="001A02DF">
              <w:t xml:space="preserve">Produkt: </w:t>
            </w:r>
            <w:r w:rsidR="002A7494">
              <w:t xml:space="preserve"> </w:t>
            </w:r>
          </w:p>
        </w:tc>
        <w:tc>
          <w:tcPr>
            <w:tcW w:w="7621" w:type="dxa"/>
            <w:gridSpan w:val="6"/>
          </w:tcPr>
          <w:p w14:paraId="4EEDED03" w14:textId="77777777" w:rsidR="00B01222" w:rsidRPr="001A02DF" w:rsidRDefault="00B01222" w:rsidP="007A3292">
            <w:pPr>
              <w:pStyle w:val="KeinLeerraum"/>
            </w:pPr>
            <w:r w:rsidRPr="001A02DF">
              <w:t>Kunde:</w:t>
            </w:r>
            <w:r w:rsidR="007C7C46">
              <w:t xml:space="preserve"> </w:t>
            </w:r>
          </w:p>
        </w:tc>
      </w:tr>
      <w:tr w:rsidR="00B01222" w14:paraId="579C4480" w14:textId="77777777" w:rsidTr="007A3292">
        <w:trPr>
          <w:cantSplit/>
          <w:trHeight w:val="600"/>
          <w:tblHeader/>
        </w:trPr>
        <w:tc>
          <w:tcPr>
            <w:tcW w:w="15169" w:type="dxa"/>
            <w:gridSpan w:val="8"/>
          </w:tcPr>
          <w:tbl>
            <w:tblPr>
              <w:tblW w:w="0" w:type="auto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4838"/>
              <w:gridCol w:w="4839"/>
              <w:gridCol w:w="4839"/>
            </w:tblGrid>
            <w:tr w:rsidR="00B01222" w:rsidRPr="001A02DF" w14:paraId="0A08A498" w14:textId="77777777">
              <w:tc>
                <w:tcPr>
                  <w:tcW w:w="4838" w:type="dxa"/>
                </w:tcPr>
                <w:p w14:paraId="5BF86E6D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  <w:r w:rsidRPr="001A02DF">
                    <w:rPr>
                      <w:sz w:val="24"/>
                    </w:rPr>
                    <w:t xml:space="preserve">Kundeneigentum: </w:t>
                  </w:r>
                </w:p>
                <w:p w14:paraId="64B127D5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  <w:r w:rsidRPr="001A02DF">
                    <w:rPr>
                      <w:sz w:val="24"/>
                    </w:rPr>
                    <w:sym w:font="Wingdings" w:char="F070"/>
                  </w:r>
                  <w:r w:rsidRPr="001A02DF">
                    <w:rPr>
                      <w:sz w:val="24"/>
                    </w:rPr>
                    <w:t xml:space="preserve"> ja / </w:t>
                  </w:r>
                  <w:r w:rsidRPr="001A02DF">
                    <w:rPr>
                      <w:sz w:val="24"/>
                    </w:rPr>
                    <w:sym w:font="Wingdings" w:char="F070"/>
                  </w:r>
                  <w:r w:rsidRPr="001A02DF">
                    <w:rPr>
                      <w:sz w:val="24"/>
                    </w:rPr>
                    <w:t xml:space="preserve"> nein</w:t>
                  </w:r>
                </w:p>
              </w:tc>
              <w:tc>
                <w:tcPr>
                  <w:tcW w:w="4839" w:type="dxa"/>
                </w:tcPr>
                <w:p w14:paraId="7B520738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</w:p>
                <w:p w14:paraId="14EBDE51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  <w:r w:rsidRPr="001A02DF">
                    <w:rPr>
                      <w:sz w:val="24"/>
                    </w:rPr>
                    <w:t xml:space="preserve">Datum Inbetriebnahme: </w:t>
                  </w:r>
                </w:p>
              </w:tc>
              <w:tc>
                <w:tcPr>
                  <w:tcW w:w="4839" w:type="dxa"/>
                </w:tcPr>
                <w:p w14:paraId="37BC7D5A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</w:p>
                <w:p w14:paraId="5521BAD0" w14:textId="77777777" w:rsidR="00B01222" w:rsidRPr="001A02DF" w:rsidRDefault="00B01222" w:rsidP="007A3292">
                  <w:pPr>
                    <w:pStyle w:val="KeinLeerraum"/>
                    <w:rPr>
                      <w:sz w:val="24"/>
                    </w:rPr>
                  </w:pPr>
                  <w:r w:rsidRPr="001A02DF">
                    <w:rPr>
                      <w:sz w:val="24"/>
                    </w:rPr>
                    <w:t>Chargennummer:</w:t>
                  </w:r>
                </w:p>
              </w:tc>
            </w:tr>
          </w:tbl>
          <w:p w14:paraId="089F0555" w14:textId="77777777" w:rsidR="00B01222" w:rsidRPr="001A02DF" w:rsidRDefault="00B01222" w:rsidP="007A3292">
            <w:pPr>
              <w:pStyle w:val="KeinLeerraum"/>
            </w:pPr>
          </w:p>
        </w:tc>
      </w:tr>
      <w:tr w:rsidR="00B01222" w14:paraId="52FEFDA4" w14:textId="77777777" w:rsidTr="007A3292">
        <w:trPr>
          <w:trHeight w:val="600"/>
          <w:tblHeader/>
        </w:trPr>
        <w:tc>
          <w:tcPr>
            <w:tcW w:w="4962" w:type="dxa"/>
          </w:tcPr>
          <w:p w14:paraId="20FCCC4D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Arbeitsgang</w:t>
            </w:r>
          </w:p>
        </w:tc>
        <w:tc>
          <w:tcPr>
            <w:tcW w:w="4820" w:type="dxa"/>
            <w:gridSpan w:val="3"/>
          </w:tcPr>
          <w:p w14:paraId="1D366BBC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Besonderes</w:t>
            </w:r>
          </w:p>
        </w:tc>
        <w:tc>
          <w:tcPr>
            <w:tcW w:w="1418" w:type="dxa"/>
          </w:tcPr>
          <w:p w14:paraId="4BCFC2E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Bearbeiter Name</w:t>
            </w:r>
          </w:p>
        </w:tc>
        <w:tc>
          <w:tcPr>
            <w:tcW w:w="1417" w:type="dxa"/>
          </w:tcPr>
          <w:p w14:paraId="7C749C7C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Geprüft Prod. Ltg.</w:t>
            </w:r>
          </w:p>
        </w:tc>
        <w:tc>
          <w:tcPr>
            <w:tcW w:w="1276" w:type="dxa"/>
          </w:tcPr>
          <w:p w14:paraId="20A44453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Geprüft QS</w:t>
            </w:r>
          </w:p>
        </w:tc>
        <w:tc>
          <w:tcPr>
            <w:tcW w:w="1276" w:type="dxa"/>
          </w:tcPr>
          <w:p w14:paraId="58DDE09E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Freigabe am:</w:t>
            </w:r>
          </w:p>
        </w:tc>
      </w:tr>
      <w:tr w:rsidR="00B01222" w14:paraId="6106D049" w14:textId="77777777" w:rsidTr="007A3292">
        <w:trPr>
          <w:trHeight w:val="454"/>
          <w:tblHeader/>
        </w:trPr>
        <w:tc>
          <w:tcPr>
            <w:tcW w:w="4962" w:type="dxa"/>
          </w:tcPr>
          <w:p w14:paraId="1B555A2B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 xml:space="preserve">Eingangsprüfung / Aufbau </w:t>
            </w:r>
          </w:p>
        </w:tc>
        <w:tc>
          <w:tcPr>
            <w:tcW w:w="4820" w:type="dxa"/>
            <w:gridSpan w:val="3"/>
          </w:tcPr>
          <w:p w14:paraId="3470D214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6738146B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6D742DD3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1D0EF981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62869B7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3C80DADE" w14:textId="77777777" w:rsidTr="007A3292">
        <w:trPr>
          <w:trHeight w:val="454"/>
        </w:trPr>
        <w:tc>
          <w:tcPr>
            <w:tcW w:w="4962" w:type="dxa"/>
          </w:tcPr>
          <w:p w14:paraId="5D71793A" w14:textId="77777777" w:rsidR="00B01222" w:rsidRPr="001A02DF" w:rsidRDefault="00B01222" w:rsidP="007A3292">
            <w:pPr>
              <w:pStyle w:val="KeinLeerraum"/>
              <w:rPr>
                <w:bCs/>
              </w:rPr>
            </w:pPr>
            <w:r w:rsidRPr="001A02DF">
              <w:rPr>
                <w:bCs/>
              </w:rPr>
              <w:t xml:space="preserve">Status </w:t>
            </w:r>
          </w:p>
        </w:tc>
        <w:tc>
          <w:tcPr>
            <w:tcW w:w="4820" w:type="dxa"/>
            <w:gridSpan w:val="3"/>
          </w:tcPr>
          <w:p w14:paraId="654497CF" w14:textId="77777777" w:rsidR="00B01222" w:rsidRPr="001A02DF" w:rsidRDefault="00B01222" w:rsidP="007A3292">
            <w:pPr>
              <w:pStyle w:val="KeinLeerraum"/>
              <w:rPr>
                <w:bCs/>
              </w:rPr>
            </w:pPr>
          </w:p>
        </w:tc>
        <w:tc>
          <w:tcPr>
            <w:tcW w:w="1418" w:type="dxa"/>
          </w:tcPr>
          <w:p w14:paraId="1380D611" w14:textId="77777777" w:rsidR="00B01222" w:rsidRPr="001A02DF" w:rsidRDefault="00B01222" w:rsidP="007A3292">
            <w:pPr>
              <w:pStyle w:val="KeinLeerraum"/>
              <w:rPr>
                <w:bCs/>
              </w:rPr>
            </w:pPr>
          </w:p>
        </w:tc>
        <w:tc>
          <w:tcPr>
            <w:tcW w:w="1417" w:type="dxa"/>
          </w:tcPr>
          <w:p w14:paraId="50A0F2F0" w14:textId="77777777" w:rsidR="00B01222" w:rsidRPr="001A02DF" w:rsidRDefault="00B01222" w:rsidP="007A3292">
            <w:pPr>
              <w:pStyle w:val="KeinLeerraum"/>
              <w:rPr>
                <w:bCs/>
              </w:rPr>
            </w:pPr>
          </w:p>
        </w:tc>
        <w:tc>
          <w:tcPr>
            <w:tcW w:w="1276" w:type="dxa"/>
          </w:tcPr>
          <w:p w14:paraId="4994B3D5" w14:textId="77777777" w:rsidR="00B01222" w:rsidRPr="001A02DF" w:rsidRDefault="00B01222" w:rsidP="007A3292">
            <w:pPr>
              <w:pStyle w:val="KeinLeerraum"/>
              <w:rPr>
                <w:bCs/>
              </w:rPr>
            </w:pPr>
          </w:p>
        </w:tc>
        <w:tc>
          <w:tcPr>
            <w:tcW w:w="1276" w:type="dxa"/>
          </w:tcPr>
          <w:p w14:paraId="68C3D9A1" w14:textId="77777777" w:rsidR="00B01222" w:rsidRPr="001A02DF" w:rsidRDefault="00B01222" w:rsidP="007A3292">
            <w:pPr>
              <w:pStyle w:val="KeinLeerraum"/>
              <w:rPr>
                <w:bCs/>
              </w:rPr>
            </w:pPr>
          </w:p>
        </w:tc>
      </w:tr>
      <w:tr w:rsidR="00B01222" w14:paraId="44308B58" w14:textId="77777777" w:rsidTr="007A3292">
        <w:trPr>
          <w:trHeight w:val="454"/>
        </w:trPr>
        <w:tc>
          <w:tcPr>
            <w:tcW w:w="4962" w:type="dxa"/>
          </w:tcPr>
          <w:p w14:paraId="3659474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Gesperrt</w:t>
            </w:r>
          </w:p>
        </w:tc>
        <w:tc>
          <w:tcPr>
            <w:tcW w:w="4820" w:type="dxa"/>
            <w:gridSpan w:val="3"/>
          </w:tcPr>
          <w:p w14:paraId="1A100CFE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74CF2777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4A29ED1A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4579D570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6DFDFF1A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5E5FAE68" w14:textId="77777777" w:rsidTr="007A3292">
        <w:trPr>
          <w:trHeight w:val="454"/>
        </w:trPr>
        <w:tc>
          <w:tcPr>
            <w:tcW w:w="4962" w:type="dxa"/>
          </w:tcPr>
          <w:p w14:paraId="155E956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Vor Reparatur</w:t>
            </w:r>
          </w:p>
        </w:tc>
        <w:tc>
          <w:tcPr>
            <w:tcW w:w="4820" w:type="dxa"/>
            <w:gridSpan w:val="3"/>
          </w:tcPr>
          <w:p w14:paraId="68962924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63B54808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 xml:space="preserve"> </w:t>
            </w:r>
          </w:p>
        </w:tc>
        <w:tc>
          <w:tcPr>
            <w:tcW w:w="1417" w:type="dxa"/>
          </w:tcPr>
          <w:p w14:paraId="3C9941B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5E7A9EAF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212688ED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7CA6603C" w14:textId="77777777" w:rsidTr="007A3292">
        <w:trPr>
          <w:trHeight w:val="454"/>
        </w:trPr>
        <w:tc>
          <w:tcPr>
            <w:tcW w:w="4962" w:type="dxa"/>
          </w:tcPr>
          <w:p w14:paraId="17B2C278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In Arbeit</w:t>
            </w:r>
          </w:p>
        </w:tc>
        <w:tc>
          <w:tcPr>
            <w:tcW w:w="4820" w:type="dxa"/>
            <w:gridSpan w:val="3"/>
          </w:tcPr>
          <w:p w14:paraId="3FDB44A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59E5399E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49E04DC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3D146392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523CAC2F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6D9DEF16" w14:textId="77777777" w:rsidTr="007A3292">
        <w:trPr>
          <w:trHeight w:val="454"/>
        </w:trPr>
        <w:tc>
          <w:tcPr>
            <w:tcW w:w="4962" w:type="dxa"/>
          </w:tcPr>
          <w:p w14:paraId="15C6E3D9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Vor Prüfung</w:t>
            </w:r>
          </w:p>
        </w:tc>
        <w:tc>
          <w:tcPr>
            <w:tcW w:w="4820" w:type="dxa"/>
            <w:gridSpan w:val="3"/>
          </w:tcPr>
          <w:p w14:paraId="0A1FADAA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7C55FE3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0A066B4F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334F7BC2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0B4B94F3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0AF47D8E" w14:textId="77777777" w:rsidTr="007A3292">
        <w:trPr>
          <w:trHeight w:val="454"/>
        </w:trPr>
        <w:tc>
          <w:tcPr>
            <w:tcW w:w="4962" w:type="dxa"/>
          </w:tcPr>
          <w:p w14:paraId="5EEA23C3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Endprüfung</w:t>
            </w:r>
          </w:p>
        </w:tc>
        <w:tc>
          <w:tcPr>
            <w:tcW w:w="4820" w:type="dxa"/>
            <w:gridSpan w:val="3"/>
          </w:tcPr>
          <w:p w14:paraId="576AEAF2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3BC4307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708403F1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13983608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515D7F9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2AF316C7" w14:textId="77777777" w:rsidTr="007A3292">
        <w:trPr>
          <w:trHeight w:val="454"/>
        </w:trPr>
        <w:tc>
          <w:tcPr>
            <w:tcW w:w="4962" w:type="dxa"/>
          </w:tcPr>
          <w:p w14:paraId="60815ED1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Lager</w:t>
            </w:r>
          </w:p>
        </w:tc>
        <w:tc>
          <w:tcPr>
            <w:tcW w:w="4820" w:type="dxa"/>
            <w:gridSpan w:val="3"/>
          </w:tcPr>
          <w:p w14:paraId="5E1F5489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72FAF916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2132C1B9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333E8C1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0190CC1D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62479029" w14:textId="77777777" w:rsidTr="007A3292">
        <w:trPr>
          <w:trHeight w:val="454"/>
        </w:trPr>
        <w:tc>
          <w:tcPr>
            <w:tcW w:w="4962" w:type="dxa"/>
          </w:tcPr>
          <w:p w14:paraId="4ABDAA82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  <w:r w:rsidRPr="001A02DF">
              <w:rPr>
                <w:sz w:val="24"/>
              </w:rPr>
              <w:t>Vor Versand</w:t>
            </w:r>
          </w:p>
        </w:tc>
        <w:tc>
          <w:tcPr>
            <w:tcW w:w="4820" w:type="dxa"/>
            <w:gridSpan w:val="3"/>
          </w:tcPr>
          <w:p w14:paraId="694316E0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8" w:type="dxa"/>
          </w:tcPr>
          <w:p w14:paraId="4DD18935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417" w:type="dxa"/>
          </w:tcPr>
          <w:p w14:paraId="7A899D6D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0C696360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  <w:tc>
          <w:tcPr>
            <w:tcW w:w="1276" w:type="dxa"/>
          </w:tcPr>
          <w:p w14:paraId="42160841" w14:textId="77777777" w:rsidR="00B01222" w:rsidRPr="001A02DF" w:rsidRDefault="00B01222" w:rsidP="007A3292">
            <w:pPr>
              <w:pStyle w:val="KeinLeerraum"/>
              <w:rPr>
                <w:sz w:val="24"/>
              </w:rPr>
            </w:pPr>
          </w:p>
        </w:tc>
      </w:tr>
      <w:tr w:rsidR="00B01222" w14:paraId="0759C36E" w14:textId="77777777" w:rsidTr="007A3292">
        <w:trPr>
          <w:trHeight w:val="454"/>
        </w:trPr>
        <w:tc>
          <w:tcPr>
            <w:tcW w:w="4962" w:type="dxa"/>
          </w:tcPr>
          <w:p w14:paraId="6E7259F8" w14:textId="77777777" w:rsidR="00B01222" w:rsidRPr="001A02DF" w:rsidRDefault="00B01222" w:rsidP="007A3292">
            <w:pPr>
              <w:pStyle w:val="KeinLeerraum"/>
              <w:rPr>
                <w:sz w:val="24"/>
                <w:lang w:val="fr-FR"/>
              </w:rPr>
            </w:pPr>
            <w:r w:rsidRPr="001A02DF">
              <w:rPr>
                <w:sz w:val="24"/>
                <w:lang w:val="fr-FR"/>
              </w:rPr>
              <w:t>Installation</w:t>
            </w:r>
          </w:p>
        </w:tc>
        <w:tc>
          <w:tcPr>
            <w:tcW w:w="4820" w:type="dxa"/>
            <w:gridSpan w:val="3"/>
          </w:tcPr>
          <w:p w14:paraId="33F28092" w14:textId="77777777" w:rsidR="00B01222" w:rsidRPr="001A02DF" w:rsidRDefault="00B01222" w:rsidP="007A3292">
            <w:pPr>
              <w:pStyle w:val="KeinLeerraum"/>
              <w:rPr>
                <w:lang w:val="fr-FR"/>
              </w:rPr>
            </w:pPr>
          </w:p>
        </w:tc>
        <w:tc>
          <w:tcPr>
            <w:tcW w:w="1418" w:type="dxa"/>
          </w:tcPr>
          <w:p w14:paraId="793B3614" w14:textId="77777777" w:rsidR="00B01222" w:rsidRPr="001A02DF" w:rsidRDefault="00B01222" w:rsidP="007A3292">
            <w:pPr>
              <w:pStyle w:val="KeinLeerraum"/>
              <w:rPr>
                <w:lang w:val="fr-FR"/>
              </w:rPr>
            </w:pPr>
          </w:p>
        </w:tc>
        <w:tc>
          <w:tcPr>
            <w:tcW w:w="1417" w:type="dxa"/>
          </w:tcPr>
          <w:p w14:paraId="6F96A3AF" w14:textId="77777777" w:rsidR="00B01222" w:rsidRPr="001A02DF" w:rsidRDefault="00B01222" w:rsidP="007A3292">
            <w:pPr>
              <w:pStyle w:val="KeinLeerraum"/>
              <w:rPr>
                <w:lang w:val="fr-FR"/>
              </w:rPr>
            </w:pPr>
          </w:p>
        </w:tc>
        <w:tc>
          <w:tcPr>
            <w:tcW w:w="1276" w:type="dxa"/>
          </w:tcPr>
          <w:p w14:paraId="01126BB0" w14:textId="77777777" w:rsidR="00B01222" w:rsidRPr="001A02DF" w:rsidRDefault="00B01222" w:rsidP="007A3292">
            <w:pPr>
              <w:pStyle w:val="KeinLeerraum"/>
              <w:rPr>
                <w:lang w:val="fr-FR"/>
              </w:rPr>
            </w:pPr>
          </w:p>
        </w:tc>
        <w:tc>
          <w:tcPr>
            <w:tcW w:w="1276" w:type="dxa"/>
          </w:tcPr>
          <w:p w14:paraId="3AB9DCD6" w14:textId="77777777" w:rsidR="00B01222" w:rsidRPr="001A02DF" w:rsidRDefault="00B01222" w:rsidP="007A3292">
            <w:pPr>
              <w:pStyle w:val="KeinLeerraum"/>
              <w:rPr>
                <w:lang w:val="fr-FR"/>
              </w:rPr>
            </w:pPr>
          </w:p>
        </w:tc>
      </w:tr>
      <w:tr w:rsidR="00B01222" w14:paraId="0549BAB1" w14:textId="77777777" w:rsidTr="007A3292">
        <w:trPr>
          <w:trHeight w:val="454"/>
        </w:trPr>
        <w:tc>
          <w:tcPr>
            <w:tcW w:w="4962" w:type="dxa"/>
          </w:tcPr>
          <w:p w14:paraId="19AB0F0E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  <w:r w:rsidRPr="001A02DF">
              <w:rPr>
                <w:lang w:val="de-CH"/>
              </w:rPr>
              <w:t>Vor Inbetriebnahme</w:t>
            </w:r>
          </w:p>
        </w:tc>
        <w:tc>
          <w:tcPr>
            <w:tcW w:w="4820" w:type="dxa"/>
            <w:gridSpan w:val="3"/>
          </w:tcPr>
          <w:p w14:paraId="526D597C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8" w:type="dxa"/>
          </w:tcPr>
          <w:p w14:paraId="480EDC3D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7" w:type="dxa"/>
          </w:tcPr>
          <w:p w14:paraId="7D23E31A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64CC5F91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0F7B3916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</w:tr>
      <w:tr w:rsidR="00B01222" w14:paraId="2E4EE7CD" w14:textId="77777777" w:rsidTr="007A3292">
        <w:trPr>
          <w:trHeight w:val="454"/>
        </w:trPr>
        <w:tc>
          <w:tcPr>
            <w:tcW w:w="4962" w:type="dxa"/>
          </w:tcPr>
          <w:p w14:paraId="788BC687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  <w:r w:rsidRPr="001A02DF">
              <w:rPr>
                <w:lang w:val="de-CH"/>
              </w:rPr>
              <w:t>Einweisung</w:t>
            </w:r>
          </w:p>
        </w:tc>
        <w:tc>
          <w:tcPr>
            <w:tcW w:w="4820" w:type="dxa"/>
            <w:gridSpan w:val="3"/>
          </w:tcPr>
          <w:p w14:paraId="254C2C05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8" w:type="dxa"/>
          </w:tcPr>
          <w:p w14:paraId="764182C5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7" w:type="dxa"/>
          </w:tcPr>
          <w:p w14:paraId="4A42C04B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7DD7D97B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5CBF3486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</w:tr>
      <w:tr w:rsidR="00B01222" w14:paraId="4E42537A" w14:textId="77777777" w:rsidTr="007A3292">
        <w:trPr>
          <w:trHeight w:val="454"/>
        </w:trPr>
        <w:tc>
          <w:tcPr>
            <w:tcW w:w="4962" w:type="dxa"/>
          </w:tcPr>
          <w:p w14:paraId="241F6543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  <w:r w:rsidRPr="001A02DF">
              <w:rPr>
                <w:lang w:val="de-CH"/>
              </w:rPr>
              <w:t>In Betrieb</w:t>
            </w:r>
          </w:p>
        </w:tc>
        <w:tc>
          <w:tcPr>
            <w:tcW w:w="4820" w:type="dxa"/>
            <w:gridSpan w:val="3"/>
          </w:tcPr>
          <w:p w14:paraId="637C813F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8" w:type="dxa"/>
          </w:tcPr>
          <w:p w14:paraId="3A7739C9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417" w:type="dxa"/>
          </w:tcPr>
          <w:p w14:paraId="0AF09D14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4BC6BF90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  <w:tc>
          <w:tcPr>
            <w:tcW w:w="1276" w:type="dxa"/>
          </w:tcPr>
          <w:p w14:paraId="22AFD31A" w14:textId="77777777" w:rsidR="00B01222" w:rsidRPr="001A02DF" w:rsidRDefault="00B01222" w:rsidP="007A3292">
            <w:pPr>
              <w:pStyle w:val="KeinLeerraum"/>
              <w:rPr>
                <w:lang w:val="de-CH"/>
              </w:rPr>
            </w:pPr>
          </w:p>
        </w:tc>
      </w:tr>
      <w:tr w:rsidR="00B01222" w14:paraId="3BBAA022" w14:textId="77777777" w:rsidTr="007A3292">
        <w:trPr>
          <w:cantSplit/>
          <w:trHeight w:val="454"/>
        </w:trPr>
        <w:tc>
          <w:tcPr>
            <w:tcW w:w="7584" w:type="dxa"/>
            <w:gridSpan w:val="3"/>
          </w:tcPr>
          <w:p w14:paraId="618950A7" w14:textId="77777777" w:rsidR="00B01222" w:rsidRPr="001A02DF" w:rsidRDefault="00B01222" w:rsidP="007A3292">
            <w:pPr>
              <w:pStyle w:val="KeinLeerraum"/>
            </w:pPr>
            <w:r w:rsidRPr="001A02DF">
              <w:t>Abschluss / Datum / Handzeichen / Tätigkeiten</w:t>
            </w:r>
          </w:p>
        </w:tc>
        <w:tc>
          <w:tcPr>
            <w:tcW w:w="7585" w:type="dxa"/>
            <w:gridSpan w:val="5"/>
          </w:tcPr>
          <w:p w14:paraId="6BE7EEA2" w14:textId="77777777" w:rsidR="00B01222" w:rsidRPr="001A02DF" w:rsidRDefault="00B01222" w:rsidP="007A3292">
            <w:pPr>
              <w:pStyle w:val="KeinLeerraum"/>
            </w:pPr>
            <w:r w:rsidRPr="001A02DF">
              <w:t>Hinweise für Ersatzteilbevorratung bzw. vorbeugende Instandhaltung übergeben</w:t>
            </w:r>
          </w:p>
        </w:tc>
      </w:tr>
    </w:tbl>
    <w:p w14:paraId="019E05C2" w14:textId="77777777" w:rsidR="00B01222" w:rsidRDefault="00B01222" w:rsidP="007A3292">
      <w:pPr>
        <w:pStyle w:val="KeinLeerraum"/>
        <w:rPr>
          <w:sz w:val="2"/>
        </w:rPr>
      </w:pPr>
    </w:p>
    <w:sectPr w:rsidR="00B01222" w:rsidSect="001D32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40" w:h="11907" w:orient="landscape" w:code="9"/>
      <w:pgMar w:top="1418" w:right="1134" w:bottom="1276" w:left="112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ACCC7" w14:textId="77777777" w:rsidR="008B2EB2" w:rsidRDefault="008B2EB2">
      <w:r>
        <w:separator/>
      </w:r>
    </w:p>
  </w:endnote>
  <w:endnote w:type="continuationSeparator" w:id="0">
    <w:p w14:paraId="209015A6" w14:textId="77777777" w:rsidR="008B2EB2" w:rsidRDefault="008B2E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62682" w14:textId="77777777" w:rsidR="00F76F8A" w:rsidRDefault="00F76F8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30D6" w14:textId="1C926B1F" w:rsidR="00B3048A" w:rsidRDefault="00B3048A" w:rsidP="00B3048A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1,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D661F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D661F4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xx.</w:t>
    </w:r>
    <w:proofErr w:type="gramStart"/>
    <w:r>
      <w:rPr>
        <w:b/>
        <w:sz w:val="16"/>
        <w:szCs w:val="16"/>
      </w:rPr>
      <w:t>xx.xxxx</w:t>
    </w:r>
    <w:proofErr w:type="gramEnd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5EE3C" w14:textId="77777777" w:rsidR="00B01222" w:rsidRDefault="00B01222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D7891" w14:textId="77777777" w:rsidR="008B2EB2" w:rsidRDefault="008B2EB2">
      <w:r>
        <w:separator/>
      </w:r>
    </w:p>
  </w:footnote>
  <w:footnote w:type="continuationSeparator" w:id="0">
    <w:p w14:paraId="33B2C861" w14:textId="77777777" w:rsidR="008B2EB2" w:rsidRDefault="008B2E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466D4" w14:textId="77777777" w:rsidR="00F76F8A" w:rsidRDefault="00F76F8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9639"/>
      <w:gridCol w:w="2694"/>
    </w:tblGrid>
    <w:tr w:rsidR="00B01222" w14:paraId="48F4C289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B01222" w14:paraId="25BC94CC" w14:textId="77777777">
            <w:trPr>
              <w:trHeight w:val="993"/>
            </w:trPr>
            <w:tc>
              <w:tcPr>
                <w:tcW w:w="2694" w:type="dxa"/>
              </w:tcPr>
              <w:p w14:paraId="1B1C3F7E" w14:textId="354B15DC" w:rsidR="00B01222" w:rsidRDefault="00B01222"/>
            </w:tc>
          </w:tr>
        </w:tbl>
        <w:p w14:paraId="4EA52FA6" w14:textId="77777777" w:rsidR="00B01222" w:rsidRDefault="00B01222"/>
      </w:tc>
      <w:tc>
        <w:tcPr>
          <w:tcW w:w="9639" w:type="dxa"/>
        </w:tcPr>
        <w:p w14:paraId="3221CF78" w14:textId="77777777" w:rsidR="00B01222" w:rsidRPr="00512E3A" w:rsidRDefault="007A3292" w:rsidP="00512E3A">
          <w:pPr>
            <w:jc w:val="center"/>
            <w:rPr>
              <w:b/>
              <w:sz w:val="24"/>
              <w:szCs w:val="24"/>
            </w:rPr>
          </w:pPr>
          <w:r w:rsidRPr="00512E3A">
            <w:rPr>
              <w:b/>
              <w:sz w:val="24"/>
              <w:szCs w:val="24"/>
            </w:rPr>
            <w:t>8</w:t>
          </w:r>
          <w:r w:rsidR="00512E3A">
            <w:rPr>
              <w:b/>
              <w:sz w:val="24"/>
              <w:szCs w:val="24"/>
            </w:rPr>
            <w:t>.5.</w:t>
          </w:r>
          <w:r w:rsidRPr="00512E3A">
            <w:rPr>
              <w:b/>
              <w:sz w:val="24"/>
              <w:szCs w:val="24"/>
            </w:rPr>
            <w:t>2</w:t>
          </w:r>
          <w:r w:rsidR="00B01222" w:rsidRPr="00512E3A">
            <w:rPr>
              <w:b/>
              <w:sz w:val="24"/>
              <w:szCs w:val="24"/>
            </w:rPr>
            <w:t xml:space="preserve"> Begleitblatt Produktstatus</w:t>
          </w:r>
          <w:r w:rsidR="00D661F4">
            <w:rPr>
              <w:b/>
              <w:sz w:val="24"/>
              <w:szCs w:val="24"/>
            </w:rPr>
            <w:t xml:space="preserve"> </w:t>
          </w:r>
        </w:p>
      </w:tc>
      <w:tc>
        <w:tcPr>
          <w:tcW w:w="2694" w:type="dxa"/>
        </w:tcPr>
        <w:p w14:paraId="5620F21A" w14:textId="77777777" w:rsidR="00B01222" w:rsidRDefault="00B01222"/>
      </w:tc>
    </w:tr>
  </w:tbl>
  <w:p w14:paraId="70D7DB9B" w14:textId="77777777" w:rsidR="00B01222" w:rsidRDefault="00B01222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B01222" w14:paraId="379CB5A8" w14:textId="77777777">
      <w:trPr>
        <w:cantSplit/>
        <w:trHeight w:hRule="exact" w:val="1200"/>
      </w:trPr>
      <w:tc>
        <w:tcPr>
          <w:tcW w:w="2552" w:type="dxa"/>
        </w:tcPr>
        <w:p w14:paraId="08A6C918" w14:textId="77777777" w:rsidR="00B01222" w:rsidRDefault="00E11F35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33E68AC5" wp14:editId="2E6681DB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017D44E9" w14:textId="77777777" w:rsidR="00B01222" w:rsidRDefault="00B01222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3DC9520C" w14:textId="77777777" w:rsidR="00B01222" w:rsidRDefault="00B01222">
          <w:pPr>
            <w:jc w:val="center"/>
            <w:rPr>
              <w:b/>
              <w:sz w:val="24"/>
            </w:rPr>
          </w:pPr>
        </w:p>
        <w:p w14:paraId="6F5D6110" w14:textId="77777777" w:rsidR="00B01222" w:rsidRDefault="00B01222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6C618BC9" w14:textId="2773520F" w:rsidR="00B01222" w:rsidRDefault="00B01222">
          <w:r>
            <w:t xml:space="preserve">Gültig ab: </w:t>
          </w:r>
          <w:fldSimple w:instr=" DATE  \* MERGEFORMAT ">
            <w:r w:rsidR="00D93FA5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753C8A4A" w14:textId="77777777" w:rsidR="00B01222" w:rsidRDefault="00B01222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>
              <w:rPr>
                <w:noProof/>
              </w:rPr>
              <w:t>1</w:t>
            </w:r>
          </w:fldSimple>
        </w:p>
        <w:p w14:paraId="2E9224DB" w14:textId="77777777" w:rsidR="00B01222" w:rsidRDefault="00B01222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>
            <w:rPr>
              <w:noProof/>
              <w:sz w:val="16"/>
            </w:rPr>
            <w:t>7533 Begleitblatt Produktstatus.DOC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11F1CE8B" w14:textId="77777777" w:rsidR="00B01222" w:rsidRDefault="00B01222">
    <w:pPr>
      <w:pStyle w:val="Kopfzeile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2708CA"/>
    <w:multiLevelType w:val="singleLevel"/>
    <w:tmpl w:val="9CDC4EC6"/>
    <w:lvl w:ilvl="0">
      <w:start w:val="5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2" w15:restartNumberingAfterBreak="0">
    <w:nsid w:val="0C32148E"/>
    <w:multiLevelType w:val="singleLevel"/>
    <w:tmpl w:val="7A84B484"/>
    <w:lvl w:ilvl="0">
      <w:start w:val="3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3" w15:restartNumberingAfterBreak="0">
    <w:nsid w:val="26136E7F"/>
    <w:multiLevelType w:val="singleLevel"/>
    <w:tmpl w:val="77CE81E8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4" w15:restartNumberingAfterBreak="0">
    <w:nsid w:val="682B1142"/>
    <w:multiLevelType w:val="singleLevel"/>
    <w:tmpl w:val="8F9CED8E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5" w15:restartNumberingAfterBreak="0">
    <w:nsid w:val="6C565F24"/>
    <w:multiLevelType w:val="singleLevel"/>
    <w:tmpl w:val="70F862C6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4"/>
      </w:rPr>
    </w:lvl>
  </w:abstractNum>
  <w:abstractNum w:abstractNumId="6" w15:restartNumberingAfterBreak="0">
    <w:nsid w:val="6EEF16C3"/>
    <w:multiLevelType w:val="singleLevel"/>
    <w:tmpl w:val="E98EA29E"/>
    <w:lvl w:ilvl="0">
      <w:start w:val="4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7" w15:restartNumberingAfterBreak="0">
    <w:nsid w:val="7436061E"/>
    <w:multiLevelType w:val="singleLevel"/>
    <w:tmpl w:val="98BE46F2"/>
    <w:lvl w:ilvl="0">
      <w:start w:val="2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num w:numId="1" w16cid:durableId="1953706184">
    <w:abstractNumId w:val="3"/>
  </w:num>
  <w:num w:numId="2" w16cid:durableId="62147073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3" w16cid:durableId="888147192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4" w16cid:durableId="1325623842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5" w16cid:durableId="877816394">
    <w:abstractNumId w:val="3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6" w16cid:durableId="96130377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7" w16cid:durableId="681203171">
    <w:abstractNumId w:val="4"/>
  </w:num>
  <w:num w:numId="8" w16cid:durableId="1826239444">
    <w:abstractNumId w:val="7"/>
  </w:num>
  <w:num w:numId="9" w16cid:durableId="1615014448">
    <w:abstractNumId w:val="2"/>
  </w:num>
  <w:num w:numId="10" w16cid:durableId="1505628467">
    <w:abstractNumId w:val="6"/>
  </w:num>
  <w:num w:numId="11" w16cid:durableId="99109876">
    <w:abstractNumId w:val="1"/>
  </w:num>
  <w:num w:numId="12" w16cid:durableId="911891068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276" w:hanging="283"/>
        </w:pPr>
        <w:rPr>
          <w:rFonts w:ascii="Symbol" w:hAnsi="Symbol" w:hint="default"/>
        </w:rPr>
      </w:lvl>
    </w:lvlOverride>
  </w:num>
  <w:num w:numId="13" w16cid:durableId="1520043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8D6"/>
    <w:rsid w:val="000A7B4F"/>
    <w:rsid w:val="000A7DAD"/>
    <w:rsid w:val="000D70F2"/>
    <w:rsid w:val="000F4ED7"/>
    <w:rsid w:val="00131A48"/>
    <w:rsid w:val="001A02DF"/>
    <w:rsid w:val="001A43BC"/>
    <w:rsid w:val="001D325B"/>
    <w:rsid w:val="00204DA7"/>
    <w:rsid w:val="002A7494"/>
    <w:rsid w:val="003B38B0"/>
    <w:rsid w:val="003D49A9"/>
    <w:rsid w:val="00451119"/>
    <w:rsid w:val="00512E3A"/>
    <w:rsid w:val="006F59D7"/>
    <w:rsid w:val="00796089"/>
    <w:rsid w:val="007A3292"/>
    <w:rsid w:val="007C7C46"/>
    <w:rsid w:val="00831849"/>
    <w:rsid w:val="008B2EB2"/>
    <w:rsid w:val="00937A9A"/>
    <w:rsid w:val="00B01222"/>
    <w:rsid w:val="00B3048A"/>
    <w:rsid w:val="00B34898"/>
    <w:rsid w:val="00B94C37"/>
    <w:rsid w:val="00C3528B"/>
    <w:rsid w:val="00D168D6"/>
    <w:rsid w:val="00D661F4"/>
    <w:rsid w:val="00D93FA5"/>
    <w:rsid w:val="00E11F35"/>
    <w:rsid w:val="00F00003"/>
    <w:rsid w:val="00F76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186AE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A02DF"/>
  </w:style>
  <w:style w:type="paragraph" w:styleId="berschrift1">
    <w:name w:val="heading 1"/>
    <w:basedOn w:val="Standard"/>
    <w:next w:val="Standard"/>
    <w:link w:val="berschrift1Zchn"/>
    <w:uiPriority w:val="9"/>
    <w:qFormat/>
    <w:rsid w:val="001A02D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A02D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A02D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A02D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A02D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A02D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A02D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A02D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A02D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basedOn w:val="Absatz-Standardschriftart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character" w:customStyle="1" w:styleId="berschrift1Zchn">
    <w:name w:val="Überschrift 1 Zchn"/>
    <w:basedOn w:val="Absatz-Standardschriftart"/>
    <w:link w:val="berschrift1"/>
    <w:uiPriority w:val="9"/>
    <w:rsid w:val="001A02D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A02D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A02D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A02D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A02D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A02D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A02D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A02D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A02D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1A02D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1A02D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1A02D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A02D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A02D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1A02DF"/>
    <w:rPr>
      <w:b/>
      <w:bCs/>
    </w:rPr>
  </w:style>
  <w:style w:type="character" w:styleId="Hervorhebung">
    <w:name w:val="Emphasis"/>
    <w:basedOn w:val="Absatz-Standardschriftart"/>
    <w:uiPriority w:val="20"/>
    <w:qFormat/>
    <w:rsid w:val="001A02DF"/>
    <w:rPr>
      <w:i/>
      <w:iCs/>
    </w:rPr>
  </w:style>
  <w:style w:type="paragraph" w:styleId="KeinLeerraum">
    <w:name w:val="No Spacing"/>
    <w:uiPriority w:val="1"/>
    <w:qFormat/>
    <w:rsid w:val="001A02DF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1A02DF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1A02D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1A02DF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A02D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A02D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1A02D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1A02D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1A02D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1A02D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1A02D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1A02DF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B304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2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%20KS\Firma\Vorlagen\A%20AA%20breit.dot" TargetMode="External"/></Relationships>
</file>

<file path=word/media/LOGO_PLACEHOLDER.txt>{{FIRMENLOGO}} - Replace this image with your company logo
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 breit.dot</Template>
  <TotalTime>0</TotalTime>
  <Pages>1</Pages>
  <Words>74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                                                  Gefährdungsermittlung nach ArbSchG §§ 5,6                                  </vt:lpstr>
    </vt:vector>
  </TitlesOfParts>
  <Company/>
  <LinksUpToDate>false</LinksUpToDate>
  <CharactersWithSpaces>542</CharactersWithSpaces>
  <SharedDoc>false</SharedDoc>
  <HLinks>
    <vt:vector size="12" baseType="variant"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2001-01-09T18:21:00Z</cp:lastPrinted>
  <dcterms:created xsi:type="dcterms:W3CDTF">2025-10-27T11:28:00Z</dcterms:created>
  <dcterms:modified xsi:type="dcterms:W3CDTF">2025-10-27T11:28:00Z</dcterms:modified>
</cp:coreProperties>
</file>