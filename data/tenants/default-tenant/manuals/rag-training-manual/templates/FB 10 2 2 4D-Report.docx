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3"/>
        <w:gridCol w:w="4395"/>
      </w:tblGrid>
      <w:tr w:rsidR="00156D5F" w14:paraId="315A2021" w14:textId="77777777" w:rsidTr="00EF247C">
        <w:tc>
          <w:tcPr>
            <w:tcW w:w="5173" w:type="dxa"/>
          </w:tcPr>
          <w:p w14:paraId="65728B2D" w14:textId="77777777" w:rsidR="00156D5F" w:rsidRDefault="00156D5F" w:rsidP="00FA35D9">
            <w:pPr>
              <w:rPr>
                <w:b/>
                <w:noProof/>
              </w:rPr>
            </w:pPr>
            <w:r>
              <w:rPr>
                <w:b/>
                <w:noProof/>
              </w:rPr>
              <w:t>Firma</w:t>
            </w:r>
            <w:r w:rsidR="00E64266">
              <w:rPr>
                <w:b/>
                <w:noProof/>
              </w:rPr>
              <w:t xml:space="preserve"> / oder intern</w:t>
            </w:r>
          </w:p>
          <w:p w14:paraId="7652274B" w14:textId="77777777" w:rsidR="00156D5F" w:rsidRDefault="006B2739" w:rsidP="00FA35D9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4395" w:type="dxa"/>
          </w:tcPr>
          <w:p w14:paraId="48BA624E" w14:textId="77777777" w:rsidR="00156D5F" w:rsidRDefault="00156D5F" w:rsidP="00E64266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w:rsidR="000F6469" w14:paraId="1DAC8483" w14:textId="77777777" w:rsidTr="00EF24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835"/>
        </w:trPr>
        <w:tc>
          <w:tcPr>
            <w:tcW w:w="5173" w:type="dxa"/>
          </w:tcPr>
          <w:p w14:paraId="698F6B00" w14:textId="77777777" w:rsidR="000F6469" w:rsidRDefault="00380327" w:rsidP="00FA35D9">
            <w:pPr>
              <w:rPr>
                <w:b/>
              </w:rPr>
            </w:pPr>
            <w:r>
              <w:rPr>
                <w:b/>
              </w:rPr>
              <w:t>Projekt</w:t>
            </w:r>
          </w:p>
          <w:p w14:paraId="3E08D71C" w14:textId="77777777" w:rsidR="000F6469" w:rsidRDefault="000F6469" w:rsidP="00FA35D9">
            <w:pPr>
              <w:rPr>
                <w:b/>
              </w:rPr>
            </w:pPr>
          </w:p>
        </w:tc>
        <w:tc>
          <w:tcPr>
            <w:tcW w:w="4395" w:type="dxa"/>
          </w:tcPr>
          <w:p w14:paraId="74312D87" w14:textId="77777777" w:rsidR="000F6469" w:rsidRDefault="000F6469" w:rsidP="000F6469">
            <w:pPr>
              <w:rPr>
                <w:b/>
              </w:rPr>
            </w:pPr>
            <w:r>
              <w:rPr>
                <w:b/>
              </w:rPr>
              <w:t>Kunde</w:t>
            </w:r>
          </w:p>
        </w:tc>
      </w:tr>
    </w:tbl>
    <w:p w14:paraId="7E6461CA" w14:textId="77777777" w:rsidR="00156D5F" w:rsidRDefault="00156D5F" w:rsidP="00AB1926">
      <w:pPr>
        <w:tabs>
          <w:tab w:val="left" w:pos="360"/>
        </w:tabs>
      </w:pPr>
      <w:r>
        <w:rPr>
          <w:b/>
        </w:rPr>
        <w:t xml:space="preserve">Aussteller </w:t>
      </w:r>
      <w:r w:rsidR="00E64266">
        <w:rPr>
          <w:b/>
        </w:rPr>
        <w:t>/ Initiator des Vorgangs</w:t>
      </w:r>
    </w:p>
    <w:tbl>
      <w:tblPr>
        <w:tblW w:w="9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98"/>
        <w:gridCol w:w="2409"/>
        <w:gridCol w:w="1701"/>
        <w:gridCol w:w="1560"/>
      </w:tblGrid>
      <w:tr w:rsidR="00156D5F" w14:paraId="4282BEE9" w14:textId="77777777" w:rsidTr="00EF247C">
        <w:tc>
          <w:tcPr>
            <w:tcW w:w="3898" w:type="dxa"/>
          </w:tcPr>
          <w:p w14:paraId="6C08782B" w14:textId="77777777" w:rsidR="00156D5F" w:rsidRDefault="00156D5F" w:rsidP="00AB1926">
            <w:pPr>
              <w:numPr>
                <w:ilvl w:val="12"/>
                <w:numId w:val="0"/>
              </w:numPr>
            </w:pPr>
            <w:r>
              <w:t>Name</w:t>
            </w:r>
          </w:p>
        </w:tc>
        <w:tc>
          <w:tcPr>
            <w:tcW w:w="2409" w:type="dxa"/>
          </w:tcPr>
          <w:p w14:paraId="1BF6F825" w14:textId="77777777" w:rsidR="00156D5F" w:rsidRDefault="00E64266" w:rsidP="00FA35D9">
            <w:pPr>
              <w:numPr>
                <w:ilvl w:val="12"/>
                <w:numId w:val="0"/>
              </w:numPr>
            </w:pPr>
            <w:r>
              <w:t>Position</w:t>
            </w:r>
          </w:p>
        </w:tc>
        <w:tc>
          <w:tcPr>
            <w:tcW w:w="1701" w:type="dxa"/>
          </w:tcPr>
          <w:p w14:paraId="6C9A53EB" w14:textId="77777777" w:rsidR="00156D5F" w:rsidRDefault="00156D5F" w:rsidP="00AB1926">
            <w:pPr>
              <w:numPr>
                <w:ilvl w:val="12"/>
                <w:numId w:val="0"/>
              </w:numPr>
            </w:pPr>
            <w:r>
              <w:t>Telefon</w:t>
            </w:r>
          </w:p>
        </w:tc>
        <w:tc>
          <w:tcPr>
            <w:tcW w:w="1560" w:type="dxa"/>
          </w:tcPr>
          <w:p w14:paraId="77924C37" w14:textId="77777777" w:rsidR="00156D5F" w:rsidRDefault="00156D5F" w:rsidP="00AB1926">
            <w:pPr>
              <w:numPr>
                <w:ilvl w:val="12"/>
                <w:numId w:val="0"/>
              </w:numPr>
            </w:pPr>
            <w:r>
              <w:t>Fax</w:t>
            </w:r>
          </w:p>
        </w:tc>
      </w:tr>
    </w:tbl>
    <w:p w14:paraId="2CE2BDE6" w14:textId="77777777" w:rsidR="00156D5F" w:rsidRDefault="00156D5F" w:rsidP="00156D5F">
      <w:pPr>
        <w:numPr>
          <w:ilvl w:val="3"/>
          <w:numId w:val="8"/>
        </w:numPr>
        <w:tabs>
          <w:tab w:val="left" w:pos="360"/>
        </w:tabs>
        <w:ind w:left="284" w:hanging="284"/>
        <w:rPr>
          <w:b/>
        </w:rPr>
      </w:pPr>
      <w:r>
        <w:rPr>
          <w:b/>
        </w:rPr>
        <w:t>Thema, Problembeschreibung</w:t>
      </w:r>
    </w:p>
    <w:tbl>
      <w:tblPr>
        <w:tblW w:w="9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156D5F" w14:paraId="6EEB6DF4" w14:textId="77777777" w:rsidTr="00EF247C">
        <w:tc>
          <w:tcPr>
            <w:tcW w:w="9568" w:type="dxa"/>
          </w:tcPr>
          <w:p w14:paraId="119BDE73" w14:textId="77777777" w:rsidR="00156D5F" w:rsidRDefault="00156D5F" w:rsidP="00FA35D9">
            <w:pPr>
              <w:numPr>
                <w:ilvl w:val="12"/>
                <w:numId w:val="0"/>
              </w:numPr>
            </w:pPr>
          </w:p>
          <w:p w14:paraId="23B1969B" w14:textId="77777777" w:rsidR="00156D5F" w:rsidRDefault="00156D5F" w:rsidP="00FA35D9">
            <w:pPr>
              <w:numPr>
                <w:ilvl w:val="12"/>
                <w:numId w:val="0"/>
              </w:numPr>
            </w:pPr>
          </w:p>
        </w:tc>
      </w:tr>
    </w:tbl>
    <w:p w14:paraId="58E62BF1" w14:textId="77777777" w:rsidR="00156D5F" w:rsidRPr="009E5FD9" w:rsidRDefault="00156D5F" w:rsidP="00156D5F">
      <w:pPr>
        <w:numPr>
          <w:ilvl w:val="3"/>
          <w:numId w:val="8"/>
        </w:numPr>
        <w:tabs>
          <w:tab w:val="left" w:pos="360"/>
        </w:tabs>
        <w:ind w:left="284" w:hanging="284"/>
        <w:rPr>
          <w:b/>
        </w:rPr>
      </w:pPr>
      <w:r>
        <w:rPr>
          <w:b/>
        </w:rPr>
        <w:t>Sofortmaßnahmen</w:t>
      </w:r>
    </w:p>
    <w:tbl>
      <w:tblPr>
        <w:tblW w:w="9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5"/>
        <w:gridCol w:w="4643"/>
      </w:tblGrid>
      <w:tr w:rsidR="00156D5F" w14:paraId="4B03FC63" w14:textId="77777777" w:rsidTr="00EF247C">
        <w:trPr>
          <w:cantSplit/>
        </w:trPr>
        <w:tc>
          <w:tcPr>
            <w:tcW w:w="9568" w:type="dxa"/>
            <w:gridSpan w:val="2"/>
          </w:tcPr>
          <w:p w14:paraId="11309199" w14:textId="77777777" w:rsidR="00156D5F" w:rsidRDefault="00156D5F" w:rsidP="00FA35D9"/>
          <w:p w14:paraId="0F4E5448" w14:textId="77777777" w:rsidR="00AB1926" w:rsidRDefault="00AB1926" w:rsidP="00FA35D9"/>
        </w:tc>
      </w:tr>
      <w:tr w:rsidR="00156D5F" w14:paraId="782FE5A4" w14:textId="77777777" w:rsidTr="00EF247C">
        <w:tc>
          <w:tcPr>
            <w:tcW w:w="4925" w:type="dxa"/>
          </w:tcPr>
          <w:p w14:paraId="72F63E93" w14:textId="77777777" w:rsidR="00156D5F" w:rsidRDefault="00156D5F" w:rsidP="00AB1926">
            <w:r>
              <w:t>Eingeführt am</w:t>
            </w:r>
            <w:r w:rsidR="00E64266">
              <w:t>:</w:t>
            </w:r>
          </w:p>
        </w:tc>
        <w:tc>
          <w:tcPr>
            <w:tcW w:w="4643" w:type="dxa"/>
          </w:tcPr>
          <w:p w14:paraId="6BCB7AB8" w14:textId="77777777" w:rsidR="00156D5F" w:rsidRDefault="00156D5F" w:rsidP="00E64266">
            <w:r>
              <w:t xml:space="preserve">Verantwortlich </w:t>
            </w:r>
          </w:p>
        </w:tc>
      </w:tr>
    </w:tbl>
    <w:p w14:paraId="6089CE12" w14:textId="77777777" w:rsidR="00156D5F" w:rsidRPr="009E5FD9" w:rsidRDefault="00156D5F" w:rsidP="00156D5F">
      <w:pPr>
        <w:numPr>
          <w:ilvl w:val="3"/>
          <w:numId w:val="8"/>
        </w:numPr>
        <w:tabs>
          <w:tab w:val="left" w:pos="360"/>
        </w:tabs>
        <w:ind w:left="284" w:hanging="284"/>
        <w:rPr>
          <w:b/>
        </w:rPr>
      </w:pPr>
      <w:r>
        <w:rPr>
          <w:b/>
        </w:rPr>
        <w:t>Fehlerursache</w:t>
      </w:r>
    </w:p>
    <w:tbl>
      <w:tblPr>
        <w:tblW w:w="9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74"/>
        <w:gridCol w:w="1418"/>
        <w:gridCol w:w="1276"/>
      </w:tblGrid>
      <w:tr w:rsidR="00156D5F" w14:paraId="72AF968A" w14:textId="77777777" w:rsidTr="00EF247C">
        <w:trPr>
          <w:cantSplit/>
        </w:trPr>
        <w:tc>
          <w:tcPr>
            <w:tcW w:w="9568" w:type="dxa"/>
            <w:gridSpan w:val="3"/>
          </w:tcPr>
          <w:p w14:paraId="21B36E5E" w14:textId="77777777" w:rsidR="00156D5F" w:rsidRDefault="00156D5F" w:rsidP="00FA35D9">
            <w:pPr>
              <w:ind w:left="360"/>
            </w:pPr>
          </w:p>
          <w:p w14:paraId="7B9DE037" w14:textId="77777777" w:rsidR="00AB1926" w:rsidRDefault="00AB1926" w:rsidP="00FA35D9">
            <w:pPr>
              <w:ind w:left="360"/>
            </w:pPr>
          </w:p>
        </w:tc>
      </w:tr>
      <w:tr w:rsidR="00156D5F" w14:paraId="7D364685" w14:textId="77777777" w:rsidTr="00EF247C">
        <w:tc>
          <w:tcPr>
            <w:tcW w:w="6874" w:type="dxa"/>
          </w:tcPr>
          <w:p w14:paraId="552F1003" w14:textId="77777777" w:rsidR="00E64266" w:rsidRDefault="00156D5F" w:rsidP="00AB1926">
            <w:r>
              <w:t>Wiederholungsfehler</w:t>
            </w:r>
          </w:p>
        </w:tc>
        <w:tc>
          <w:tcPr>
            <w:tcW w:w="1418" w:type="dxa"/>
          </w:tcPr>
          <w:p w14:paraId="098621E1" w14:textId="77777777" w:rsidR="00156D5F" w:rsidRPr="00E64266" w:rsidRDefault="00156D5F" w:rsidP="00E64266">
            <w:pPr>
              <w:rPr>
                <w:b/>
              </w:rPr>
            </w:pPr>
            <w:r w:rsidRPr="00E64266">
              <w:rPr>
                <w:b/>
              </w:rPr>
              <w:t>Ja</w:t>
            </w:r>
          </w:p>
        </w:tc>
        <w:tc>
          <w:tcPr>
            <w:tcW w:w="1276" w:type="dxa"/>
          </w:tcPr>
          <w:p w14:paraId="79CE5F98" w14:textId="77777777" w:rsidR="00156D5F" w:rsidRDefault="00156D5F" w:rsidP="00E64266">
            <w:r>
              <w:rPr>
                <w:b/>
              </w:rPr>
              <w:t>Nein</w:t>
            </w:r>
          </w:p>
        </w:tc>
      </w:tr>
    </w:tbl>
    <w:p w14:paraId="263C69B5" w14:textId="77777777" w:rsidR="00156D5F" w:rsidRPr="009E5FD9" w:rsidRDefault="00156D5F" w:rsidP="00156D5F">
      <w:pPr>
        <w:numPr>
          <w:ilvl w:val="3"/>
          <w:numId w:val="8"/>
        </w:numPr>
        <w:tabs>
          <w:tab w:val="left" w:pos="360"/>
        </w:tabs>
        <w:ind w:left="284" w:hanging="284"/>
        <w:rPr>
          <w:b/>
        </w:rPr>
      </w:pPr>
      <w:r>
        <w:rPr>
          <w:b/>
        </w:rPr>
        <w:t xml:space="preserve">Maßnahmen zur Vermeidung von Wiederholungsfehlern </w:t>
      </w:r>
    </w:p>
    <w:tbl>
      <w:tblPr>
        <w:tblW w:w="95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2891"/>
        <w:gridCol w:w="794"/>
        <w:gridCol w:w="3828"/>
      </w:tblGrid>
      <w:tr w:rsidR="00156D5F" w14:paraId="7DDB7B2A" w14:textId="77777777" w:rsidTr="00EF247C">
        <w:trPr>
          <w:cantSplit/>
        </w:trPr>
        <w:tc>
          <w:tcPr>
            <w:tcW w:w="9568" w:type="dxa"/>
            <w:gridSpan w:val="4"/>
          </w:tcPr>
          <w:p w14:paraId="76B0154C" w14:textId="77777777" w:rsidR="00E64266" w:rsidRDefault="00E64266" w:rsidP="00FA35D9">
            <w:pPr>
              <w:numPr>
                <w:ilvl w:val="12"/>
                <w:numId w:val="0"/>
              </w:numPr>
            </w:pPr>
          </w:p>
          <w:p w14:paraId="5C2E0EED" w14:textId="77777777" w:rsidR="000F6469" w:rsidRDefault="000F6469" w:rsidP="00FA35D9">
            <w:pPr>
              <w:numPr>
                <w:ilvl w:val="12"/>
                <w:numId w:val="0"/>
              </w:numPr>
            </w:pPr>
          </w:p>
          <w:p w14:paraId="6DFF7FEC" w14:textId="77777777" w:rsidR="000F6469" w:rsidRDefault="000F6469" w:rsidP="00FA35D9">
            <w:pPr>
              <w:numPr>
                <w:ilvl w:val="12"/>
                <w:numId w:val="0"/>
              </w:numPr>
            </w:pPr>
          </w:p>
        </w:tc>
      </w:tr>
      <w:tr w:rsidR="00156D5F" w14:paraId="2C9DD454" w14:textId="77777777" w:rsidTr="00EF247C">
        <w:tc>
          <w:tcPr>
            <w:tcW w:w="4946" w:type="dxa"/>
            <w:gridSpan w:val="2"/>
          </w:tcPr>
          <w:p w14:paraId="6810F2F7" w14:textId="77777777" w:rsidR="00156D5F" w:rsidRDefault="00156D5F" w:rsidP="00E64266">
            <w:pPr>
              <w:numPr>
                <w:ilvl w:val="12"/>
                <w:numId w:val="0"/>
              </w:numPr>
            </w:pPr>
            <w:r>
              <w:t>Eingeführt am</w:t>
            </w:r>
            <w:r w:rsidR="00E64266">
              <w:t>:</w:t>
            </w:r>
          </w:p>
        </w:tc>
        <w:tc>
          <w:tcPr>
            <w:tcW w:w="4622" w:type="dxa"/>
            <w:gridSpan w:val="2"/>
          </w:tcPr>
          <w:p w14:paraId="6D45DF8B" w14:textId="77777777" w:rsidR="00156D5F" w:rsidRDefault="00156D5F" w:rsidP="00E64266">
            <w:pPr>
              <w:numPr>
                <w:ilvl w:val="12"/>
                <w:numId w:val="0"/>
              </w:numPr>
            </w:pPr>
            <w:r>
              <w:t xml:space="preserve">Verantwortlich </w:t>
            </w:r>
          </w:p>
        </w:tc>
      </w:tr>
      <w:tr w:rsidR="00156D5F" w14:paraId="7A7204C0" w14:textId="77777777" w:rsidTr="00EF247C">
        <w:trPr>
          <w:cantSplit/>
        </w:trPr>
        <w:tc>
          <w:tcPr>
            <w:tcW w:w="2055" w:type="dxa"/>
            <w:shd w:val="clear" w:color="auto" w:fill="FFFFFF"/>
          </w:tcPr>
          <w:p w14:paraId="3DE765AB" w14:textId="77777777" w:rsidR="00156D5F" w:rsidRDefault="00156D5F" w:rsidP="00E64266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7513" w:type="dxa"/>
            <w:gridSpan w:val="3"/>
            <w:shd w:val="clear" w:color="auto" w:fill="FFFFFF"/>
          </w:tcPr>
          <w:p w14:paraId="71343213" w14:textId="77777777" w:rsidR="00156D5F" w:rsidRDefault="00E64266" w:rsidP="00FA35D9">
            <w:pPr>
              <w:rPr>
                <w:b/>
              </w:rPr>
            </w:pPr>
            <w:r>
              <w:rPr>
                <w:b/>
              </w:rPr>
              <w:t>Bearbeitende Stellen / involvierte Stellen</w:t>
            </w:r>
          </w:p>
        </w:tc>
      </w:tr>
      <w:tr w:rsidR="00E64266" w14:paraId="74094A07" w14:textId="77777777" w:rsidTr="00EF247C">
        <w:tc>
          <w:tcPr>
            <w:tcW w:w="2055" w:type="dxa"/>
            <w:shd w:val="clear" w:color="auto" w:fill="FFFFFF"/>
          </w:tcPr>
          <w:p w14:paraId="032D31B7" w14:textId="77777777" w:rsidR="00E64266" w:rsidRDefault="00E64266" w:rsidP="001C26AC"/>
          <w:p w14:paraId="77D8E59C" w14:textId="77777777" w:rsidR="00E64266" w:rsidRDefault="00E64266" w:rsidP="001C26AC"/>
        </w:tc>
        <w:tc>
          <w:tcPr>
            <w:tcW w:w="3685" w:type="dxa"/>
            <w:gridSpan w:val="2"/>
            <w:shd w:val="clear" w:color="auto" w:fill="FFFFFF"/>
          </w:tcPr>
          <w:p w14:paraId="56ED915A" w14:textId="77777777" w:rsidR="00E64266" w:rsidRDefault="00E64266" w:rsidP="001C26AC">
            <w:r>
              <w:t>Name / Bearbeiter/-in</w:t>
            </w:r>
          </w:p>
          <w:p w14:paraId="72EE0807" w14:textId="77777777" w:rsidR="00E64266" w:rsidRDefault="00E64266" w:rsidP="001C26AC"/>
        </w:tc>
        <w:tc>
          <w:tcPr>
            <w:tcW w:w="3828" w:type="dxa"/>
            <w:shd w:val="clear" w:color="auto" w:fill="FFFFFF"/>
          </w:tcPr>
          <w:p w14:paraId="30B6E8AF" w14:textId="77777777" w:rsidR="00E64266" w:rsidRDefault="00E64266" w:rsidP="000F6469">
            <w:r>
              <w:t>Unterschrift</w:t>
            </w:r>
          </w:p>
        </w:tc>
      </w:tr>
    </w:tbl>
    <w:p w14:paraId="2369E12F" w14:textId="77777777" w:rsidR="00156D5F" w:rsidRPr="00E64266" w:rsidRDefault="00156D5F" w:rsidP="00E64266">
      <w:pPr>
        <w:rPr>
          <w:sz w:val="2"/>
          <w:szCs w:val="2"/>
        </w:rPr>
      </w:pPr>
    </w:p>
    <w:sectPr w:rsidR="00156D5F" w:rsidRPr="00E64266" w:rsidSect="00E64266">
      <w:headerReference w:type="default" r:id="rId7"/>
      <w:footerReference w:type="default" r:id="rId8"/>
      <w:pgSz w:w="11907" w:h="16840" w:code="9"/>
      <w:pgMar w:top="1131" w:right="1418" w:bottom="993" w:left="1418" w:header="720" w:footer="9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0C9DD" w14:textId="77777777" w:rsidR="008A6DC1" w:rsidRDefault="008A6DC1">
      <w:r>
        <w:separator/>
      </w:r>
    </w:p>
  </w:endnote>
  <w:endnote w:type="continuationSeparator" w:id="0">
    <w:p w14:paraId="65C3C89F" w14:textId="77777777" w:rsidR="008A6DC1" w:rsidRDefault="008A6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S">
    <w:altName w:val="Times New Roman"/>
    <w:charset w:val="00"/>
    <w:family w:val="auto"/>
    <w:pitch w:val="variable"/>
    <w:sig w:usb0="800001AF" w:usb1="0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DBE7" w14:textId="494F2768" w:rsidR="00EF247C" w:rsidRPr="00EF247C" w:rsidRDefault="00EF247C" w:rsidP="00EF247C">
    <w:pPr>
      <w:pStyle w:val="Fuzeile"/>
      <w:rPr>
        <w:rFonts w:asciiTheme="minorHAnsi" w:hAnsiTheme="minorHAnsi"/>
        <w:szCs w:val="16"/>
      </w:rPr>
    </w:pPr>
    <w:r w:rsidRPr="00EF247C">
      <w:rPr>
        <w:rFonts w:asciiTheme="minorHAnsi" w:hAnsiTheme="minorHAnsi"/>
        <w:b/>
        <w:szCs w:val="16"/>
      </w:rPr>
      <w:t xml:space="preserve">0, Seite </w:t>
    </w:r>
    <w:r w:rsidRPr="00EF247C">
      <w:rPr>
        <w:rFonts w:asciiTheme="minorHAnsi" w:hAnsiTheme="minorHAnsi"/>
        <w:b/>
        <w:szCs w:val="16"/>
      </w:rPr>
      <w:fldChar w:fldCharType="begin"/>
    </w:r>
    <w:r w:rsidRPr="00EF247C">
      <w:rPr>
        <w:rFonts w:asciiTheme="minorHAnsi" w:hAnsiTheme="minorHAnsi"/>
        <w:b/>
        <w:szCs w:val="16"/>
      </w:rPr>
      <w:instrText>PAGE</w:instrText>
    </w:r>
    <w:r w:rsidRPr="00EF247C">
      <w:rPr>
        <w:rFonts w:asciiTheme="minorHAnsi" w:hAnsiTheme="minorHAnsi"/>
        <w:b/>
        <w:szCs w:val="16"/>
      </w:rPr>
      <w:fldChar w:fldCharType="separate"/>
    </w:r>
    <w:r w:rsidR="004D39CB">
      <w:rPr>
        <w:rFonts w:asciiTheme="minorHAnsi" w:hAnsiTheme="minorHAnsi"/>
        <w:b/>
        <w:noProof/>
        <w:szCs w:val="16"/>
      </w:rPr>
      <w:t>1</w:t>
    </w:r>
    <w:r w:rsidRPr="00EF247C">
      <w:rPr>
        <w:rFonts w:asciiTheme="minorHAnsi" w:hAnsiTheme="minorHAnsi"/>
        <w:b/>
        <w:szCs w:val="16"/>
      </w:rPr>
      <w:fldChar w:fldCharType="end"/>
    </w:r>
    <w:r w:rsidRPr="00EF247C">
      <w:rPr>
        <w:rFonts w:asciiTheme="minorHAnsi" w:hAnsiTheme="minorHAnsi"/>
        <w:b/>
        <w:szCs w:val="16"/>
      </w:rPr>
      <w:t xml:space="preserve"> von </w:t>
    </w:r>
    <w:r w:rsidRPr="00EF247C">
      <w:rPr>
        <w:rFonts w:asciiTheme="minorHAnsi" w:hAnsiTheme="minorHAnsi"/>
        <w:b/>
        <w:szCs w:val="16"/>
      </w:rPr>
      <w:fldChar w:fldCharType="begin"/>
    </w:r>
    <w:r w:rsidRPr="00EF247C">
      <w:rPr>
        <w:rFonts w:asciiTheme="minorHAnsi" w:hAnsiTheme="minorHAnsi"/>
        <w:b/>
        <w:szCs w:val="16"/>
      </w:rPr>
      <w:instrText>NUMPAGES</w:instrText>
    </w:r>
    <w:r w:rsidRPr="00EF247C">
      <w:rPr>
        <w:rFonts w:asciiTheme="minorHAnsi" w:hAnsiTheme="minorHAnsi"/>
        <w:b/>
        <w:szCs w:val="16"/>
      </w:rPr>
      <w:fldChar w:fldCharType="separate"/>
    </w:r>
    <w:r w:rsidR="004D39CB">
      <w:rPr>
        <w:rFonts w:asciiTheme="minorHAnsi" w:hAnsiTheme="minorHAnsi"/>
        <w:b/>
        <w:noProof/>
        <w:szCs w:val="16"/>
      </w:rPr>
      <w:t>1</w:t>
    </w:r>
    <w:r w:rsidRPr="00EF247C">
      <w:rPr>
        <w:rFonts w:asciiTheme="minorHAnsi" w:hAnsiTheme="minorHAnsi"/>
        <w:b/>
        <w:szCs w:val="16"/>
      </w:rPr>
      <w:fldChar w:fldCharType="end"/>
    </w:r>
    <w:r w:rsidRPr="00EF247C">
      <w:rPr>
        <w:rFonts w:asciiTheme="minorHAnsi" w:hAnsiTheme="minorHAnsi"/>
        <w:b/>
        <w:szCs w:val="16"/>
      </w:rPr>
      <w:t xml:space="preserve">, gültig ab </w:t>
    </w:r>
    <w:proofErr w:type="spellStart"/>
    <w:r w:rsidRPr="00EF247C">
      <w:rPr>
        <w:rFonts w:asciiTheme="minorHAnsi" w:hAnsiTheme="minorHAnsi"/>
        <w:b/>
        <w:szCs w:val="16"/>
      </w:rPr>
      <w:t>xx.</w:t>
    </w:r>
    <w:proofErr w:type="gramStart"/>
    <w:r w:rsidRPr="00EF247C">
      <w:rPr>
        <w:rFonts w:asciiTheme="minorHAnsi" w:hAnsiTheme="minorHAnsi"/>
        <w:b/>
        <w:szCs w:val="16"/>
      </w:rPr>
      <w:t>xx.xxxx</w:t>
    </w:r>
    <w:proofErr w:type="spellEnd"/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7205" w14:textId="77777777" w:rsidR="008A6DC1" w:rsidRDefault="008A6DC1">
      <w:r>
        <w:separator/>
      </w:r>
    </w:p>
  </w:footnote>
  <w:footnote w:type="continuationSeparator" w:id="0">
    <w:p w14:paraId="5F7AC3DB" w14:textId="77777777" w:rsidR="008A6DC1" w:rsidRDefault="008A6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11" w:type="dxa"/>
      <w:tblInd w:w="-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92"/>
      <w:gridCol w:w="5040"/>
      <w:gridCol w:w="2079"/>
    </w:tblGrid>
    <w:tr w:rsidR="00231AF9" w14:paraId="1736A52D" w14:textId="77777777" w:rsidTr="00EF247C">
      <w:trPr>
        <w:cantSplit/>
        <w:trHeight w:hRule="exact" w:val="1142"/>
      </w:trPr>
      <w:tc>
        <w:tcPr>
          <w:tcW w:w="2592" w:type="dxa"/>
        </w:tcPr>
        <w:p w14:paraId="4A797CC3" w14:textId="77777777" w:rsidR="00231AF9" w:rsidRDefault="00231AF9"/>
      </w:tc>
      <w:tc>
        <w:tcPr>
          <w:tcW w:w="5040" w:type="dxa"/>
        </w:tcPr>
        <w:p w14:paraId="31B41131" w14:textId="77777777" w:rsidR="00231AF9" w:rsidRPr="004D39CB" w:rsidRDefault="008B5D1E" w:rsidP="00EF247C">
          <w:pPr>
            <w:jc w:val="center"/>
            <w:rPr>
              <w:b/>
              <w:sz w:val="24"/>
              <w:szCs w:val="24"/>
            </w:rPr>
          </w:pPr>
          <w:r w:rsidRPr="004D39CB">
            <w:rPr>
              <w:b/>
              <w:sz w:val="24"/>
              <w:szCs w:val="24"/>
            </w:rPr>
            <w:t>10</w:t>
          </w:r>
          <w:r w:rsidR="004D39CB" w:rsidRPr="004D39CB">
            <w:rPr>
              <w:b/>
              <w:sz w:val="24"/>
              <w:szCs w:val="24"/>
            </w:rPr>
            <w:t>.2.</w:t>
          </w:r>
          <w:r w:rsidRPr="004D39CB">
            <w:rPr>
              <w:b/>
              <w:sz w:val="24"/>
              <w:szCs w:val="24"/>
            </w:rPr>
            <w:t xml:space="preserve">2 </w:t>
          </w:r>
          <w:r w:rsidR="00E64266" w:rsidRPr="004D39CB">
            <w:rPr>
              <w:b/>
              <w:sz w:val="24"/>
              <w:szCs w:val="24"/>
            </w:rPr>
            <w:t>Formblatt 4</w:t>
          </w:r>
          <w:r w:rsidR="00231AF9" w:rsidRPr="004D39CB">
            <w:rPr>
              <w:b/>
              <w:sz w:val="24"/>
              <w:szCs w:val="24"/>
            </w:rPr>
            <w:t>D-Report</w:t>
          </w:r>
        </w:p>
      </w:tc>
      <w:tc>
        <w:tcPr>
          <w:tcW w:w="2079" w:type="dxa"/>
        </w:tcPr>
        <w:p w14:paraId="64046229" w14:textId="77777777" w:rsidR="00231AF9" w:rsidRDefault="00231AF9"/>
      </w:tc>
    </w:tr>
  </w:tbl>
  <w:p w14:paraId="266B6081" w14:textId="77777777" w:rsidR="00231AF9" w:rsidRDefault="00231AF9">
    <w:pPr>
      <w:pStyle w:val="Kopfzeil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A6EA09E8"/>
    <w:lvl w:ilvl="0">
      <w:start w:val="1"/>
      <w:numFmt w:val="decimal"/>
      <w:lvlText w:val="%1"/>
      <w:legacy w:legacy="1" w:legacySpace="144" w:legacyIndent="0"/>
      <w:lvlJc w:val="left"/>
      <w:rPr>
        <w:rFonts w:ascii="Arial" w:hAnsi="Arial" w:cs="Arial" w:hint="default"/>
      </w:rPr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C7C19DA"/>
    <w:multiLevelType w:val="multilevel"/>
    <w:tmpl w:val="F7949EEA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2" w15:restartNumberingAfterBreak="0">
    <w:nsid w:val="1041359E"/>
    <w:multiLevelType w:val="singleLevel"/>
    <w:tmpl w:val="4C1C4B42"/>
    <w:lvl w:ilvl="0">
      <w:start w:val="5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</w:abstractNum>
  <w:abstractNum w:abstractNumId="3" w15:restartNumberingAfterBreak="0">
    <w:nsid w:val="186938BD"/>
    <w:multiLevelType w:val="singleLevel"/>
    <w:tmpl w:val="6B82C2C2"/>
    <w:lvl w:ilvl="0">
      <w:start w:val="7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</w:abstractNum>
  <w:abstractNum w:abstractNumId="4" w15:restartNumberingAfterBreak="0">
    <w:nsid w:val="1AC51AA8"/>
    <w:multiLevelType w:val="multilevel"/>
    <w:tmpl w:val="F9EA38B4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5" w15:restartNumberingAfterBreak="0">
    <w:nsid w:val="32CB524C"/>
    <w:multiLevelType w:val="multilevel"/>
    <w:tmpl w:val="F9EA38B4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6" w15:restartNumberingAfterBreak="0">
    <w:nsid w:val="388034F3"/>
    <w:multiLevelType w:val="multilevel"/>
    <w:tmpl w:val="F9EA38B4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7" w15:restartNumberingAfterBreak="0">
    <w:nsid w:val="59B240AF"/>
    <w:multiLevelType w:val="singleLevel"/>
    <w:tmpl w:val="6B82C2C2"/>
    <w:lvl w:ilvl="0">
      <w:start w:val="7"/>
      <w:numFmt w:val="decimal"/>
      <w:lvlText w:val="%1."/>
      <w:legacy w:legacy="1" w:legacySpace="120" w:legacyIndent="360"/>
      <w:lvlJc w:val="left"/>
      <w:pPr>
        <w:ind w:left="360" w:hanging="360"/>
      </w:pPr>
      <w:rPr>
        <w:b/>
      </w:rPr>
    </w:lvl>
  </w:abstractNum>
  <w:num w:numId="1" w16cid:durableId="499079816">
    <w:abstractNumId w:val="0"/>
  </w:num>
  <w:num w:numId="2" w16cid:durableId="1439376287">
    <w:abstractNumId w:val="5"/>
  </w:num>
  <w:num w:numId="3" w16cid:durableId="2051228162">
    <w:abstractNumId w:val="6"/>
  </w:num>
  <w:num w:numId="4" w16cid:durableId="511186643">
    <w:abstractNumId w:val="4"/>
  </w:num>
  <w:num w:numId="5" w16cid:durableId="1143889725">
    <w:abstractNumId w:val="2"/>
  </w:num>
  <w:num w:numId="6" w16cid:durableId="1517964043">
    <w:abstractNumId w:val="7"/>
  </w:num>
  <w:num w:numId="7" w16cid:durableId="1137070248">
    <w:abstractNumId w:val="3"/>
  </w:num>
  <w:num w:numId="8" w16cid:durableId="872037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D4"/>
    <w:rsid w:val="000242F4"/>
    <w:rsid w:val="00083189"/>
    <w:rsid w:val="000F6469"/>
    <w:rsid w:val="00156D5F"/>
    <w:rsid w:val="001C26AC"/>
    <w:rsid w:val="002071F8"/>
    <w:rsid w:val="00231AF9"/>
    <w:rsid w:val="00236963"/>
    <w:rsid w:val="002A0CD4"/>
    <w:rsid w:val="002E3D5D"/>
    <w:rsid w:val="00306459"/>
    <w:rsid w:val="003657D1"/>
    <w:rsid w:val="00380327"/>
    <w:rsid w:val="00394C8F"/>
    <w:rsid w:val="003B00B3"/>
    <w:rsid w:val="003B6D6E"/>
    <w:rsid w:val="00493DC1"/>
    <w:rsid w:val="004A2B0D"/>
    <w:rsid w:val="004C38BB"/>
    <w:rsid w:val="004D39CB"/>
    <w:rsid w:val="0050068D"/>
    <w:rsid w:val="00520915"/>
    <w:rsid w:val="00521AC5"/>
    <w:rsid w:val="00522FA8"/>
    <w:rsid w:val="00543881"/>
    <w:rsid w:val="0058249B"/>
    <w:rsid w:val="005935CB"/>
    <w:rsid w:val="005B12FD"/>
    <w:rsid w:val="006B2739"/>
    <w:rsid w:val="006B5F89"/>
    <w:rsid w:val="0074360A"/>
    <w:rsid w:val="0078750E"/>
    <w:rsid w:val="00797792"/>
    <w:rsid w:val="007D1DA0"/>
    <w:rsid w:val="00804DAC"/>
    <w:rsid w:val="00874F81"/>
    <w:rsid w:val="008A6DC1"/>
    <w:rsid w:val="008B5D1E"/>
    <w:rsid w:val="009D018C"/>
    <w:rsid w:val="00A62D2A"/>
    <w:rsid w:val="00A868F3"/>
    <w:rsid w:val="00A91E22"/>
    <w:rsid w:val="00AB1926"/>
    <w:rsid w:val="00AF674C"/>
    <w:rsid w:val="00B924D4"/>
    <w:rsid w:val="00C15174"/>
    <w:rsid w:val="00E37831"/>
    <w:rsid w:val="00E463D0"/>
    <w:rsid w:val="00E64266"/>
    <w:rsid w:val="00EE2A37"/>
    <w:rsid w:val="00EF247C"/>
    <w:rsid w:val="00FA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80FDAD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B1926"/>
  </w:style>
  <w:style w:type="paragraph" w:styleId="berschrift1">
    <w:name w:val="heading 1"/>
    <w:basedOn w:val="Standard"/>
    <w:next w:val="Standard"/>
    <w:link w:val="berschrift1Zchn"/>
    <w:uiPriority w:val="9"/>
    <w:qFormat/>
    <w:rsid w:val="00AB19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B19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19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B192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B192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B192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AB192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AB192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AB192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  <w:rPr>
      <w:sz w:val="20"/>
    </w:rPr>
  </w:style>
  <w:style w:type="paragraph" w:customStyle="1" w:styleId="Gliederunga">
    <w:name w:val="Gliederung a)"/>
    <w:basedOn w:val="Standard"/>
    <w:pPr>
      <w:ind w:left="1135" w:hanging="284"/>
    </w:pPr>
  </w:style>
  <w:style w:type="paragraph" w:customStyle="1" w:styleId="Einrck1cm">
    <w:name w:val="Einrück 1 cm"/>
    <w:basedOn w:val="Standard"/>
    <w:pPr>
      <w:ind w:left="567"/>
    </w:pPr>
  </w:style>
  <w:style w:type="paragraph" w:customStyle="1" w:styleId="Einrck1">
    <w:name w:val="Einrück 1"/>
    <w:aliases w:val="5 cm"/>
    <w:basedOn w:val="Standard"/>
    <w:pPr>
      <w:ind w:left="851"/>
    </w:pPr>
  </w:style>
  <w:style w:type="paragraph" w:customStyle="1" w:styleId="Einrck2cm">
    <w:name w:val="Einrück 2 cm"/>
    <w:basedOn w:val="Standard"/>
    <w:pPr>
      <w:ind w:left="1134"/>
    </w:pPr>
  </w:style>
  <w:style w:type="paragraph" w:customStyle="1" w:styleId="Einrck3cm">
    <w:name w:val="Einrück 3 cm"/>
    <w:basedOn w:val="Standard"/>
    <w:pPr>
      <w:ind w:left="1701"/>
    </w:pPr>
  </w:style>
  <w:style w:type="paragraph" w:customStyle="1" w:styleId="Anstrich">
    <w:name w:val="Anstrich"/>
    <w:basedOn w:val="Standard"/>
    <w:pPr>
      <w:ind w:left="284" w:hanging="284"/>
    </w:pPr>
  </w:style>
  <w:style w:type="paragraph" w:customStyle="1" w:styleId="Anstrich21">
    <w:name w:val="Anstrich2 (1"/>
    <w:aliases w:val="5 cm Einr.)"/>
    <w:basedOn w:val="Standard"/>
    <w:pPr>
      <w:ind w:left="1135" w:hanging="284"/>
    </w:pPr>
  </w:style>
  <w:style w:type="paragraph" w:customStyle="1" w:styleId="Bullet">
    <w:name w:val="Bullet"/>
    <w:basedOn w:val="Standard"/>
    <w:pPr>
      <w:ind w:left="284" w:hanging="284"/>
    </w:pPr>
  </w:style>
  <w:style w:type="paragraph" w:customStyle="1" w:styleId="Bullet2Einr1">
    <w:name w:val="Bullet 2 (Einr. 1"/>
    <w:aliases w:val="5 cm)"/>
    <w:basedOn w:val="Standard"/>
    <w:pPr>
      <w:ind w:left="1135" w:hanging="284"/>
    </w:pPr>
  </w:style>
  <w:style w:type="paragraph" w:customStyle="1" w:styleId="Textfett18pt">
    <w:name w:val="Text  fett 18 pt."/>
    <w:basedOn w:val="Standard"/>
    <w:rPr>
      <w:b/>
      <w:sz w:val="36"/>
    </w:rPr>
  </w:style>
  <w:style w:type="paragraph" w:customStyle="1" w:styleId="Textfett14pt">
    <w:name w:val="Text fett 14 pt."/>
    <w:basedOn w:val="Standard"/>
    <w:rPr>
      <w:b/>
      <w:sz w:val="28"/>
    </w:rPr>
  </w:style>
  <w:style w:type="paragraph" w:customStyle="1" w:styleId="Textfett12pt">
    <w:name w:val="Text fett 12 pt."/>
    <w:basedOn w:val="Standard"/>
    <w:rPr>
      <w:b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  <w:rPr>
      <w:rFonts w:ascii="CorpoS" w:hAnsi="CorpoS"/>
      <w:sz w:val="16"/>
    </w:rPr>
  </w:style>
  <w:style w:type="character" w:styleId="Seitenzahl">
    <w:name w:val="page number"/>
    <w:basedOn w:val="Absatz-Standardschriftart"/>
  </w:style>
  <w:style w:type="character" w:styleId="Hyperlink">
    <w:name w:val="Hyperlink"/>
    <w:rPr>
      <w:color w:val="0000FF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EE2A37"/>
    <w:rPr>
      <w:rFonts w:ascii="CorpoS" w:hAnsi="CorpoS"/>
      <w:sz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19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B19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192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AB192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AB192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B19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AB192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AB192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AB192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AB192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AB19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B19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192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192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AB1926"/>
    <w:rPr>
      <w:b/>
      <w:bCs/>
    </w:rPr>
  </w:style>
  <w:style w:type="character" w:styleId="Hervorhebung">
    <w:name w:val="Emphasis"/>
    <w:basedOn w:val="Absatz-Standardschriftart"/>
    <w:uiPriority w:val="20"/>
    <w:qFormat/>
    <w:rsid w:val="00AB1926"/>
    <w:rPr>
      <w:i/>
      <w:iCs/>
    </w:rPr>
  </w:style>
  <w:style w:type="paragraph" w:styleId="KeinLeerraum">
    <w:name w:val="No Spacing"/>
    <w:uiPriority w:val="1"/>
    <w:qFormat/>
    <w:rsid w:val="00AB1926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AB1926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AB1926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B1926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192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1926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AB1926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AB1926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AB1926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AB1926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AB1926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B19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me\Microsoft%20Office\Vorlagen\Db_hoch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Db_hoch.dot</Template>
  <TotalTime>0</TotalTime>
  <Pages>1</Pages>
  <Words>56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</vt:lpstr>
    </vt:vector>
  </TitlesOfParts>
  <Company>QM-Seiler</Company>
  <LinksUpToDate>false</LinksUpToDate>
  <CharactersWithSpaces>411</CharactersWithSpaces>
  <SharedDoc>false</SharedDoc>
  <HLinks>
    <vt:vector size="12" baseType="variant">
      <vt:variant>
        <vt:i4>3145737</vt:i4>
      </vt:variant>
      <vt:variant>
        <vt:i4>3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cp:lastPrinted>2014-04-06T08:35:00Z</cp:lastPrinted>
  <dcterms:created xsi:type="dcterms:W3CDTF">2025-10-27T11:44:00Z</dcterms:created>
  <dcterms:modified xsi:type="dcterms:W3CDTF">2025-10-27T11:44:00Z</dcterms:modified>
</cp:coreProperties>
</file>