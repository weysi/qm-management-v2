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8BE08" w14:textId="77777777" w:rsidR="00C22A01" w:rsidRDefault="004A14C3" w:rsidP="00805D80">
      <w:pPr>
        <w:pStyle w:val="berschrift2"/>
      </w:pPr>
      <w:r>
        <w:t>Produktion</w:t>
      </w:r>
      <w:r w:rsidR="0056307E">
        <w:t xml:space="preserve"> </w:t>
      </w:r>
      <w:r w:rsidR="00174890">
        <w:t>/ Dienstleistung</w:t>
      </w:r>
    </w:p>
    <w:tbl>
      <w:tblPr>
        <w:tblW w:w="0" w:type="auto"/>
        <w:tblInd w:w="97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25"/>
        <w:gridCol w:w="1393"/>
        <w:gridCol w:w="3827"/>
        <w:gridCol w:w="4961"/>
      </w:tblGrid>
      <w:tr w:rsidR="00174890" w:rsidRPr="000D2832" w14:paraId="6C0244E0" w14:textId="77777777" w:rsidTr="006A2289">
        <w:trPr>
          <w:cantSplit/>
          <w:tblHeader/>
        </w:trPr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83F3BBB" w14:textId="77777777" w:rsidR="00174890" w:rsidRPr="000D2832" w:rsidRDefault="00174890" w:rsidP="004A14C3">
            <w:pPr>
              <w:snapToGrid w:val="0"/>
              <w:spacing w:before="120" w:after="12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Benötigtes Wissen / Informationen aus: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35477" w14:textId="77777777" w:rsidR="00174890" w:rsidRPr="000D2832" w:rsidRDefault="00174890" w:rsidP="00051ADF">
            <w:pPr>
              <w:snapToGrid w:val="0"/>
              <w:spacing w:before="120" w:after="12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Vorhanden?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182C49C7" w14:textId="77777777" w:rsidR="00174890" w:rsidRPr="000D2832" w:rsidRDefault="00174890" w:rsidP="004A14C3">
            <w:pPr>
              <w:snapToGrid w:val="0"/>
              <w:spacing w:before="120" w:after="12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Geplantes Zusatzwissen</w:t>
            </w:r>
            <w:r w:rsidR="006A2289">
              <w:rPr>
                <w:b/>
                <w:color w:val="000000"/>
              </w:rPr>
              <w:t>, Maßnahme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170406" w14:textId="77777777" w:rsidR="00174890" w:rsidRPr="000D2832" w:rsidRDefault="00174890" w:rsidP="004A14C3">
            <w:pPr>
              <w:snapToGrid w:val="0"/>
              <w:spacing w:before="120" w:after="12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Aufrechterhaltung / Vermittlung</w:t>
            </w:r>
          </w:p>
        </w:tc>
      </w:tr>
      <w:tr w:rsidR="00174890" w:rsidRPr="000D2832" w14:paraId="38C4E6DB" w14:textId="77777777" w:rsidTr="006A2289">
        <w:trPr>
          <w:cantSplit/>
          <w:trHeight w:val="284"/>
        </w:trPr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E193864" w14:textId="77777777" w:rsidR="00174890" w:rsidRDefault="00174890" w:rsidP="00174890">
            <w:pPr>
              <w:snapToGrid w:val="0"/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>Geistiges Eigentum:</w:t>
            </w:r>
          </w:p>
          <w:p w14:paraId="18952747" w14:textId="77777777" w:rsidR="00174890" w:rsidRPr="008B3899" w:rsidRDefault="00174890" w:rsidP="00174890">
            <w:pPr>
              <w:snapToGrid w:val="0"/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>Softwarelizenzen in unseren Produkten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08531" w14:textId="77777777" w:rsidR="00174890" w:rsidRPr="008B3899" w:rsidRDefault="006A2289" w:rsidP="00051ADF">
            <w:pPr>
              <w:snapToGrid w:val="0"/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>N</w:t>
            </w:r>
            <w:r w:rsidR="00174890">
              <w:rPr>
                <w:color w:val="FF0000"/>
              </w:rPr>
              <w:t>ein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DD27DB1" w14:textId="77777777" w:rsidR="00174890" w:rsidRPr="008B3899" w:rsidRDefault="00174890" w:rsidP="004A14C3">
            <w:pPr>
              <w:snapToGrid w:val="0"/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>Eigene Software entwickeln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2CE7C9" w14:textId="77777777" w:rsidR="00174890" w:rsidRPr="00174890" w:rsidRDefault="00174890" w:rsidP="00174890">
            <w:pPr>
              <w:pStyle w:val="Fuzeile"/>
              <w:tabs>
                <w:tab w:val="clear" w:pos="4819"/>
                <w:tab w:val="clear" w:pos="9071"/>
              </w:tabs>
              <w:snapToGrid w:val="0"/>
              <w:spacing w:before="120" w:after="120"/>
              <w:rPr>
                <w:color w:val="FF0000"/>
                <w:lang w:val="de-DE"/>
              </w:rPr>
            </w:pPr>
            <w:r>
              <w:rPr>
                <w:color w:val="FF0000"/>
                <w:lang w:val="de-DE"/>
              </w:rPr>
              <w:t>Schulung nach Erstellung</w:t>
            </w:r>
            <w:r w:rsidR="006A2289">
              <w:rPr>
                <w:color w:val="FF0000"/>
                <w:lang w:val="de-DE"/>
              </w:rPr>
              <w:t>.</w:t>
            </w:r>
          </w:p>
        </w:tc>
      </w:tr>
      <w:tr w:rsidR="00174890" w:rsidRPr="000D2832" w14:paraId="20065F1D" w14:textId="77777777" w:rsidTr="006A2289">
        <w:trPr>
          <w:cantSplit/>
          <w:trHeight w:val="284"/>
        </w:trPr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4D93B6B" w14:textId="77777777" w:rsidR="00174890" w:rsidRDefault="00174890" w:rsidP="00051ADF">
            <w:pPr>
              <w:snapToGrid w:val="0"/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>Erfahrungen:</w:t>
            </w:r>
          </w:p>
          <w:p w14:paraId="4CC96C3C" w14:textId="77777777" w:rsidR="00174890" w:rsidRPr="008B3899" w:rsidRDefault="00174890" w:rsidP="00051ADF">
            <w:pPr>
              <w:snapToGrid w:val="0"/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>Produktionsmitarbeiter/-innen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A1715" w14:textId="77777777" w:rsidR="00174890" w:rsidRPr="008B3899" w:rsidRDefault="00174890" w:rsidP="00051ADF">
            <w:pPr>
              <w:snapToGrid w:val="0"/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 xml:space="preserve">Ja 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43645FF0" w14:textId="77777777" w:rsidR="00174890" w:rsidRPr="008B3899" w:rsidRDefault="006A2289" w:rsidP="006A2289">
            <w:pPr>
              <w:snapToGrid w:val="0"/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>Betrieb von Schleifprozessen und eloxieren. Mitarbeiter zu Weiterbildungen senden.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C155D2" w14:textId="77777777" w:rsidR="00174890" w:rsidRPr="00174890" w:rsidRDefault="006A2289" w:rsidP="006A2289">
            <w:pPr>
              <w:pStyle w:val="Fuzeile"/>
              <w:tabs>
                <w:tab w:val="clear" w:pos="4819"/>
                <w:tab w:val="clear" w:pos="9071"/>
              </w:tabs>
              <w:snapToGrid w:val="0"/>
              <w:spacing w:before="120" w:after="120"/>
              <w:ind w:left="-13" w:firstLine="13"/>
              <w:rPr>
                <w:color w:val="FF0000"/>
                <w:lang w:val="de-DE"/>
              </w:rPr>
            </w:pPr>
            <w:r>
              <w:rPr>
                <w:color w:val="FF0000"/>
                <w:lang w:val="de-DE"/>
              </w:rPr>
              <w:t>Beschaffung der Infrastruktur, Einweisung der internen Kräfte und Vertretungen ausbilden.</w:t>
            </w:r>
          </w:p>
        </w:tc>
      </w:tr>
      <w:tr w:rsidR="00174890" w:rsidRPr="000D2832" w14:paraId="7B7EF6F2" w14:textId="77777777" w:rsidTr="006A2289">
        <w:trPr>
          <w:cantSplit/>
          <w:trHeight w:val="284"/>
        </w:trPr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F7B9EE6" w14:textId="77777777" w:rsidR="00174890" w:rsidRDefault="00174890" w:rsidP="00051ADF">
            <w:pPr>
              <w:snapToGrid w:val="0"/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>Erfahrungen:</w:t>
            </w:r>
          </w:p>
          <w:p w14:paraId="348B9C58" w14:textId="77777777" w:rsidR="00174890" w:rsidRPr="008B3899" w:rsidRDefault="00174890" w:rsidP="00051ADF">
            <w:pPr>
              <w:snapToGrid w:val="0"/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>Schulungskräfte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9BE0C" w14:textId="77777777" w:rsidR="00174890" w:rsidRPr="008B3899" w:rsidRDefault="006A2289" w:rsidP="00051ADF">
            <w:pPr>
              <w:snapToGrid w:val="0"/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 xml:space="preserve">Ja 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09FCC9A6" w14:textId="77777777" w:rsidR="00174890" w:rsidRPr="008B3899" w:rsidRDefault="006A2289" w:rsidP="006A2289">
            <w:pPr>
              <w:snapToGrid w:val="0"/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>Anwenderschulungen anbieten und durchführen. Erstellung Curriculum und Verantwortliche benennen.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D09F60" w14:textId="77777777" w:rsidR="00174890" w:rsidRPr="00174890" w:rsidRDefault="006A2289" w:rsidP="00051ADF">
            <w:pPr>
              <w:pStyle w:val="Fuzeile"/>
              <w:tabs>
                <w:tab w:val="clear" w:pos="4819"/>
                <w:tab w:val="clear" w:pos="9071"/>
              </w:tabs>
              <w:snapToGrid w:val="0"/>
              <w:spacing w:before="120" w:after="120"/>
              <w:ind w:left="-13" w:firstLine="13"/>
              <w:rPr>
                <w:color w:val="FF0000"/>
                <w:lang w:val="de-DE"/>
              </w:rPr>
            </w:pPr>
            <w:r>
              <w:rPr>
                <w:color w:val="FF0000"/>
                <w:lang w:val="de-DE"/>
              </w:rPr>
              <w:t xml:space="preserve">Einweisung der Schulungskräfte, Aufrechterhaltung Curriculum. </w:t>
            </w:r>
          </w:p>
        </w:tc>
      </w:tr>
      <w:tr w:rsidR="00174890" w:rsidRPr="000D2832" w14:paraId="5F36B690" w14:textId="77777777" w:rsidTr="006A2289">
        <w:trPr>
          <w:cantSplit/>
          <w:trHeight w:val="284"/>
        </w:trPr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0D49048" w14:textId="77777777" w:rsidR="00174890" w:rsidRDefault="00174890" w:rsidP="00174890">
            <w:pPr>
              <w:snapToGrid w:val="0"/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>Reparaturen:</w:t>
            </w:r>
          </w:p>
          <w:p w14:paraId="05B0096E" w14:textId="77777777" w:rsidR="00174890" w:rsidRPr="008B3899" w:rsidRDefault="00174890" w:rsidP="00174890">
            <w:pPr>
              <w:snapToGrid w:val="0"/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>Schulungskräfte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66A52" w14:textId="77777777" w:rsidR="00174890" w:rsidRPr="008B3899" w:rsidRDefault="006A2289" w:rsidP="00051ADF">
            <w:pPr>
              <w:snapToGrid w:val="0"/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 xml:space="preserve">Ja 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D09AFD1" w14:textId="77777777" w:rsidR="00174890" w:rsidRPr="008B3899" w:rsidRDefault="006A2289" w:rsidP="004A14C3">
            <w:pPr>
              <w:snapToGrid w:val="0"/>
              <w:spacing w:before="120" w:after="120"/>
              <w:rPr>
                <w:color w:val="FF0000"/>
              </w:rPr>
            </w:pPr>
            <w:proofErr w:type="gramStart"/>
            <w:r>
              <w:rPr>
                <w:color w:val="FF0000"/>
              </w:rPr>
              <w:t>Nicht zutreffend</w:t>
            </w:r>
            <w:proofErr w:type="gramEnd"/>
            <w:r>
              <w:rPr>
                <w:color w:val="FF0000"/>
              </w:rPr>
              <w:t>.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AAD193" w14:textId="77777777" w:rsidR="00174890" w:rsidRPr="00174890" w:rsidRDefault="006A2289" w:rsidP="004A14C3">
            <w:pPr>
              <w:pStyle w:val="Fuzeile"/>
              <w:tabs>
                <w:tab w:val="clear" w:pos="4819"/>
                <w:tab w:val="clear" w:pos="9071"/>
              </w:tabs>
              <w:snapToGrid w:val="0"/>
              <w:spacing w:before="120" w:after="120"/>
              <w:ind w:left="-13" w:firstLine="13"/>
              <w:rPr>
                <w:color w:val="FF0000"/>
                <w:lang w:val="de-DE"/>
              </w:rPr>
            </w:pPr>
            <w:r>
              <w:rPr>
                <w:color w:val="FF0000"/>
                <w:lang w:val="de-DE"/>
              </w:rPr>
              <w:t>Überwachung und Bewertung der Prozessergebnisse.</w:t>
            </w:r>
          </w:p>
        </w:tc>
      </w:tr>
      <w:tr w:rsidR="00174890" w:rsidRPr="000D2832" w14:paraId="20585BA5" w14:textId="77777777" w:rsidTr="006A2289">
        <w:trPr>
          <w:cantSplit/>
          <w:trHeight w:val="284"/>
        </w:trPr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1069B10" w14:textId="77777777" w:rsidR="00174890" w:rsidRDefault="00174890" w:rsidP="00174890">
            <w:pPr>
              <w:snapToGrid w:val="0"/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>Vertrieb:</w:t>
            </w:r>
          </w:p>
          <w:p w14:paraId="05778C1C" w14:textId="77777777" w:rsidR="00174890" w:rsidRDefault="00174890" w:rsidP="00174890">
            <w:pPr>
              <w:snapToGrid w:val="0"/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>Asiatischer Markt / Kenntnisse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6B2BC" w14:textId="77777777" w:rsidR="00174890" w:rsidRPr="008B3899" w:rsidRDefault="006A2289" w:rsidP="00051ADF">
            <w:pPr>
              <w:snapToGrid w:val="0"/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 xml:space="preserve">Ja 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7143C8B6" w14:textId="77777777" w:rsidR="00174890" w:rsidRPr="008B3899" w:rsidRDefault="006A2289" w:rsidP="006A2289">
            <w:pPr>
              <w:snapToGrid w:val="0"/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>Weitere Kompetenzen im Haus binden. Zuweisung einer Vertretung.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77D5F8" w14:textId="77777777" w:rsidR="00174890" w:rsidRPr="00174890" w:rsidRDefault="006A2289" w:rsidP="004A14C3">
            <w:pPr>
              <w:pStyle w:val="Fuzeile"/>
              <w:tabs>
                <w:tab w:val="clear" w:pos="4819"/>
                <w:tab w:val="clear" w:pos="9071"/>
              </w:tabs>
              <w:snapToGrid w:val="0"/>
              <w:spacing w:before="120" w:after="120"/>
              <w:ind w:left="-13" w:firstLine="13"/>
              <w:rPr>
                <w:color w:val="FF0000"/>
                <w:lang w:val="de-DE"/>
              </w:rPr>
            </w:pPr>
            <w:r>
              <w:rPr>
                <w:color w:val="FF0000"/>
                <w:lang w:val="de-DE"/>
              </w:rPr>
              <w:t>Reisetätigkeiten gemeinsam durchführen.</w:t>
            </w:r>
          </w:p>
        </w:tc>
      </w:tr>
      <w:tr w:rsidR="00174890" w:rsidRPr="000D2832" w14:paraId="6FE150A2" w14:textId="77777777" w:rsidTr="006A2289">
        <w:trPr>
          <w:cantSplit/>
          <w:trHeight w:val="284"/>
        </w:trPr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8C08688" w14:textId="77777777" w:rsidR="00174890" w:rsidRDefault="00174890" w:rsidP="00174890">
            <w:pPr>
              <w:snapToGrid w:val="0"/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>Aus Fehlern:</w:t>
            </w:r>
          </w:p>
          <w:p w14:paraId="0CF5F516" w14:textId="77777777" w:rsidR="00174890" w:rsidRPr="008B3899" w:rsidRDefault="006A2289" w:rsidP="00174890">
            <w:pPr>
              <w:snapToGrid w:val="0"/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 xml:space="preserve">Beschädigungsfreie Verpackung 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81333" w14:textId="77777777" w:rsidR="00174890" w:rsidRPr="008B3899" w:rsidRDefault="006A2289" w:rsidP="00051ADF">
            <w:pPr>
              <w:snapToGrid w:val="0"/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 xml:space="preserve">Nein 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0956CEF" w14:textId="77777777" w:rsidR="00174890" w:rsidRPr="008B3899" w:rsidRDefault="006A2289" w:rsidP="006A2289">
            <w:pPr>
              <w:snapToGrid w:val="0"/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>Eigene Verpackung entwerfen. Durchführung von Weiterbildungen, Messebesuchen und Normstudium.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80EBC2" w14:textId="77777777" w:rsidR="00174890" w:rsidRPr="00174890" w:rsidRDefault="006A2289" w:rsidP="004A14C3">
            <w:pPr>
              <w:snapToGrid w:val="0"/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>Offen</w:t>
            </w:r>
          </w:p>
        </w:tc>
      </w:tr>
      <w:tr w:rsidR="00174890" w:rsidRPr="000D2832" w14:paraId="7C7C557D" w14:textId="77777777" w:rsidTr="006A2289">
        <w:trPr>
          <w:cantSplit/>
          <w:trHeight w:val="284"/>
        </w:trPr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1DF4AEB" w14:textId="77777777" w:rsidR="00174890" w:rsidRDefault="00174890" w:rsidP="006D01F6">
            <w:pPr>
              <w:snapToGrid w:val="0"/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lastRenderedPageBreak/>
              <w:t>Aus erfolgreichen Projekten:</w:t>
            </w:r>
          </w:p>
          <w:p w14:paraId="5E49DAC8" w14:textId="77777777" w:rsidR="00174890" w:rsidRPr="008B3899" w:rsidRDefault="006A2289" w:rsidP="006D01F6">
            <w:pPr>
              <w:snapToGrid w:val="0"/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>Sprachkenntnisse Ostmarkt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B1A73" w14:textId="77777777" w:rsidR="00174890" w:rsidRPr="008B3899" w:rsidRDefault="006A2289" w:rsidP="00051ADF">
            <w:pPr>
              <w:snapToGrid w:val="0"/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 xml:space="preserve">Nein 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0C1287EB" w14:textId="77777777" w:rsidR="00174890" w:rsidRPr="008B3899" w:rsidRDefault="006A2289" w:rsidP="004A14C3">
            <w:pPr>
              <w:snapToGrid w:val="0"/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>Verhandlungssprache Russisch belegen. Buchung von Sprachkursen.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F5098E" w14:textId="77777777" w:rsidR="00174890" w:rsidRPr="00174890" w:rsidRDefault="006A2289" w:rsidP="004A14C3">
            <w:pPr>
              <w:pStyle w:val="Fuzeile"/>
              <w:tabs>
                <w:tab w:val="clear" w:pos="4819"/>
                <w:tab w:val="clear" w:pos="9071"/>
              </w:tabs>
              <w:snapToGrid w:val="0"/>
              <w:spacing w:before="120" w:after="120"/>
              <w:ind w:left="-13" w:firstLine="13"/>
              <w:rPr>
                <w:color w:val="FF0000"/>
                <w:lang w:val="de-DE"/>
              </w:rPr>
            </w:pPr>
            <w:r>
              <w:rPr>
                <w:color w:val="FF0000"/>
                <w:lang w:val="de-DE"/>
              </w:rPr>
              <w:t>Wiederholungsschulungen, Anforderung an Vertriebsmitarbeiter/-innen</w:t>
            </w:r>
          </w:p>
        </w:tc>
      </w:tr>
      <w:tr w:rsidR="00174890" w:rsidRPr="000D2832" w14:paraId="5180F5FB" w14:textId="77777777" w:rsidTr="006A2289">
        <w:trPr>
          <w:cantSplit/>
          <w:trHeight w:val="284"/>
        </w:trPr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8E8927F" w14:textId="77777777" w:rsidR="00174890" w:rsidRDefault="00174890" w:rsidP="0080326D">
            <w:pPr>
              <w:snapToGrid w:val="0"/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>Nicht dokumentiertes Wissen:</w:t>
            </w:r>
          </w:p>
          <w:p w14:paraId="1D48F62B" w14:textId="77777777" w:rsidR="00174890" w:rsidRPr="008B3899" w:rsidRDefault="00805D80" w:rsidP="0080326D">
            <w:pPr>
              <w:snapToGrid w:val="0"/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>Kontrolle von Lieferungen und Leistungen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895E8" w14:textId="77777777" w:rsidR="00174890" w:rsidRPr="008B3899" w:rsidRDefault="00805D80" w:rsidP="00051ADF">
            <w:pPr>
              <w:snapToGrid w:val="0"/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 xml:space="preserve">Ja 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313BA74B" w14:textId="77777777" w:rsidR="00174890" w:rsidRPr="008B3899" w:rsidRDefault="00805D80" w:rsidP="004A14C3">
            <w:pPr>
              <w:snapToGrid w:val="0"/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>Zweite Person kann Kontrollen durchführen. Einarbeitung zweite Kraft.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8DC30F" w14:textId="77777777" w:rsidR="00174890" w:rsidRPr="00174890" w:rsidRDefault="00805D80" w:rsidP="00805D80">
            <w:pPr>
              <w:snapToGrid w:val="0"/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>Zuweisung von einer zweiten Person für zwei Monate, danach Bewertung.</w:t>
            </w:r>
          </w:p>
        </w:tc>
      </w:tr>
      <w:tr w:rsidR="00174890" w:rsidRPr="000D2832" w14:paraId="3D41AB36" w14:textId="77777777" w:rsidTr="006A2289">
        <w:trPr>
          <w:cantSplit/>
          <w:trHeight w:val="284"/>
        </w:trPr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B698EB9" w14:textId="77777777" w:rsidR="00174890" w:rsidRDefault="00174890" w:rsidP="00174890">
            <w:pPr>
              <w:snapToGrid w:val="0"/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>Interne Experten:</w:t>
            </w:r>
          </w:p>
          <w:p w14:paraId="7B9548AA" w14:textId="77777777" w:rsidR="00174890" w:rsidRPr="008B3899" w:rsidRDefault="00805D80" w:rsidP="00174890">
            <w:pPr>
              <w:snapToGrid w:val="0"/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>Programmierkenntnisse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18C75" w14:textId="77777777" w:rsidR="00174890" w:rsidRPr="008B3899" w:rsidRDefault="00805D80" w:rsidP="00051ADF">
            <w:pPr>
              <w:snapToGrid w:val="0"/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 xml:space="preserve">Nein 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21463128" w14:textId="77777777" w:rsidR="00174890" w:rsidRPr="008B3899" w:rsidRDefault="00805D80" w:rsidP="00805D80">
            <w:pPr>
              <w:snapToGrid w:val="0"/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>Programmierung von Datenbanken. Einstellung.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D89E68" w14:textId="77777777" w:rsidR="00174890" w:rsidRPr="00174890" w:rsidRDefault="00805D80" w:rsidP="004A14C3">
            <w:pPr>
              <w:pStyle w:val="Fuzeile"/>
              <w:tabs>
                <w:tab w:val="clear" w:pos="4819"/>
                <w:tab w:val="clear" w:pos="9071"/>
              </w:tabs>
              <w:snapToGrid w:val="0"/>
              <w:spacing w:before="120" w:after="120"/>
              <w:ind w:left="-13" w:firstLine="13"/>
              <w:rPr>
                <w:color w:val="FF0000"/>
                <w:lang w:val="de-DE"/>
              </w:rPr>
            </w:pPr>
            <w:r>
              <w:rPr>
                <w:color w:val="FF0000"/>
                <w:lang w:val="de-DE"/>
              </w:rPr>
              <w:t>Interne Schulungen nach Einstellung.</w:t>
            </w:r>
          </w:p>
        </w:tc>
      </w:tr>
      <w:tr w:rsidR="00174890" w:rsidRPr="000D2832" w14:paraId="348C3D5A" w14:textId="77777777" w:rsidTr="006A2289">
        <w:trPr>
          <w:cantSplit/>
          <w:trHeight w:val="284"/>
        </w:trPr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B520FA2" w14:textId="77777777" w:rsidR="00174890" w:rsidRDefault="00174890" w:rsidP="0080326D">
            <w:pPr>
              <w:snapToGrid w:val="0"/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>Normeingaben:</w:t>
            </w:r>
          </w:p>
          <w:p w14:paraId="362E8B99" w14:textId="77777777" w:rsidR="00174890" w:rsidRPr="008B3899" w:rsidRDefault="00805D80" w:rsidP="0080326D">
            <w:pPr>
              <w:snapToGrid w:val="0"/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>Beherrschung ISO 9001 neu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E4CF1" w14:textId="77777777" w:rsidR="00174890" w:rsidRPr="008B3899" w:rsidRDefault="00805D80" w:rsidP="00051ADF">
            <w:pPr>
              <w:snapToGrid w:val="0"/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 xml:space="preserve">Nein 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3CA83A7" w14:textId="77777777" w:rsidR="00174890" w:rsidRPr="008B3899" w:rsidRDefault="00805D80" w:rsidP="00805D80">
            <w:pPr>
              <w:snapToGrid w:val="0"/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 xml:space="preserve">Inhalte beherrschen. Ausbildung / Weiterbildung einer Fachkraft.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299028" w14:textId="77777777" w:rsidR="00174890" w:rsidRPr="00174890" w:rsidRDefault="00805D80" w:rsidP="004A14C3">
            <w:pPr>
              <w:snapToGrid w:val="0"/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>laufende Weiterbildung durch Teilnahme an Kooperationsveranstaltungen.</w:t>
            </w:r>
          </w:p>
        </w:tc>
      </w:tr>
      <w:tr w:rsidR="00174890" w:rsidRPr="000D2832" w14:paraId="0134941D" w14:textId="77777777" w:rsidTr="006A2289">
        <w:trPr>
          <w:cantSplit/>
          <w:trHeight w:val="284"/>
        </w:trPr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31A720D" w14:textId="77777777" w:rsidR="00174890" w:rsidRDefault="00174890">
            <w:pPr>
              <w:snapToGrid w:val="0"/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>Hochschulen / Konferenzen:</w:t>
            </w:r>
          </w:p>
          <w:p w14:paraId="289613B9" w14:textId="77777777" w:rsidR="00174890" w:rsidRPr="008B3899" w:rsidRDefault="00805D80">
            <w:pPr>
              <w:snapToGrid w:val="0"/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>Keine Anforderungen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F6020" w14:textId="77777777" w:rsidR="00174890" w:rsidRPr="008B3899" w:rsidRDefault="00174890" w:rsidP="00051ADF">
            <w:pPr>
              <w:snapToGrid w:val="0"/>
              <w:spacing w:before="120" w:after="120"/>
              <w:rPr>
                <w:color w:val="FF0000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519773C8" w14:textId="77777777" w:rsidR="00174890" w:rsidRPr="008B3899" w:rsidRDefault="00174890" w:rsidP="004A14C3">
            <w:pPr>
              <w:snapToGrid w:val="0"/>
              <w:spacing w:before="120" w:after="120"/>
              <w:rPr>
                <w:color w:val="FF0000"/>
              </w:rPr>
            </w:pP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41966D" w14:textId="77777777" w:rsidR="00174890" w:rsidRPr="00174890" w:rsidRDefault="00174890" w:rsidP="004A14C3">
            <w:pPr>
              <w:pStyle w:val="Fuzeile"/>
              <w:tabs>
                <w:tab w:val="clear" w:pos="4819"/>
                <w:tab w:val="clear" w:pos="9071"/>
              </w:tabs>
              <w:snapToGrid w:val="0"/>
              <w:spacing w:before="120" w:after="120"/>
              <w:ind w:left="-13" w:firstLine="13"/>
              <w:rPr>
                <w:color w:val="FF0000"/>
                <w:lang w:val="de-DE"/>
              </w:rPr>
            </w:pPr>
          </w:p>
        </w:tc>
      </w:tr>
      <w:tr w:rsidR="00174890" w:rsidRPr="000D2832" w14:paraId="69493313" w14:textId="77777777" w:rsidTr="006A2289">
        <w:trPr>
          <w:cantSplit/>
          <w:trHeight w:val="284"/>
        </w:trPr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922DF12" w14:textId="77777777" w:rsidR="00174890" w:rsidRDefault="00174890">
            <w:pPr>
              <w:snapToGrid w:val="0"/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>Kundeninformationen</w:t>
            </w:r>
            <w:r w:rsidR="00805D80">
              <w:rPr>
                <w:color w:val="FF0000"/>
              </w:rPr>
              <w:t>:</w:t>
            </w:r>
          </w:p>
          <w:p w14:paraId="29D49AC5" w14:textId="77777777" w:rsidR="00805D80" w:rsidRPr="008B3899" w:rsidRDefault="00805D80" w:rsidP="00805D80">
            <w:pPr>
              <w:snapToGrid w:val="0"/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>Telefonischer Support mit Fachkenntnis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245B7" w14:textId="77777777" w:rsidR="00174890" w:rsidRPr="008B3899" w:rsidRDefault="00805D80" w:rsidP="00051ADF">
            <w:pPr>
              <w:snapToGrid w:val="0"/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 xml:space="preserve">Nein 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757968A0" w14:textId="77777777" w:rsidR="00174890" w:rsidRPr="008B3899" w:rsidRDefault="00805D80" w:rsidP="00805D80">
            <w:pPr>
              <w:snapToGrid w:val="0"/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 xml:space="preserve">Mitarbeiter/-innen im Vertrieb haben vertieftes Zusatzwissen. Besprechung der Anfragen mit der Entwicklung.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AFB896" w14:textId="77777777" w:rsidR="00174890" w:rsidRPr="00174890" w:rsidRDefault="00805D80" w:rsidP="004A14C3">
            <w:pPr>
              <w:snapToGrid w:val="0"/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>Laufende Besprechungen über Supportanfragen und Fehlerursachen zur Kenntnismehrung des Vertriebes.</w:t>
            </w:r>
          </w:p>
        </w:tc>
      </w:tr>
      <w:tr w:rsidR="00174890" w:rsidRPr="000D2832" w14:paraId="7171FA72" w14:textId="77777777" w:rsidTr="006A2289">
        <w:trPr>
          <w:cantSplit/>
          <w:trHeight w:val="284"/>
        </w:trPr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8393EEA" w14:textId="77777777" w:rsidR="00174890" w:rsidRDefault="00174890">
            <w:pPr>
              <w:snapToGrid w:val="0"/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>Anbieterinformationen</w:t>
            </w:r>
            <w:r w:rsidR="00805D80">
              <w:rPr>
                <w:color w:val="FF0000"/>
              </w:rPr>
              <w:t>:</w:t>
            </w:r>
          </w:p>
          <w:p w14:paraId="072F56C7" w14:textId="77777777" w:rsidR="00805D80" w:rsidRPr="008B3899" w:rsidRDefault="00805D80">
            <w:pPr>
              <w:snapToGrid w:val="0"/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>Prüfverfahren Leiterplatten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0B382" w14:textId="77777777" w:rsidR="00174890" w:rsidRPr="008B3899" w:rsidRDefault="00805D80" w:rsidP="00051ADF">
            <w:pPr>
              <w:snapToGrid w:val="0"/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>Nein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07936A4E" w14:textId="77777777" w:rsidR="00174890" w:rsidRPr="008B3899" w:rsidRDefault="00805D80" w:rsidP="004A14C3">
            <w:pPr>
              <w:snapToGrid w:val="0"/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>Ermittlung von benannten Prüfverfahren. Beschluss und interne Schulungen.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61F147" w14:textId="77777777" w:rsidR="00174890" w:rsidRPr="00174890" w:rsidRDefault="00805D80" w:rsidP="00805D80">
            <w:pPr>
              <w:snapToGrid w:val="0"/>
              <w:spacing w:before="120" w:after="120"/>
              <w:rPr>
                <w:color w:val="FF0000"/>
              </w:rPr>
            </w:pPr>
            <w:r>
              <w:rPr>
                <w:color w:val="FF0000"/>
              </w:rPr>
              <w:t>Beschreibung der Prüfungen in einer Arbeitsanweisung.</w:t>
            </w:r>
          </w:p>
        </w:tc>
      </w:tr>
    </w:tbl>
    <w:p w14:paraId="3CA1D675" w14:textId="77777777" w:rsidR="00C22A01" w:rsidRDefault="00C22A01"/>
    <w:sectPr w:rsidR="00C22A0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1537" w:right="1134" w:bottom="1418" w:left="1128" w:header="720" w:footer="91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4C0004" w14:textId="77777777" w:rsidR="002F5191" w:rsidRDefault="002F5191">
      <w:r>
        <w:separator/>
      </w:r>
    </w:p>
  </w:endnote>
  <w:endnote w:type="continuationSeparator" w:id="0">
    <w:p w14:paraId="0511185D" w14:textId="77777777" w:rsidR="002F5191" w:rsidRDefault="002F51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FE7E1" w14:textId="77777777" w:rsidR="00B32215" w:rsidRDefault="00B32215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DD4AE" w14:textId="0249559C" w:rsidR="00D07734" w:rsidRPr="00FD0B84" w:rsidRDefault="00D07734" w:rsidP="00D07734">
    <w:pPr>
      <w:pStyle w:val="Fuzeile"/>
      <w:rPr>
        <w:sz w:val="16"/>
        <w:szCs w:val="16"/>
        <w:lang w:val="de-DE"/>
      </w:rPr>
    </w:pPr>
    <w:r>
      <w:rPr>
        <w:b/>
        <w:sz w:val="16"/>
        <w:szCs w:val="16"/>
      </w:rPr>
      <w:t xml:space="preserve">Revision 1, Seite </w:t>
    </w:r>
    <w:r>
      <w:rPr>
        <w:b/>
        <w:sz w:val="16"/>
        <w:szCs w:val="16"/>
      </w:rPr>
      <w:fldChar w:fldCharType="begin"/>
    </w:r>
    <w:r>
      <w:rPr>
        <w:b/>
        <w:sz w:val="16"/>
        <w:szCs w:val="16"/>
      </w:rPr>
      <w:instrText>PAGE</w:instrText>
    </w:r>
    <w:r>
      <w:rPr>
        <w:b/>
        <w:sz w:val="16"/>
        <w:szCs w:val="16"/>
      </w:rPr>
      <w:fldChar w:fldCharType="separate"/>
    </w:r>
    <w:r w:rsidR="00684F00">
      <w:rPr>
        <w:b/>
        <w:noProof/>
        <w:sz w:val="16"/>
        <w:szCs w:val="16"/>
      </w:rPr>
      <w:t>1</w:t>
    </w:r>
    <w:r>
      <w:rPr>
        <w:b/>
        <w:sz w:val="16"/>
        <w:szCs w:val="16"/>
      </w:rPr>
      <w:fldChar w:fldCharType="end"/>
    </w:r>
    <w:r>
      <w:rPr>
        <w:b/>
        <w:sz w:val="16"/>
        <w:szCs w:val="16"/>
      </w:rPr>
      <w:t xml:space="preserve"> von </w:t>
    </w:r>
    <w:r>
      <w:rPr>
        <w:b/>
        <w:sz w:val="16"/>
        <w:szCs w:val="16"/>
      </w:rPr>
      <w:fldChar w:fldCharType="begin"/>
    </w:r>
    <w:r>
      <w:rPr>
        <w:b/>
        <w:sz w:val="16"/>
        <w:szCs w:val="16"/>
      </w:rPr>
      <w:instrText>NUMPAGES</w:instrText>
    </w:r>
    <w:r>
      <w:rPr>
        <w:b/>
        <w:sz w:val="16"/>
        <w:szCs w:val="16"/>
      </w:rPr>
      <w:fldChar w:fldCharType="separate"/>
    </w:r>
    <w:r w:rsidR="00684F00">
      <w:rPr>
        <w:b/>
        <w:noProof/>
        <w:sz w:val="16"/>
        <w:szCs w:val="16"/>
      </w:rPr>
      <w:t>2</w:t>
    </w:r>
    <w:r>
      <w:rPr>
        <w:b/>
        <w:sz w:val="16"/>
        <w:szCs w:val="16"/>
      </w:rPr>
      <w:fldChar w:fldCharType="end"/>
    </w:r>
    <w:r>
      <w:rPr>
        <w:b/>
        <w:sz w:val="16"/>
        <w:szCs w:val="16"/>
      </w:rPr>
      <w:t>,</w:t>
    </w:r>
    <w:r w:rsidR="00FD0B84">
      <w:rPr>
        <w:b/>
        <w:sz w:val="16"/>
        <w:szCs w:val="16"/>
        <w:lang w:val="de-DE"/>
      </w:rPr>
      <w:t xml:space="preserve"> </w:t>
    </w:r>
    <w:r>
      <w:rPr>
        <w:b/>
        <w:sz w:val="16"/>
        <w:szCs w:val="16"/>
      </w:rPr>
      <w:t xml:space="preserve">gültig ab </w:t>
    </w:r>
    <w:proofErr w:type="spellStart"/>
    <w:r>
      <w:rPr>
        <w:b/>
        <w:sz w:val="16"/>
        <w:szCs w:val="16"/>
      </w:rPr>
      <w:t>13.02.2026</w:t>
    </w:r>
    <w:proofErr w:type="spell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98198" w14:textId="77777777" w:rsidR="00B32215" w:rsidRDefault="00B32215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5CE29" w14:textId="77777777" w:rsidR="002F5191" w:rsidRDefault="002F5191">
      <w:r>
        <w:separator/>
      </w:r>
    </w:p>
  </w:footnote>
  <w:footnote w:type="continuationSeparator" w:id="0">
    <w:p w14:paraId="15A44A74" w14:textId="77777777" w:rsidR="002F5191" w:rsidRDefault="002F51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46FC0" w14:textId="77777777" w:rsidR="00B32215" w:rsidRDefault="00B32215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356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694"/>
      <w:gridCol w:w="9639"/>
      <w:gridCol w:w="2835"/>
    </w:tblGrid>
    <w:tr w:rsidR="009F641B" w:rsidRPr="000D2832" w14:paraId="17F7EE19" w14:textId="77777777">
      <w:trPr>
        <w:cantSplit/>
        <w:trHeight w:hRule="exact" w:val="993"/>
      </w:trPr>
      <w:tc>
        <w:tcPr>
          <w:tcW w:w="2694" w:type="dxa"/>
          <w:shd w:val="clear" w:color="auto" w:fill="auto"/>
        </w:tcPr>
        <w:p w14:paraId="2D0E1E74" w14:textId="51900F79" w:rsidR="009F641B" w:rsidRPr="000D2832" w:rsidRDefault="009F641B">
          <w:pPr>
            <w:snapToGrid w:val="0"/>
            <w:rPr>
              <w:b/>
              <w:sz w:val="24"/>
            </w:rPr>
          </w:pPr>
        </w:p>
      </w:tc>
      <w:tc>
        <w:tcPr>
          <w:tcW w:w="9639" w:type="dxa"/>
          <w:shd w:val="clear" w:color="auto" w:fill="auto"/>
        </w:tcPr>
        <w:p w14:paraId="11B30BF4" w14:textId="77777777" w:rsidR="009F641B" w:rsidRPr="00684F00" w:rsidRDefault="006A2289" w:rsidP="00684F00">
          <w:pPr>
            <w:jc w:val="center"/>
            <w:rPr>
              <w:b/>
              <w:sz w:val="24"/>
              <w:szCs w:val="24"/>
            </w:rPr>
          </w:pPr>
          <w:r w:rsidRPr="00684F00">
            <w:rPr>
              <w:b/>
              <w:sz w:val="24"/>
              <w:szCs w:val="24"/>
            </w:rPr>
            <w:t>7</w:t>
          </w:r>
          <w:r w:rsidR="00684F00">
            <w:rPr>
              <w:b/>
              <w:sz w:val="24"/>
              <w:szCs w:val="24"/>
            </w:rPr>
            <w:t>.1.</w:t>
          </w:r>
          <w:r w:rsidRPr="00684F00">
            <w:rPr>
              <w:b/>
              <w:sz w:val="24"/>
              <w:szCs w:val="24"/>
            </w:rPr>
            <w:t>6 Organisationswissen</w:t>
          </w:r>
        </w:p>
      </w:tc>
      <w:tc>
        <w:tcPr>
          <w:tcW w:w="2835" w:type="dxa"/>
          <w:shd w:val="clear" w:color="auto" w:fill="auto"/>
        </w:tcPr>
        <w:p w14:paraId="1CDE51E1" w14:textId="77777777" w:rsidR="009F641B" w:rsidRPr="00C31D8E" w:rsidRDefault="008B3899">
          <w:pPr>
            <w:snapToGrid w:val="0"/>
            <w:rPr>
              <w:b/>
            </w:rPr>
          </w:pPr>
          <w:r w:rsidRPr="00C31D8E">
            <w:rPr>
              <w:b/>
              <w:color w:val="FF0000"/>
            </w:rPr>
            <w:t xml:space="preserve">Beispiele in </w:t>
          </w:r>
          <w:r w:rsidR="00B32215">
            <w:rPr>
              <w:b/>
              <w:color w:val="FF0000"/>
            </w:rPr>
            <w:t>R</w:t>
          </w:r>
          <w:r w:rsidRPr="00C31D8E">
            <w:rPr>
              <w:b/>
              <w:color w:val="FF0000"/>
            </w:rPr>
            <w:t>ot</w:t>
          </w:r>
        </w:p>
      </w:tc>
    </w:tr>
  </w:tbl>
  <w:p w14:paraId="1D75E1E4" w14:textId="77777777" w:rsidR="009F641B" w:rsidRDefault="009F641B">
    <w:pPr>
      <w:pStyle w:val="Kopfzeile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58A5B" w14:textId="77777777" w:rsidR="00B32215" w:rsidRDefault="00B32215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8.75pt;height:11.25pt" o:bullet="t">
        <v:imagedata r:id="rId1" o:title="Aufzaehlung klein Word"/>
      </v:shape>
    </w:pict>
  </w:numPicBullet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784C44BA"/>
    <w:multiLevelType w:val="hybridMultilevel"/>
    <w:tmpl w:val="A70030F8"/>
    <w:lvl w:ilvl="0" w:tplc="AEA69772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9932934">
    <w:abstractNumId w:val="0"/>
  </w:num>
  <w:num w:numId="2" w16cid:durableId="18502882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autoHyphenation/>
  <w:hyphenationZone w:val="425"/>
  <w:defaultTableStyle w:val="Standard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0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CA0"/>
    <w:rsid w:val="0004012A"/>
    <w:rsid w:val="00061184"/>
    <w:rsid w:val="000D2832"/>
    <w:rsid w:val="000E4948"/>
    <w:rsid w:val="00174890"/>
    <w:rsid w:val="00220D88"/>
    <w:rsid w:val="002F5191"/>
    <w:rsid w:val="004175D1"/>
    <w:rsid w:val="00462D7D"/>
    <w:rsid w:val="004A14C3"/>
    <w:rsid w:val="00503D51"/>
    <w:rsid w:val="0054206C"/>
    <w:rsid w:val="0056307E"/>
    <w:rsid w:val="00567B19"/>
    <w:rsid w:val="005707A0"/>
    <w:rsid w:val="005D0FDF"/>
    <w:rsid w:val="006016A4"/>
    <w:rsid w:val="00684F00"/>
    <w:rsid w:val="006865CE"/>
    <w:rsid w:val="006A2289"/>
    <w:rsid w:val="006C5327"/>
    <w:rsid w:val="006D01F6"/>
    <w:rsid w:val="006D6CA0"/>
    <w:rsid w:val="006F2D22"/>
    <w:rsid w:val="00706268"/>
    <w:rsid w:val="00731EC8"/>
    <w:rsid w:val="007B0CFB"/>
    <w:rsid w:val="007B4CDC"/>
    <w:rsid w:val="007E4D25"/>
    <w:rsid w:val="007F4144"/>
    <w:rsid w:val="0080326D"/>
    <w:rsid w:val="00805D80"/>
    <w:rsid w:val="00820213"/>
    <w:rsid w:val="00830062"/>
    <w:rsid w:val="0083099A"/>
    <w:rsid w:val="008A293F"/>
    <w:rsid w:val="008A3A9D"/>
    <w:rsid w:val="008B3899"/>
    <w:rsid w:val="00915D06"/>
    <w:rsid w:val="009F1704"/>
    <w:rsid w:val="009F641B"/>
    <w:rsid w:val="00B2154F"/>
    <w:rsid w:val="00B32215"/>
    <w:rsid w:val="00C22A01"/>
    <w:rsid w:val="00C31D8E"/>
    <w:rsid w:val="00CC5A2C"/>
    <w:rsid w:val="00CD2EF8"/>
    <w:rsid w:val="00CE13E1"/>
    <w:rsid w:val="00D07734"/>
    <w:rsid w:val="00D32962"/>
    <w:rsid w:val="00D374B9"/>
    <w:rsid w:val="00D43CA2"/>
    <w:rsid w:val="00D510B5"/>
    <w:rsid w:val="00D74153"/>
    <w:rsid w:val="00D92FB1"/>
    <w:rsid w:val="00DF253F"/>
    <w:rsid w:val="00EA5216"/>
    <w:rsid w:val="00ED1985"/>
    <w:rsid w:val="00EF7825"/>
    <w:rsid w:val="00F507E6"/>
    <w:rsid w:val="00FD0B84"/>
    <w:rsid w:val="00FF5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3"/>
    <o:shapelayout v:ext="edit">
      <o:idmap v:ext="edit" data="2"/>
    </o:shapelayout>
  </w:shapeDefaults>
  <w:doNotEmbedSmartTags/>
  <w:decimalSymbol w:val=","/>
  <w:listSeparator w:val=";"/>
  <w14:docId w14:val="5F09D6C6"/>
  <w15:docId w15:val="{39A655A7-5978-48C1-80BA-699B981F9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20D88"/>
    <w:pPr>
      <w:spacing w:after="200" w:line="276" w:lineRule="auto"/>
    </w:pPr>
    <w:rPr>
      <w:sz w:val="22"/>
      <w:szCs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0D88"/>
    <w:pPr>
      <w:keepNext/>
      <w:keepLines/>
      <w:spacing w:before="480" w:after="0"/>
      <w:outlineLvl w:val="0"/>
    </w:pPr>
    <w:rPr>
      <w:rFonts w:ascii="Cambria" w:hAnsi="Cambria"/>
      <w:b/>
      <w:bCs/>
      <w:color w:val="21798E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20D88"/>
    <w:pPr>
      <w:keepNext/>
      <w:keepLines/>
      <w:spacing w:before="200" w:after="0"/>
      <w:outlineLvl w:val="1"/>
    </w:pPr>
    <w:rPr>
      <w:rFonts w:ascii="Cambria" w:hAnsi="Cambria"/>
      <w:b/>
      <w:bCs/>
      <w:color w:val="2DA2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0D88"/>
    <w:pPr>
      <w:keepNext/>
      <w:keepLines/>
      <w:spacing w:before="200" w:after="0"/>
      <w:outlineLvl w:val="2"/>
    </w:pPr>
    <w:rPr>
      <w:rFonts w:ascii="Cambria" w:hAnsi="Cambria"/>
      <w:b/>
      <w:bCs/>
      <w:color w:val="2DA2BF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220D88"/>
    <w:pPr>
      <w:keepNext/>
      <w:keepLines/>
      <w:spacing w:before="200" w:after="0"/>
      <w:outlineLvl w:val="3"/>
    </w:pPr>
    <w:rPr>
      <w:rFonts w:ascii="Cambria" w:hAnsi="Cambria"/>
      <w:b/>
      <w:bCs/>
      <w:i/>
      <w:iCs/>
      <w:color w:val="2DA2BF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220D88"/>
    <w:pPr>
      <w:keepNext/>
      <w:keepLines/>
      <w:spacing w:before="200" w:after="0"/>
      <w:outlineLvl w:val="4"/>
    </w:pPr>
    <w:rPr>
      <w:rFonts w:ascii="Cambria" w:hAnsi="Cambria"/>
      <w:color w:val="16505E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20D88"/>
    <w:pPr>
      <w:keepNext/>
      <w:keepLines/>
      <w:spacing w:before="200" w:after="0"/>
      <w:outlineLvl w:val="5"/>
    </w:pPr>
    <w:rPr>
      <w:rFonts w:ascii="Cambria" w:hAnsi="Cambria"/>
      <w:i/>
      <w:iCs/>
      <w:color w:val="16505E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20D88"/>
    <w:pPr>
      <w:keepNext/>
      <w:keepLines/>
      <w:spacing w:before="200" w:after="0"/>
      <w:outlineLvl w:val="6"/>
    </w:pPr>
    <w:rPr>
      <w:rFonts w:ascii="Cambria" w:hAnsi="Cambria"/>
      <w:i/>
      <w:iCs/>
      <w:color w:val="404040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20D88"/>
    <w:pPr>
      <w:keepNext/>
      <w:keepLines/>
      <w:spacing w:before="200" w:after="0"/>
      <w:outlineLvl w:val="7"/>
    </w:pPr>
    <w:rPr>
      <w:rFonts w:ascii="Cambria" w:hAnsi="Cambria"/>
      <w:color w:val="2DA2BF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20D88"/>
    <w:pPr>
      <w:keepNext/>
      <w:keepLines/>
      <w:spacing w:before="200" w:after="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WW8Num6z0">
    <w:name w:val="WW8Num6z0"/>
    <w:rPr>
      <w:rFonts w:ascii="Wingdings" w:hAnsi="Wingdings"/>
      <w:color w:val="FF0000"/>
      <w:sz w:val="24"/>
    </w:rPr>
  </w:style>
  <w:style w:type="character" w:customStyle="1" w:styleId="WW8NumSt6z0">
    <w:name w:val="WW8NumSt6z0"/>
    <w:rPr>
      <w:rFonts w:ascii="Symbol" w:hAnsi="Symbol"/>
    </w:rPr>
  </w:style>
  <w:style w:type="character" w:customStyle="1" w:styleId="WW8NumSt12z0">
    <w:name w:val="WW8NumSt12z0"/>
    <w:rPr>
      <w:rFonts w:ascii="Symbol" w:hAnsi="Symbol"/>
    </w:rPr>
  </w:style>
  <w:style w:type="character" w:customStyle="1" w:styleId="Absatz-Standardschriftart1">
    <w:name w:val="Absatz-Standardschriftart1"/>
  </w:style>
  <w:style w:type="character" w:styleId="Hyperlink">
    <w:name w:val="Hyperlink"/>
    <w:uiPriority w:val="99"/>
    <w:rPr>
      <w:color w:val="0000FF"/>
      <w:u w:val="single"/>
    </w:rPr>
  </w:style>
  <w:style w:type="character" w:styleId="Seitenzahl">
    <w:name w:val="page number"/>
    <w:basedOn w:val="Absatz-Standardschriftart1"/>
  </w:style>
  <w:style w:type="character" w:customStyle="1" w:styleId="FuzeileZchn">
    <w:name w:val="Fußzeile Zchn"/>
    <w:uiPriority w:val="99"/>
    <w:rPr>
      <w:rFonts w:ascii="Arial" w:hAnsi="Arial"/>
    </w:rPr>
  </w:style>
  <w:style w:type="character" w:customStyle="1" w:styleId="SprechblasentextZchn">
    <w:name w:val="Sprechblasentext Zchn"/>
    <w:rPr>
      <w:rFonts w:ascii="Tahoma" w:hAnsi="Tahoma" w:cs="Tahoma"/>
      <w:sz w:val="16"/>
      <w:szCs w:val="16"/>
    </w:rPr>
  </w:style>
  <w:style w:type="paragraph" w:customStyle="1" w:styleId="berschrift">
    <w:name w:val="Überschrift"/>
    <w:basedOn w:val="Standard"/>
    <w:next w:val="Textkrper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Textkrper">
    <w:name w:val="Body Text"/>
    <w:basedOn w:val="Standard"/>
    <w:pPr>
      <w:widowControl w:val="0"/>
      <w:jc w:val="both"/>
    </w:pPr>
    <w:rPr>
      <w:rFonts w:ascii="Times New Roman" w:hAnsi="Times New Roman"/>
      <w:sz w:val="24"/>
    </w:rPr>
  </w:style>
  <w:style w:type="paragraph" w:styleId="Liste">
    <w:name w:val="List"/>
    <w:basedOn w:val="Textkrper"/>
    <w:rPr>
      <w:rFonts w:cs="Mangal"/>
    </w:rPr>
  </w:style>
  <w:style w:type="paragraph" w:customStyle="1" w:styleId="Beschriftung1">
    <w:name w:val="Beschriftung1"/>
    <w:basedOn w:val="Standard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Verzeichnis">
    <w:name w:val="Verzeichnis"/>
    <w:basedOn w:val="Standard"/>
    <w:pPr>
      <w:suppressLineNumbers/>
    </w:pPr>
    <w:rPr>
      <w:rFonts w:cs="Mangal"/>
    </w:rPr>
  </w:style>
  <w:style w:type="paragraph" w:styleId="Fuzeile">
    <w:name w:val="footer"/>
    <w:basedOn w:val="Standard"/>
    <w:uiPriority w:val="99"/>
    <w:pPr>
      <w:tabs>
        <w:tab w:val="center" w:pos="4819"/>
        <w:tab w:val="right" w:pos="9071"/>
      </w:tabs>
    </w:pPr>
    <w:rPr>
      <w:lang w:val="x-none"/>
    </w:rPr>
  </w:style>
  <w:style w:type="paragraph" w:styleId="Kopfzeile">
    <w:name w:val="header"/>
    <w:basedOn w:val="Standard"/>
    <w:pPr>
      <w:tabs>
        <w:tab w:val="center" w:pos="4819"/>
        <w:tab w:val="right" w:pos="9071"/>
      </w:tabs>
    </w:pPr>
  </w:style>
  <w:style w:type="paragraph" w:customStyle="1" w:styleId="Textkrper21">
    <w:name w:val="Textkörper 21"/>
    <w:basedOn w:val="Standard"/>
    <w:pPr>
      <w:jc w:val="center"/>
    </w:pPr>
  </w:style>
  <w:style w:type="paragraph" w:customStyle="1" w:styleId="Textkrper31">
    <w:name w:val="Textkörper 31"/>
    <w:basedOn w:val="Standard"/>
    <w:pPr>
      <w:jc w:val="center"/>
    </w:pPr>
    <w:rPr>
      <w:b/>
    </w:rPr>
  </w:style>
  <w:style w:type="paragraph" w:styleId="Sprechblasentext">
    <w:name w:val="Balloon Text"/>
    <w:basedOn w:val="Standard"/>
    <w:rPr>
      <w:rFonts w:ascii="Tahoma" w:hAnsi="Tahoma"/>
      <w:sz w:val="16"/>
      <w:szCs w:val="16"/>
      <w:lang w:val="x-none"/>
    </w:rPr>
  </w:style>
  <w:style w:type="paragraph" w:customStyle="1" w:styleId="TabellenInhalt">
    <w:name w:val="Tabellen Inhalt"/>
    <w:basedOn w:val="Standard"/>
    <w:pPr>
      <w:suppressLineNumbers/>
    </w:pPr>
  </w:style>
  <w:style w:type="paragraph" w:customStyle="1" w:styleId="Tabellenberschrift">
    <w:name w:val="Tabellen Überschrift"/>
    <w:basedOn w:val="TabellenInhalt"/>
    <w:pPr>
      <w:jc w:val="center"/>
    </w:pPr>
    <w:rPr>
      <w:b/>
      <w:bCs/>
    </w:rPr>
  </w:style>
  <w:style w:type="character" w:customStyle="1" w:styleId="berschrift1Zchn">
    <w:name w:val="Überschrift 1 Zchn"/>
    <w:link w:val="berschrift1"/>
    <w:uiPriority w:val="9"/>
    <w:rsid w:val="00220D88"/>
    <w:rPr>
      <w:rFonts w:ascii="Cambria" w:eastAsia="Times New Roman" w:hAnsi="Cambria" w:cs="Times New Roman"/>
      <w:b/>
      <w:bCs/>
      <w:color w:val="21798E"/>
      <w:sz w:val="28"/>
      <w:szCs w:val="28"/>
    </w:rPr>
  </w:style>
  <w:style w:type="character" w:customStyle="1" w:styleId="berschrift2Zchn">
    <w:name w:val="Überschrift 2 Zchn"/>
    <w:link w:val="berschrift2"/>
    <w:uiPriority w:val="9"/>
    <w:rsid w:val="00220D88"/>
    <w:rPr>
      <w:rFonts w:ascii="Cambria" w:eastAsia="Times New Roman" w:hAnsi="Cambria" w:cs="Times New Roman"/>
      <w:b/>
      <w:bCs/>
      <w:color w:val="2DA2BF"/>
      <w:sz w:val="26"/>
      <w:szCs w:val="26"/>
    </w:rPr>
  </w:style>
  <w:style w:type="character" w:customStyle="1" w:styleId="berschrift3Zchn">
    <w:name w:val="Überschrift 3 Zchn"/>
    <w:link w:val="berschrift3"/>
    <w:uiPriority w:val="9"/>
    <w:rsid w:val="00220D88"/>
    <w:rPr>
      <w:rFonts w:ascii="Cambria" w:eastAsia="Times New Roman" w:hAnsi="Cambria" w:cs="Times New Roman"/>
      <w:b/>
      <w:bCs/>
      <w:color w:val="2DA2BF"/>
    </w:rPr>
  </w:style>
  <w:style w:type="character" w:customStyle="1" w:styleId="berschrift4Zchn">
    <w:name w:val="Überschrift 4 Zchn"/>
    <w:link w:val="berschrift4"/>
    <w:uiPriority w:val="9"/>
    <w:rsid w:val="00220D88"/>
    <w:rPr>
      <w:rFonts w:ascii="Cambria" w:eastAsia="Times New Roman" w:hAnsi="Cambria" w:cs="Times New Roman"/>
      <w:b/>
      <w:bCs/>
      <w:i/>
      <w:iCs/>
      <w:color w:val="2DA2BF"/>
    </w:rPr>
  </w:style>
  <w:style w:type="character" w:customStyle="1" w:styleId="berschrift5Zchn">
    <w:name w:val="Überschrift 5 Zchn"/>
    <w:link w:val="berschrift5"/>
    <w:uiPriority w:val="9"/>
    <w:rsid w:val="00220D88"/>
    <w:rPr>
      <w:rFonts w:ascii="Cambria" w:eastAsia="Times New Roman" w:hAnsi="Cambria" w:cs="Times New Roman"/>
      <w:color w:val="16505E"/>
    </w:rPr>
  </w:style>
  <w:style w:type="character" w:customStyle="1" w:styleId="berschrift6Zchn">
    <w:name w:val="Überschrift 6 Zchn"/>
    <w:link w:val="berschrift6"/>
    <w:uiPriority w:val="9"/>
    <w:semiHidden/>
    <w:rsid w:val="00220D88"/>
    <w:rPr>
      <w:rFonts w:ascii="Cambria" w:eastAsia="Times New Roman" w:hAnsi="Cambria" w:cs="Times New Roman"/>
      <w:i/>
      <w:iCs/>
      <w:color w:val="16505E"/>
    </w:rPr>
  </w:style>
  <w:style w:type="character" w:customStyle="1" w:styleId="berschrift7Zchn">
    <w:name w:val="Überschrift 7 Zchn"/>
    <w:link w:val="berschrift7"/>
    <w:uiPriority w:val="9"/>
    <w:semiHidden/>
    <w:rsid w:val="00220D88"/>
    <w:rPr>
      <w:rFonts w:ascii="Cambria" w:eastAsia="Times New Roman" w:hAnsi="Cambria" w:cs="Times New Roman"/>
      <w:i/>
      <w:iCs/>
      <w:color w:val="404040"/>
    </w:rPr>
  </w:style>
  <w:style w:type="character" w:customStyle="1" w:styleId="berschrift8Zchn">
    <w:name w:val="Überschrift 8 Zchn"/>
    <w:link w:val="berschrift8"/>
    <w:uiPriority w:val="9"/>
    <w:semiHidden/>
    <w:rsid w:val="00220D88"/>
    <w:rPr>
      <w:rFonts w:ascii="Cambria" w:eastAsia="Times New Roman" w:hAnsi="Cambria" w:cs="Times New Roman"/>
      <w:color w:val="2DA2BF"/>
      <w:sz w:val="20"/>
      <w:szCs w:val="20"/>
    </w:rPr>
  </w:style>
  <w:style w:type="character" w:customStyle="1" w:styleId="berschrift9Zchn">
    <w:name w:val="Überschrift 9 Zchn"/>
    <w:link w:val="berschrift9"/>
    <w:uiPriority w:val="9"/>
    <w:semiHidden/>
    <w:rsid w:val="00220D88"/>
    <w:rPr>
      <w:rFonts w:ascii="Cambria" w:eastAsia="Times New Roman" w:hAnsi="Cambria" w:cs="Times New Roman"/>
      <w:i/>
      <w:iCs/>
      <w:color w:val="404040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220D88"/>
    <w:pPr>
      <w:spacing w:line="240" w:lineRule="auto"/>
    </w:pPr>
    <w:rPr>
      <w:b/>
      <w:bCs/>
      <w:color w:val="2DA2BF"/>
      <w:sz w:val="18"/>
      <w:szCs w:val="18"/>
    </w:rPr>
  </w:style>
  <w:style w:type="paragraph" w:styleId="Titel">
    <w:name w:val="Title"/>
    <w:basedOn w:val="Standard"/>
    <w:next w:val="Standard"/>
    <w:link w:val="TitelZchn"/>
    <w:uiPriority w:val="10"/>
    <w:qFormat/>
    <w:rsid w:val="00220D88"/>
    <w:pPr>
      <w:pBdr>
        <w:bottom w:val="single" w:sz="8" w:space="4" w:color="2DA2BF"/>
      </w:pBdr>
      <w:spacing w:after="300" w:line="240" w:lineRule="auto"/>
      <w:contextualSpacing/>
    </w:pPr>
    <w:rPr>
      <w:rFonts w:ascii="Cambria" w:hAnsi="Cambria"/>
      <w:color w:val="343434"/>
      <w:spacing w:val="5"/>
      <w:kern w:val="28"/>
      <w:sz w:val="52"/>
      <w:szCs w:val="52"/>
    </w:rPr>
  </w:style>
  <w:style w:type="character" w:customStyle="1" w:styleId="TitelZchn">
    <w:name w:val="Titel Zchn"/>
    <w:link w:val="Titel"/>
    <w:uiPriority w:val="10"/>
    <w:rsid w:val="00220D88"/>
    <w:rPr>
      <w:rFonts w:ascii="Cambria" w:eastAsia="Times New Roman" w:hAnsi="Cambria" w:cs="Times New Roman"/>
      <w:color w:val="343434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20D88"/>
    <w:pPr>
      <w:numPr>
        <w:ilvl w:val="1"/>
      </w:numPr>
    </w:pPr>
    <w:rPr>
      <w:rFonts w:ascii="Cambria" w:hAnsi="Cambria"/>
      <w:i/>
      <w:iCs/>
      <w:color w:val="2DA2BF"/>
      <w:spacing w:val="15"/>
      <w:sz w:val="24"/>
      <w:szCs w:val="24"/>
    </w:rPr>
  </w:style>
  <w:style w:type="character" w:customStyle="1" w:styleId="UntertitelZchn">
    <w:name w:val="Untertitel Zchn"/>
    <w:link w:val="Untertitel"/>
    <w:uiPriority w:val="11"/>
    <w:rsid w:val="00220D88"/>
    <w:rPr>
      <w:rFonts w:ascii="Cambria" w:eastAsia="Times New Roman" w:hAnsi="Cambria" w:cs="Times New Roman"/>
      <w:i/>
      <w:iCs/>
      <w:color w:val="2DA2BF"/>
      <w:spacing w:val="15"/>
      <w:sz w:val="24"/>
      <w:szCs w:val="24"/>
    </w:rPr>
  </w:style>
  <w:style w:type="character" w:styleId="Fett">
    <w:name w:val="Strong"/>
    <w:uiPriority w:val="22"/>
    <w:qFormat/>
    <w:rsid w:val="00220D88"/>
    <w:rPr>
      <w:b/>
      <w:bCs/>
    </w:rPr>
  </w:style>
  <w:style w:type="character" w:styleId="Hervorhebung">
    <w:name w:val="Emphasis"/>
    <w:uiPriority w:val="20"/>
    <w:qFormat/>
    <w:rsid w:val="00220D88"/>
    <w:rPr>
      <w:i/>
      <w:iCs/>
    </w:rPr>
  </w:style>
  <w:style w:type="paragraph" w:styleId="KeinLeerraum">
    <w:name w:val="No Spacing"/>
    <w:uiPriority w:val="1"/>
    <w:qFormat/>
    <w:rsid w:val="00220D88"/>
    <w:rPr>
      <w:sz w:val="22"/>
      <w:szCs w:val="22"/>
    </w:rPr>
  </w:style>
  <w:style w:type="paragraph" w:styleId="Listenabsatz">
    <w:name w:val="List Paragraph"/>
    <w:basedOn w:val="Standard"/>
    <w:uiPriority w:val="34"/>
    <w:qFormat/>
    <w:rsid w:val="00220D88"/>
    <w:pPr>
      <w:ind w:left="720"/>
      <w:contextualSpacing/>
    </w:pPr>
  </w:style>
  <w:style w:type="paragraph" w:styleId="Zitat">
    <w:name w:val="Quote"/>
    <w:basedOn w:val="Standard"/>
    <w:next w:val="Standard"/>
    <w:link w:val="ZitatZchn"/>
    <w:uiPriority w:val="29"/>
    <w:qFormat/>
    <w:rsid w:val="00220D88"/>
    <w:rPr>
      <w:i/>
      <w:iCs/>
      <w:color w:val="000000"/>
    </w:rPr>
  </w:style>
  <w:style w:type="character" w:customStyle="1" w:styleId="ZitatZchn">
    <w:name w:val="Zitat Zchn"/>
    <w:link w:val="Zitat"/>
    <w:uiPriority w:val="29"/>
    <w:rsid w:val="00220D88"/>
    <w:rPr>
      <w:i/>
      <w:iCs/>
      <w:color w:val="000000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20D88"/>
    <w:pPr>
      <w:pBdr>
        <w:bottom w:val="single" w:sz="4" w:space="4" w:color="2DA2BF"/>
      </w:pBdr>
      <w:spacing w:before="200" w:after="280"/>
      <w:ind w:left="936" w:right="936"/>
    </w:pPr>
    <w:rPr>
      <w:b/>
      <w:bCs/>
      <w:i/>
      <w:iCs/>
      <w:color w:val="2DA2BF"/>
    </w:rPr>
  </w:style>
  <w:style w:type="character" w:customStyle="1" w:styleId="IntensivesZitatZchn">
    <w:name w:val="Intensives Zitat Zchn"/>
    <w:link w:val="IntensivesZitat"/>
    <w:uiPriority w:val="30"/>
    <w:rsid w:val="00220D88"/>
    <w:rPr>
      <w:b/>
      <w:bCs/>
      <w:i/>
      <w:iCs/>
      <w:color w:val="2DA2BF"/>
    </w:rPr>
  </w:style>
  <w:style w:type="character" w:styleId="SchwacheHervorhebung">
    <w:name w:val="Subtle Emphasis"/>
    <w:uiPriority w:val="19"/>
    <w:qFormat/>
    <w:rsid w:val="00220D88"/>
    <w:rPr>
      <w:i/>
      <w:iCs/>
      <w:color w:val="808080"/>
    </w:rPr>
  </w:style>
  <w:style w:type="character" w:styleId="IntensiveHervorhebung">
    <w:name w:val="Intense Emphasis"/>
    <w:uiPriority w:val="21"/>
    <w:qFormat/>
    <w:rsid w:val="00220D88"/>
    <w:rPr>
      <w:b/>
      <w:bCs/>
      <w:i/>
      <w:iCs/>
      <w:color w:val="2DA2BF"/>
    </w:rPr>
  </w:style>
  <w:style w:type="character" w:styleId="SchwacherVerweis">
    <w:name w:val="Subtle Reference"/>
    <w:uiPriority w:val="31"/>
    <w:qFormat/>
    <w:rsid w:val="00220D88"/>
    <w:rPr>
      <w:smallCaps/>
      <w:color w:val="DA1F28"/>
      <w:u w:val="single"/>
    </w:rPr>
  </w:style>
  <w:style w:type="character" w:styleId="IntensiverVerweis">
    <w:name w:val="Intense Reference"/>
    <w:uiPriority w:val="32"/>
    <w:qFormat/>
    <w:rsid w:val="00220D88"/>
    <w:rPr>
      <w:b/>
      <w:bCs/>
      <w:smallCaps/>
      <w:color w:val="DA1F28"/>
      <w:spacing w:val="5"/>
      <w:u w:val="single"/>
    </w:rPr>
  </w:style>
  <w:style w:type="character" w:styleId="Buchtitel">
    <w:name w:val="Book Title"/>
    <w:uiPriority w:val="33"/>
    <w:qFormat/>
    <w:rsid w:val="00220D88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220D88"/>
    <w:pPr>
      <w:outlineLvl w:val="9"/>
    </w:pPr>
  </w:style>
  <w:style w:type="paragraph" w:styleId="Verzeichnis1">
    <w:name w:val="toc 1"/>
    <w:basedOn w:val="Standard"/>
    <w:next w:val="Standard"/>
    <w:autoRedefine/>
    <w:uiPriority w:val="39"/>
    <w:unhideWhenUsed/>
    <w:rsid w:val="00FF59B9"/>
    <w:pPr>
      <w:spacing w:after="100"/>
    </w:pPr>
  </w:style>
  <w:style w:type="paragraph" w:styleId="Verzeichnis3">
    <w:name w:val="toc 3"/>
    <w:basedOn w:val="Standard"/>
    <w:next w:val="Standard"/>
    <w:autoRedefine/>
    <w:uiPriority w:val="39"/>
    <w:semiHidden/>
    <w:unhideWhenUsed/>
    <w:rsid w:val="00FF59B9"/>
    <w:pPr>
      <w:spacing w:after="100"/>
      <w:ind w:left="440"/>
    </w:pPr>
  </w:style>
  <w:style w:type="paragraph" w:styleId="Verzeichnis4">
    <w:name w:val="toc 4"/>
    <w:basedOn w:val="Standard"/>
    <w:next w:val="Standard"/>
    <w:autoRedefine/>
    <w:uiPriority w:val="39"/>
    <w:semiHidden/>
    <w:unhideWhenUsed/>
    <w:rsid w:val="00FF59B9"/>
    <w:pPr>
      <w:spacing w:after="100"/>
      <w:ind w:left="6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155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Vorlagen\A%20AA.dot" TargetMode="External"/></Relationships>
</file>

<file path=word/media/LOGO_PLACEHOLDER.txt>{{FIRMENLOGO}} - Replace this image with your company logo
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E36897-B652-428A-AB54-1CAD7E8275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 AA.dot</Template>
  <TotalTime>0</TotalTime>
  <Pages>2</Pages>
  <Words>316</Words>
  <Characters>1996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Nr</vt:lpstr>
    </vt:vector>
  </TitlesOfParts>
  <Company/>
  <LinksUpToDate>false</LinksUpToDate>
  <CharactersWithSpaces>2308</CharactersWithSpaces>
  <SharedDoc>false</SharedDoc>
  <HLinks>
    <vt:vector size="12" baseType="variant">
      <vt:variant>
        <vt:i4>3145737</vt:i4>
      </vt:variant>
      <vt:variant>
        <vt:i4>6</vt:i4>
      </vt:variant>
      <vt:variant>
        <vt:i4>0</vt:i4>
      </vt:variant>
      <vt:variant>
        <vt:i4>5</vt:i4>
      </vt:variant>
      <vt:variant>
        <vt:lpwstr>mailto:post@qmhandbuch.de</vt:lpwstr>
      </vt:variant>
      <vt:variant>
        <vt:lpwstr/>
      </vt:variant>
      <vt:variant>
        <vt:i4>1441857</vt:i4>
      </vt:variant>
      <vt:variant>
        <vt:i4>3</vt:i4>
      </vt:variant>
      <vt:variant>
        <vt:i4>0</vt:i4>
      </vt:variant>
      <vt:variant>
        <vt:i4>5</vt:i4>
      </vt:variant>
      <vt:variant>
        <vt:lpwstr>http://www.qmhandbuch.de/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ASZ</dc:title>
  <dc:subject>ASZ</dc:subject>
  <dc:creator>ASZ</dc:creator>
  <cp:keywords/>
  <dc:description>qmhandbuch.de</dc:description>
  <cp:lastModifiedBy>Praktikant</cp:lastModifiedBy>
  <cp:revision>2</cp:revision>
  <cp:lastPrinted>2012-05-03T06:29:00Z</cp:lastPrinted>
  <dcterms:created xsi:type="dcterms:W3CDTF">2025-10-27T11:03:00Z</dcterms:created>
  <dcterms:modified xsi:type="dcterms:W3CDTF">2025-10-27T11:03:00Z</dcterms:modified>
</cp:coreProperties>
</file>