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BE08" w14:textId="77777777" w:rsidR="00C22A01" w:rsidRDefault="004A14C3" w:rsidP="00805D80">
      <w:pPr>
        <w:pStyle w:val="berschrift2"/>
      </w:pPr>
      <w:r>
        <w:t>Produktion</w:t>
      </w:r>
      <w:r w:rsidR="0056307E">
        <w:t xml:space="preserve"> </w:t>
      </w:r>
      <w:r w:rsidR="00174890">
        <w:t>/ Dienstleistung</w:t>
      </w:r>
    </w:p>
    <w:tbl>
      <w:tblPr>
        <w:tblW w:w="0" w:type="auto"/>
        <w:tblInd w:w="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5"/>
        <w:gridCol w:w="1393"/>
        <w:gridCol w:w="3827"/>
        <w:gridCol w:w="4961"/>
      </w:tblGrid>
      <w:tr w:rsidR="00174890" w:rsidRPr="000D2832" w14:paraId="6C0244E0" w14:textId="77777777" w:rsidTr="006A2289">
        <w:trPr>
          <w:cantSplit/>
          <w:tblHeader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3F3BBB" w14:textId="77777777" w:rsidR="00174890" w:rsidRPr="000D2832" w:rsidRDefault="00174890" w:rsidP="004A14C3">
            <w:pPr>
              <w:snapToGrid w:val="0"/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Benötigtes Wissen / Informationen aus: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35477" w14:textId="77777777" w:rsidR="00174890" w:rsidRPr="000D2832" w:rsidRDefault="00174890" w:rsidP="00051ADF">
            <w:pPr>
              <w:snapToGrid w:val="0"/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Vorhanden?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82C49C7" w14:textId="77777777" w:rsidR="00174890" w:rsidRPr="000D2832" w:rsidRDefault="00174890" w:rsidP="004A14C3">
            <w:pPr>
              <w:snapToGrid w:val="0"/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Geplantes Zusatzwissen</w:t>
            </w:r>
            <w:r w:rsidR="006A2289">
              <w:rPr>
                <w:b/>
                <w:color w:val="000000"/>
              </w:rPr>
              <w:t>, Maßnahme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70406" w14:textId="77777777" w:rsidR="00174890" w:rsidRPr="000D2832" w:rsidRDefault="00174890" w:rsidP="004A14C3">
            <w:pPr>
              <w:snapToGrid w:val="0"/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Aufrechterhaltung / Vermittlung</w:t>
            </w:r>
          </w:p>
        </w:tc>
      </w:tr>
      <w:tr w:rsidR="00174890" w:rsidRPr="000D2832" w14:paraId="38C4E6DB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193864" w14:textId="77777777" w:rsidR="00174890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Geistiges Eigentum:</w:t>
            </w:r>
          </w:p>
          <w:p w14:paraId="18952747" w14:textId="77777777" w:rsidR="00174890" w:rsidRPr="008B3899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Softwarelizenzen in unseren Produkten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08531" w14:textId="77777777" w:rsidR="00174890" w:rsidRPr="008B3899" w:rsidRDefault="006A2289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N</w:t>
            </w:r>
            <w:r w:rsidR="00174890">
              <w:rPr>
                <w:color w:val="FF0000"/>
              </w:rPr>
              <w:t>ein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DD27DB1" w14:textId="77777777" w:rsidR="00174890" w:rsidRPr="008B3899" w:rsidRDefault="00174890" w:rsidP="004A14C3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Eigene Software entwickeln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CE7C9" w14:textId="77777777" w:rsidR="00174890" w:rsidRPr="00174890" w:rsidRDefault="00174890" w:rsidP="00174890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rPr>
                <w:color w:val="FF0000"/>
                <w:lang w:val="de-DE"/>
              </w:rPr>
            </w:pPr>
            <w:r>
              <w:rPr>
                <w:color w:val="FF0000"/>
                <w:lang w:val="de-DE"/>
              </w:rPr>
              <w:t>Schulung nach Erstellung</w:t>
            </w:r>
            <w:r w:rsidR="006A2289">
              <w:rPr>
                <w:color w:val="FF0000"/>
                <w:lang w:val="de-DE"/>
              </w:rPr>
              <w:t>.</w:t>
            </w:r>
          </w:p>
        </w:tc>
      </w:tr>
      <w:tr w:rsidR="00174890" w:rsidRPr="000D2832" w14:paraId="20065F1D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D93B6B" w14:textId="77777777" w:rsidR="00174890" w:rsidRDefault="0017489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Erfahrungen:</w:t>
            </w:r>
          </w:p>
          <w:p w14:paraId="4CC96C3C" w14:textId="77777777" w:rsidR="00174890" w:rsidRPr="008B3899" w:rsidRDefault="0017489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Produktionsmitarbeiter/-innen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A1715" w14:textId="77777777" w:rsidR="00174890" w:rsidRPr="008B3899" w:rsidRDefault="0017489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Ja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3645FF0" w14:textId="77777777" w:rsidR="00174890" w:rsidRPr="008B3899" w:rsidRDefault="006A2289" w:rsidP="006A2289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Betrieb von Schleifprozessen und eloxieren. Mitarbeiter zu Weiterbildungen senden.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155D2" w14:textId="77777777" w:rsidR="00174890" w:rsidRPr="00174890" w:rsidRDefault="006A2289" w:rsidP="006A2289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  <w:lang w:val="de-DE"/>
              </w:rPr>
            </w:pPr>
            <w:r>
              <w:rPr>
                <w:color w:val="FF0000"/>
                <w:lang w:val="de-DE"/>
              </w:rPr>
              <w:t>Beschaffung der Infrastruktur, Einweisung der internen Kräfte und Vertretungen ausbilden.</w:t>
            </w:r>
          </w:p>
        </w:tc>
      </w:tr>
      <w:tr w:rsidR="00174890" w:rsidRPr="000D2832" w14:paraId="7B7EF6F2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7B9EE6" w14:textId="77777777" w:rsidR="00174890" w:rsidRDefault="0017489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Erfahrungen:</w:t>
            </w:r>
          </w:p>
          <w:p w14:paraId="348B9C58" w14:textId="77777777" w:rsidR="00174890" w:rsidRPr="008B3899" w:rsidRDefault="0017489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Schulungskräfte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9BE0C" w14:textId="77777777" w:rsidR="00174890" w:rsidRPr="008B3899" w:rsidRDefault="006A2289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Ja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9FCC9A6" w14:textId="77777777" w:rsidR="00174890" w:rsidRPr="008B3899" w:rsidRDefault="006A2289" w:rsidP="006A2289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Anwenderschulungen anbieten und durchführen. Erstellung Curriculum und Verantwortliche benennen.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09F60" w14:textId="77777777" w:rsidR="00174890" w:rsidRPr="00174890" w:rsidRDefault="006A2289" w:rsidP="00051ADF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  <w:lang w:val="de-DE"/>
              </w:rPr>
            </w:pPr>
            <w:r>
              <w:rPr>
                <w:color w:val="FF0000"/>
                <w:lang w:val="de-DE"/>
              </w:rPr>
              <w:t xml:space="preserve">Einweisung der Schulungskräfte, Aufrechterhaltung Curriculum. </w:t>
            </w:r>
          </w:p>
        </w:tc>
      </w:tr>
      <w:tr w:rsidR="00174890" w:rsidRPr="000D2832" w14:paraId="5F36B690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D49048" w14:textId="77777777" w:rsidR="00174890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Reparaturen:</w:t>
            </w:r>
          </w:p>
          <w:p w14:paraId="05B0096E" w14:textId="77777777" w:rsidR="00174890" w:rsidRPr="008B3899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Schulungskräfte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6A52" w14:textId="77777777" w:rsidR="00174890" w:rsidRPr="008B3899" w:rsidRDefault="006A2289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Ja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D09AFD1" w14:textId="77777777" w:rsidR="00174890" w:rsidRPr="008B3899" w:rsidRDefault="006A2289" w:rsidP="004A14C3">
            <w:pPr>
              <w:snapToGrid w:val="0"/>
              <w:spacing w:before="120" w:after="120"/>
              <w:rPr>
                <w:color w:val="FF0000"/>
              </w:rPr>
            </w:pPr>
            <w:proofErr w:type="gramStart"/>
            <w:r>
              <w:rPr>
                <w:color w:val="FF0000"/>
              </w:rPr>
              <w:t>Nicht zutreffend</w:t>
            </w:r>
            <w:proofErr w:type="gramEnd"/>
            <w:r>
              <w:rPr>
                <w:color w:val="FF0000"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AD193" w14:textId="77777777" w:rsidR="00174890" w:rsidRPr="00174890" w:rsidRDefault="006A2289" w:rsidP="004A14C3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  <w:lang w:val="de-DE"/>
              </w:rPr>
            </w:pPr>
            <w:r>
              <w:rPr>
                <w:color w:val="FF0000"/>
                <w:lang w:val="de-DE"/>
              </w:rPr>
              <w:t>Überwachung und Bewertung der Prozessergebnisse.</w:t>
            </w:r>
          </w:p>
        </w:tc>
      </w:tr>
      <w:tr w:rsidR="00174890" w:rsidRPr="000D2832" w14:paraId="20585BA5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069B10" w14:textId="77777777" w:rsidR="00174890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Vertrieb:</w:t>
            </w:r>
          </w:p>
          <w:p w14:paraId="05778C1C" w14:textId="77777777" w:rsidR="00174890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Asiatischer Markt / Kenntnisse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6B2BC" w14:textId="77777777" w:rsidR="00174890" w:rsidRPr="008B3899" w:rsidRDefault="006A2289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Ja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43C8B6" w14:textId="77777777" w:rsidR="00174890" w:rsidRPr="008B3899" w:rsidRDefault="006A2289" w:rsidP="006A2289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Weitere Kompetenzen im Haus binden. Zuweisung einer Vertretung.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7D5F8" w14:textId="77777777" w:rsidR="00174890" w:rsidRPr="00174890" w:rsidRDefault="006A2289" w:rsidP="004A14C3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  <w:lang w:val="de-DE"/>
              </w:rPr>
            </w:pPr>
            <w:r>
              <w:rPr>
                <w:color w:val="FF0000"/>
                <w:lang w:val="de-DE"/>
              </w:rPr>
              <w:t>Reisetätigkeiten gemeinsam durchführen.</w:t>
            </w:r>
          </w:p>
        </w:tc>
      </w:tr>
      <w:tr w:rsidR="00174890" w:rsidRPr="000D2832" w14:paraId="6FE150A2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C08688" w14:textId="77777777" w:rsidR="00174890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Aus Fehlern:</w:t>
            </w:r>
          </w:p>
          <w:p w14:paraId="0CF5F516" w14:textId="77777777" w:rsidR="00174890" w:rsidRPr="008B3899" w:rsidRDefault="006A2289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Beschädigungsfreie Verpackung 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81333" w14:textId="77777777" w:rsidR="00174890" w:rsidRPr="008B3899" w:rsidRDefault="006A2289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Nein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956CEF" w14:textId="77777777" w:rsidR="00174890" w:rsidRPr="008B3899" w:rsidRDefault="006A2289" w:rsidP="006A2289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Eigene Verpackung entwerfen. Durchführung von Weiterbildungen, Messebesuchen und Normstudium.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0EBC2" w14:textId="77777777" w:rsidR="00174890" w:rsidRPr="00174890" w:rsidRDefault="006A2289" w:rsidP="004A14C3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Offen</w:t>
            </w:r>
          </w:p>
        </w:tc>
      </w:tr>
      <w:tr w:rsidR="00174890" w:rsidRPr="000D2832" w14:paraId="7C7C557D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DF4AEB" w14:textId="77777777" w:rsidR="00174890" w:rsidRDefault="00174890" w:rsidP="006D01F6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lastRenderedPageBreak/>
              <w:t>Aus erfolgreichen Projekten:</w:t>
            </w:r>
          </w:p>
          <w:p w14:paraId="5E49DAC8" w14:textId="77777777" w:rsidR="00174890" w:rsidRPr="008B3899" w:rsidRDefault="006A2289" w:rsidP="006D01F6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Sprachkenntnisse Ostmarkt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1A73" w14:textId="77777777" w:rsidR="00174890" w:rsidRPr="008B3899" w:rsidRDefault="006A2289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Nein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C1287EB" w14:textId="77777777" w:rsidR="00174890" w:rsidRPr="008B3899" w:rsidRDefault="006A2289" w:rsidP="004A14C3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Verhandlungssprache Russisch belegen. Buchung von Sprachkursen.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5098E" w14:textId="77777777" w:rsidR="00174890" w:rsidRPr="00174890" w:rsidRDefault="006A2289" w:rsidP="004A14C3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  <w:lang w:val="de-DE"/>
              </w:rPr>
            </w:pPr>
            <w:r>
              <w:rPr>
                <w:color w:val="FF0000"/>
                <w:lang w:val="de-DE"/>
              </w:rPr>
              <w:t>Wiederholungsschulungen, Anforderung an Vertriebsmitarbeiter/-innen</w:t>
            </w:r>
          </w:p>
        </w:tc>
      </w:tr>
      <w:tr w:rsidR="00174890" w:rsidRPr="000D2832" w14:paraId="5180F5FB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E8927F" w14:textId="77777777" w:rsidR="00174890" w:rsidRDefault="00174890" w:rsidP="0080326D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Nicht dokumentiertes Wissen:</w:t>
            </w:r>
          </w:p>
          <w:p w14:paraId="1D48F62B" w14:textId="77777777" w:rsidR="00174890" w:rsidRPr="008B3899" w:rsidRDefault="00805D80" w:rsidP="0080326D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Kontrolle von Lieferungen und Leistungen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95E8" w14:textId="77777777" w:rsidR="00174890" w:rsidRPr="008B3899" w:rsidRDefault="00805D8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Ja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13BA74B" w14:textId="77777777" w:rsidR="00174890" w:rsidRPr="008B3899" w:rsidRDefault="00805D80" w:rsidP="004A14C3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Zweite Person kann Kontrollen durchführen. Einarbeitung zweite Kraft.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DC30F" w14:textId="77777777" w:rsidR="00174890" w:rsidRPr="00174890" w:rsidRDefault="00805D80" w:rsidP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Zuweisung von einer zweiten Person für zwei Monate, danach Bewertung.</w:t>
            </w:r>
          </w:p>
        </w:tc>
      </w:tr>
      <w:tr w:rsidR="00174890" w:rsidRPr="000D2832" w14:paraId="3D41AB36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698EB9" w14:textId="77777777" w:rsidR="00174890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Interne Experten:</w:t>
            </w:r>
          </w:p>
          <w:p w14:paraId="7B9548AA" w14:textId="77777777" w:rsidR="00174890" w:rsidRPr="008B3899" w:rsidRDefault="00805D8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Programmierkenntnisse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8C75" w14:textId="77777777" w:rsidR="00174890" w:rsidRPr="008B3899" w:rsidRDefault="00805D8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Nein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1463128" w14:textId="77777777" w:rsidR="00174890" w:rsidRPr="008B3899" w:rsidRDefault="00805D80" w:rsidP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Programmierung von Datenbanken. Einstellung.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89E68" w14:textId="77777777" w:rsidR="00174890" w:rsidRPr="00174890" w:rsidRDefault="00805D80" w:rsidP="004A14C3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  <w:lang w:val="de-DE"/>
              </w:rPr>
            </w:pPr>
            <w:r>
              <w:rPr>
                <w:color w:val="FF0000"/>
                <w:lang w:val="de-DE"/>
              </w:rPr>
              <w:t>Interne Schulungen nach Einstellung.</w:t>
            </w:r>
          </w:p>
        </w:tc>
      </w:tr>
      <w:tr w:rsidR="00174890" w:rsidRPr="000D2832" w14:paraId="348C3D5A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520FA2" w14:textId="77777777" w:rsidR="00174890" w:rsidRDefault="00174890" w:rsidP="0080326D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Normeingaben:</w:t>
            </w:r>
          </w:p>
          <w:p w14:paraId="362E8B99" w14:textId="77777777" w:rsidR="00174890" w:rsidRPr="008B3899" w:rsidRDefault="00805D80" w:rsidP="0080326D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Beherrschung ISO 9001 neu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4CF1" w14:textId="77777777" w:rsidR="00174890" w:rsidRPr="008B3899" w:rsidRDefault="00805D8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Nein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CA83A7" w14:textId="77777777" w:rsidR="00174890" w:rsidRPr="008B3899" w:rsidRDefault="00805D80" w:rsidP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Inhalte beherrschen. Ausbildung / Weiterbildung einer Fachkraft.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99028" w14:textId="77777777" w:rsidR="00174890" w:rsidRPr="00174890" w:rsidRDefault="00805D80" w:rsidP="004A14C3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laufende Weiterbildung durch Teilnahme an Kooperationsveranstaltungen.</w:t>
            </w:r>
          </w:p>
        </w:tc>
      </w:tr>
      <w:tr w:rsidR="00174890" w:rsidRPr="000D2832" w14:paraId="0134941D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1A720D" w14:textId="77777777" w:rsidR="00174890" w:rsidRDefault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Hochschulen / Konferenzen:</w:t>
            </w:r>
          </w:p>
          <w:p w14:paraId="289613B9" w14:textId="77777777" w:rsidR="00174890" w:rsidRPr="008B3899" w:rsidRDefault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Keine Anforderungen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6020" w14:textId="77777777" w:rsidR="00174890" w:rsidRPr="008B3899" w:rsidRDefault="00174890" w:rsidP="00051ADF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19773C8" w14:textId="77777777" w:rsidR="00174890" w:rsidRPr="008B3899" w:rsidRDefault="00174890" w:rsidP="004A14C3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1966D" w14:textId="77777777" w:rsidR="00174890" w:rsidRPr="00174890" w:rsidRDefault="00174890" w:rsidP="004A14C3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  <w:lang w:val="de-DE"/>
              </w:rPr>
            </w:pPr>
          </w:p>
        </w:tc>
      </w:tr>
      <w:tr w:rsidR="00174890" w:rsidRPr="000D2832" w14:paraId="69493313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22DF12" w14:textId="77777777" w:rsidR="00174890" w:rsidRDefault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Kundeninformationen</w:t>
            </w:r>
            <w:r w:rsidR="00805D80">
              <w:rPr>
                <w:color w:val="FF0000"/>
              </w:rPr>
              <w:t>:</w:t>
            </w:r>
          </w:p>
          <w:p w14:paraId="29D49AC5" w14:textId="77777777" w:rsidR="00805D80" w:rsidRPr="008B3899" w:rsidRDefault="00805D80" w:rsidP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Telefonischer Support mit Fachkenntnis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45B7" w14:textId="77777777" w:rsidR="00174890" w:rsidRPr="008B3899" w:rsidRDefault="00805D8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Nein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57968A0" w14:textId="77777777" w:rsidR="00174890" w:rsidRPr="008B3899" w:rsidRDefault="00805D80" w:rsidP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Mitarbeiter/-innen im Vertrieb haben vertieftes Zusatzwissen. Besprechung der Anfragen mit der Entwicklung.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FB896" w14:textId="77777777" w:rsidR="00174890" w:rsidRPr="00174890" w:rsidRDefault="00805D80" w:rsidP="004A14C3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Laufende Besprechungen über Supportanfragen und Fehlerursachen zur Kenntnismehrung des Vertriebes.</w:t>
            </w:r>
          </w:p>
        </w:tc>
      </w:tr>
      <w:tr w:rsidR="00174890" w:rsidRPr="000D2832" w14:paraId="7171FA72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393EEA" w14:textId="77777777" w:rsidR="00174890" w:rsidRDefault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Anbieterinformationen</w:t>
            </w:r>
            <w:r w:rsidR="00805D80">
              <w:rPr>
                <w:color w:val="FF0000"/>
              </w:rPr>
              <w:t>:</w:t>
            </w:r>
          </w:p>
          <w:p w14:paraId="072F56C7" w14:textId="77777777" w:rsidR="00805D80" w:rsidRPr="008B3899" w:rsidRDefault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Prüfverfahren Leiterplatten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B382" w14:textId="77777777" w:rsidR="00174890" w:rsidRPr="008B3899" w:rsidRDefault="00805D8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Nein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7936A4E" w14:textId="77777777" w:rsidR="00174890" w:rsidRPr="008B3899" w:rsidRDefault="00805D80" w:rsidP="004A14C3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Ermittlung von benannten Prüfverfahren. Beschluss und interne Schulungen.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1F147" w14:textId="77777777" w:rsidR="00174890" w:rsidRPr="00174890" w:rsidRDefault="00805D80" w:rsidP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Beschreibung der Prüfungen in einer Arbeitsanweisung.</w:t>
            </w:r>
          </w:p>
        </w:tc>
      </w:tr>
    </w:tbl>
    <w:p w14:paraId="3CA1D675" w14:textId="77777777" w:rsidR="00C22A01" w:rsidRDefault="00C22A01"/>
    <w:sectPr w:rsidR="00C22A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537" w:right="1134" w:bottom="1418" w:left="1128" w:header="720" w:footer="9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C0004" w14:textId="77777777" w:rsidR="002F5191" w:rsidRDefault="002F5191">
      <w:r>
        <w:separator/>
      </w:r>
    </w:p>
  </w:endnote>
  <w:endnote w:type="continuationSeparator" w:id="0">
    <w:p w14:paraId="0511185D" w14:textId="77777777" w:rsidR="002F5191" w:rsidRDefault="002F5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FE7E1" w14:textId="77777777" w:rsidR="00B32215" w:rsidRDefault="00B3221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DD4AE" w14:textId="0249559C" w:rsidR="00D07734" w:rsidRPr="00FD0B84" w:rsidRDefault="00D07734" w:rsidP="00D07734">
    <w:pPr>
      <w:pStyle w:val="Fuzeile"/>
      <w:rPr>
        <w:sz w:val="16"/>
        <w:szCs w:val="16"/>
        <w:lang w:val="de-DE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684F00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684F00">
      <w:rPr>
        <w:b/>
        <w:noProof/>
        <w:sz w:val="16"/>
        <w:szCs w:val="16"/>
      </w:rPr>
      <w:t>2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</w:t>
    </w:r>
    <w:r w:rsidR="00FD0B84">
      <w:rPr>
        <w:b/>
        <w:sz w:val="16"/>
        <w:szCs w:val="16"/>
        <w:lang w:val="de-DE"/>
      </w:rPr>
      <w:t xml:space="preserve"> </w:t>
    </w:r>
    <w:r>
      <w:rPr>
        <w:b/>
        <w:sz w:val="16"/>
        <w:szCs w:val="16"/>
      </w:rPr>
      <w:t xml:space="preserve">gültig ab </w:t>
    </w:r>
    <w:proofErr w:type="spellStart"/>
    <w:r>
      <w:rPr>
        <w:b/>
        <w:sz w:val="16"/>
        <w:szCs w:val="16"/>
      </w:rPr>
      <w:t>13.02.2026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8198" w14:textId="77777777" w:rsidR="00B32215" w:rsidRDefault="00B3221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5CE29" w14:textId="77777777" w:rsidR="002F5191" w:rsidRDefault="002F5191">
      <w:r>
        <w:separator/>
      </w:r>
    </w:p>
  </w:footnote>
  <w:footnote w:type="continuationSeparator" w:id="0">
    <w:p w14:paraId="15A44A74" w14:textId="77777777" w:rsidR="002F5191" w:rsidRDefault="002F5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46FC0" w14:textId="77777777" w:rsidR="00B32215" w:rsidRDefault="00B3221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639"/>
      <w:gridCol w:w="2835"/>
    </w:tblGrid>
    <w:tr w:rsidR="009F641B" w:rsidRPr="000D2832" w14:paraId="17F7EE19" w14:textId="77777777">
      <w:trPr>
        <w:cantSplit/>
        <w:trHeight w:hRule="exact" w:val="993"/>
      </w:trPr>
      <w:tc>
        <w:tcPr>
          <w:tcW w:w="2694" w:type="dxa"/>
          <w:shd w:val="clear" w:color="auto" w:fill="auto"/>
        </w:tcPr>
        <w:p w14:paraId="2D0E1E74" w14:textId="51900F79" w:rsidR="009F641B" w:rsidRPr="000D2832" w:rsidRDefault="009F641B">
          <w:pPr>
            <w:snapToGrid w:val="0"/>
            <w:rPr>
              <w:b/>
              <w:sz w:val="24"/>
            </w:rPr>
          </w:pPr>
        </w:p>
      </w:tc>
      <w:tc>
        <w:tcPr>
          <w:tcW w:w="9639" w:type="dxa"/>
          <w:shd w:val="clear" w:color="auto" w:fill="auto"/>
        </w:tcPr>
        <w:p w14:paraId="11B30BF4" w14:textId="77777777" w:rsidR="009F641B" w:rsidRPr="00684F00" w:rsidRDefault="006A2289" w:rsidP="00684F00">
          <w:pPr>
            <w:jc w:val="center"/>
            <w:rPr>
              <w:b/>
              <w:sz w:val="24"/>
              <w:szCs w:val="24"/>
            </w:rPr>
          </w:pPr>
          <w:r w:rsidRPr="00684F00">
            <w:rPr>
              <w:b/>
              <w:sz w:val="24"/>
              <w:szCs w:val="24"/>
            </w:rPr>
            <w:t>7</w:t>
          </w:r>
          <w:r w:rsidR="00684F00">
            <w:rPr>
              <w:b/>
              <w:sz w:val="24"/>
              <w:szCs w:val="24"/>
            </w:rPr>
            <w:t>.1.</w:t>
          </w:r>
          <w:r w:rsidRPr="00684F00">
            <w:rPr>
              <w:b/>
              <w:sz w:val="24"/>
              <w:szCs w:val="24"/>
            </w:rPr>
            <w:t>6 Organisationswissen</w:t>
          </w:r>
        </w:p>
      </w:tc>
      <w:tc>
        <w:tcPr>
          <w:tcW w:w="2835" w:type="dxa"/>
          <w:shd w:val="clear" w:color="auto" w:fill="auto"/>
        </w:tcPr>
        <w:p w14:paraId="1CDE51E1" w14:textId="77777777" w:rsidR="009F641B" w:rsidRPr="00C31D8E" w:rsidRDefault="008B3899">
          <w:pPr>
            <w:snapToGrid w:val="0"/>
            <w:rPr>
              <w:b/>
            </w:rPr>
          </w:pPr>
          <w:r w:rsidRPr="00C31D8E">
            <w:rPr>
              <w:b/>
              <w:color w:val="FF0000"/>
            </w:rPr>
            <w:t xml:space="preserve">Beispiele in </w:t>
          </w:r>
          <w:r w:rsidR="00B32215">
            <w:rPr>
              <w:b/>
              <w:color w:val="FF0000"/>
            </w:rPr>
            <w:t>R</w:t>
          </w:r>
          <w:r w:rsidRPr="00C31D8E">
            <w:rPr>
              <w:b/>
              <w:color w:val="FF0000"/>
            </w:rPr>
            <w:t>ot</w:t>
          </w:r>
        </w:p>
      </w:tc>
    </w:tr>
  </w:tbl>
  <w:p w14:paraId="1D75E1E4" w14:textId="77777777" w:rsidR="009F641B" w:rsidRDefault="009F641B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8A5B" w14:textId="77777777" w:rsidR="00B32215" w:rsidRDefault="00B3221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8.75pt;height:11.25pt" o:bullet="t">
        <v:imagedata r:id="rId1" o:title="Aufzaehlung klein Word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784C44BA"/>
    <w:multiLevelType w:val="hybridMultilevel"/>
    <w:tmpl w:val="A70030F8"/>
    <w:lvl w:ilvl="0" w:tplc="AEA6977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932934">
    <w:abstractNumId w:val="0"/>
  </w:num>
  <w:num w:numId="2" w16cid:durableId="1850288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A0"/>
    <w:rsid w:val="0004012A"/>
    <w:rsid w:val="00061184"/>
    <w:rsid w:val="000D2832"/>
    <w:rsid w:val="000E4948"/>
    <w:rsid w:val="00174890"/>
    <w:rsid w:val="001F5E83"/>
    <w:rsid w:val="00220D88"/>
    <w:rsid w:val="002F5191"/>
    <w:rsid w:val="004175D1"/>
    <w:rsid w:val="00462D7D"/>
    <w:rsid w:val="004A14C3"/>
    <w:rsid w:val="00503D51"/>
    <w:rsid w:val="0054206C"/>
    <w:rsid w:val="0056307E"/>
    <w:rsid w:val="00567B19"/>
    <w:rsid w:val="005707A0"/>
    <w:rsid w:val="005D0FDF"/>
    <w:rsid w:val="006016A4"/>
    <w:rsid w:val="00684F00"/>
    <w:rsid w:val="006865CE"/>
    <w:rsid w:val="006A2289"/>
    <w:rsid w:val="006C5327"/>
    <w:rsid w:val="006D01F6"/>
    <w:rsid w:val="006D6CA0"/>
    <w:rsid w:val="006F2D22"/>
    <w:rsid w:val="00706268"/>
    <w:rsid w:val="00731EC8"/>
    <w:rsid w:val="007B0CFB"/>
    <w:rsid w:val="007B4CDC"/>
    <w:rsid w:val="007E4D25"/>
    <w:rsid w:val="0080326D"/>
    <w:rsid w:val="00805D80"/>
    <w:rsid w:val="00820213"/>
    <w:rsid w:val="00830062"/>
    <w:rsid w:val="008A293F"/>
    <w:rsid w:val="008A3A9D"/>
    <w:rsid w:val="008B3899"/>
    <w:rsid w:val="00915D06"/>
    <w:rsid w:val="00965678"/>
    <w:rsid w:val="009F1704"/>
    <w:rsid w:val="009F641B"/>
    <w:rsid w:val="00AA4E87"/>
    <w:rsid w:val="00B2154F"/>
    <w:rsid w:val="00B32215"/>
    <w:rsid w:val="00C22A01"/>
    <w:rsid w:val="00C31D8E"/>
    <w:rsid w:val="00CC5A2C"/>
    <w:rsid w:val="00CE13E1"/>
    <w:rsid w:val="00D07734"/>
    <w:rsid w:val="00D32962"/>
    <w:rsid w:val="00D374B9"/>
    <w:rsid w:val="00D43CA2"/>
    <w:rsid w:val="00D510B5"/>
    <w:rsid w:val="00D74153"/>
    <w:rsid w:val="00D92FB1"/>
    <w:rsid w:val="00DF253F"/>
    <w:rsid w:val="00EA5216"/>
    <w:rsid w:val="00ED1985"/>
    <w:rsid w:val="00EF7825"/>
    <w:rsid w:val="00F507E6"/>
    <w:rsid w:val="00FD0B84"/>
    <w:rsid w:val="00FF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oNotEmbedSmartTags/>
  <w:decimalSymbol w:val=","/>
  <w:listSeparator w:val=";"/>
  <w14:docId w14:val="5F09D6C6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20D88"/>
    <w:pPr>
      <w:spacing w:after="200" w:line="276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0D88"/>
    <w:pPr>
      <w:keepNext/>
      <w:keepLines/>
      <w:spacing w:before="480" w:after="0"/>
      <w:outlineLvl w:val="0"/>
    </w:pPr>
    <w:rPr>
      <w:rFonts w:ascii="Cambria" w:hAnsi="Cambria"/>
      <w:b/>
      <w:bCs/>
      <w:color w:val="21798E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20D88"/>
    <w:pPr>
      <w:keepNext/>
      <w:keepLines/>
      <w:spacing w:before="200" w:after="0"/>
      <w:outlineLvl w:val="1"/>
    </w:pPr>
    <w:rPr>
      <w:rFonts w:ascii="Cambria" w:hAnsi="Cambria"/>
      <w:b/>
      <w:bCs/>
      <w:color w:val="2DA2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0D88"/>
    <w:pPr>
      <w:keepNext/>
      <w:keepLines/>
      <w:spacing w:before="200" w:after="0"/>
      <w:outlineLvl w:val="2"/>
    </w:pPr>
    <w:rPr>
      <w:rFonts w:ascii="Cambria" w:hAnsi="Cambria"/>
      <w:b/>
      <w:bCs/>
      <w:color w:val="2DA2BF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20D88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2DA2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220D88"/>
    <w:pPr>
      <w:keepNext/>
      <w:keepLines/>
      <w:spacing w:before="200" w:after="0"/>
      <w:outlineLvl w:val="4"/>
    </w:pPr>
    <w:rPr>
      <w:rFonts w:ascii="Cambria" w:hAnsi="Cambria"/>
      <w:color w:val="16505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0D88"/>
    <w:pPr>
      <w:keepNext/>
      <w:keepLines/>
      <w:spacing w:before="200" w:after="0"/>
      <w:outlineLvl w:val="5"/>
    </w:pPr>
    <w:rPr>
      <w:rFonts w:ascii="Cambria" w:hAnsi="Cambria"/>
      <w:i/>
      <w:iCs/>
      <w:color w:val="16505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0D88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0D88"/>
    <w:pPr>
      <w:keepNext/>
      <w:keepLines/>
      <w:spacing w:before="200" w:after="0"/>
      <w:outlineLvl w:val="7"/>
    </w:pPr>
    <w:rPr>
      <w:rFonts w:ascii="Cambria" w:hAnsi="Cambria"/>
      <w:color w:val="2DA2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0D88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6z0">
    <w:name w:val="WW8Num6z0"/>
    <w:rPr>
      <w:rFonts w:ascii="Wingdings" w:hAnsi="Wingdings"/>
      <w:color w:val="FF0000"/>
      <w:sz w:val="24"/>
    </w:rPr>
  </w:style>
  <w:style w:type="character" w:customStyle="1" w:styleId="WW8NumSt6z0">
    <w:name w:val="WW8NumSt6z0"/>
    <w:rPr>
      <w:rFonts w:ascii="Symbol" w:hAnsi="Symbol"/>
    </w:rPr>
  </w:style>
  <w:style w:type="character" w:customStyle="1" w:styleId="WW8NumSt12z0">
    <w:name w:val="WW8NumSt12z0"/>
    <w:rPr>
      <w:rFonts w:ascii="Symbol" w:hAnsi="Symbol"/>
    </w:rPr>
  </w:style>
  <w:style w:type="character" w:customStyle="1" w:styleId="Absatz-Standardschriftart1">
    <w:name w:val="Absatz-Standardschriftart1"/>
  </w:style>
  <w:style w:type="character" w:styleId="Hyperlink">
    <w:name w:val="Hyperlink"/>
    <w:uiPriority w:val="99"/>
    <w:rPr>
      <w:color w:val="0000FF"/>
      <w:u w:val="single"/>
    </w:rPr>
  </w:style>
  <w:style w:type="character" w:styleId="Seitenzahl">
    <w:name w:val="page number"/>
    <w:basedOn w:val="Absatz-Standardschriftart1"/>
  </w:style>
  <w:style w:type="character" w:customStyle="1" w:styleId="FuzeileZchn">
    <w:name w:val="Fußzeile Zchn"/>
    <w:uiPriority w:val="99"/>
    <w:rPr>
      <w:rFonts w:ascii="Arial" w:hAnsi="Arial"/>
    </w:rPr>
  </w:style>
  <w:style w:type="character" w:customStyle="1" w:styleId="SprechblasentextZchn">
    <w:name w:val="Sprechblasentext Zchn"/>
    <w:rPr>
      <w:rFonts w:ascii="Tahoma" w:hAnsi="Tahoma" w:cs="Tahoma"/>
      <w:sz w:val="16"/>
      <w:szCs w:val="16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styleId="Fuzeile">
    <w:name w:val="footer"/>
    <w:basedOn w:val="Standard"/>
    <w:uiPriority w:val="99"/>
    <w:pPr>
      <w:tabs>
        <w:tab w:val="center" w:pos="4819"/>
        <w:tab w:val="right" w:pos="9071"/>
      </w:tabs>
    </w:pPr>
    <w:rPr>
      <w:lang w:val="x-none"/>
    </w:r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customStyle="1" w:styleId="Textkrper21">
    <w:name w:val="Textkörper 21"/>
    <w:basedOn w:val="Standard"/>
    <w:pPr>
      <w:jc w:val="center"/>
    </w:pPr>
  </w:style>
  <w:style w:type="paragraph" w:customStyle="1" w:styleId="Textkrper31">
    <w:name w:val="Textkörper 31"/>
    <w:basedOn w:val="Standard"/>
    <w:pPr>
      <w:jc w:val="center"/>
    </w:pPr>
    <w:rPr>
      <w:b/>
    </w:rPr>
  </w:style>
  <w:style w:type="paragraph" w:styleId="Sprechblasentext">
    <w:name w:val="Balloon Text"/>
    <w:basedOn w:val="Standard"/>
    <w:rPr>
      <w:rFonts w:ascii="Tahoma" w:hAnsi="Tahoma"/>
      <w:sz w:val="16"/>
      <w:szCs w:val="16"/>
      <w:lang w:val="x-none"/>
    </w:r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character" w:customStyle="1" w:styleId="berschrift1Zchn">
    <w:name w:val="Überschrift 1 Zchn"/>
    <w:link w:val="berschrift1"/>
    <w:uiPriority w:val="9"/>
    <w:rsid w:val="00220D88"/>
    <w:rPr>
      <w:rFonts w:ascii="Cambria" w:eastAsia="Times New Roman" w:hAnsi="Cambria" w:cs="Times New Roman"/>
      <w:b/>
      <w:bCs/>
      <w:color w:val="21798E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220D88"/>
    <w:rPr>
      <w:rFonts w:ascii="Cambria" w:eastAsia="Times New Roman" w:hAnsi="Cambria" w:cs="Times New Roman"/>
      <w:b/>
      <w:bCs/>
      <w:color w:val="2DA2BF"/>
      <w:sz w:val="26"/>
      <w:szCs w:val="26"/>
    </w:rPr>
  </w:style>
  <w:style w:type="character" w:customStyle="1" w:styleId="berschrift3Zchn">
    <w:name w:val="Überschrift 3 Zchn"/>
    <w:link w:val="berschrift3"/>
    <w:uiPriority w:val="9"/>
    <w:rsid w:val="00220D88"/>
    <w:rPr>
      <w:rFonts w:ascii="Cambria" w:eastAsia="Times New Roman" w:hAnsi="Cambria" w:cs="Times New Roman"/>
      <w:b/>
      <w:bCs/>
      <w:color w:val="2DA2BF"/>
    </w:rPr>
  </w:style>
  <w:style w:type="character" w:customStyle="1" w:styleId="berschrift4Zchn">
    <w:name w:val="Überschrift 4 Zchn"/>
    <w:link w:val="berschrift4"/>
    <w:uiPriority w:val="9"/>
    <w:rsid w:val="00220D88"/>
    <w:rPr>
      <w:rFonts w:ascii="Cambria" w:eastAsia="Times New Roman" w:hAnsi="Cambria" w:cs="Times New Roman"/>
      <w:b/>
      <w:bCs/>
      <w:i/>
      <w:iCs/>
      <w:color w:val="2DA2BF"/>
    </w:rPr>
  </w:style>
  <w:style w:type="character" w:customStyle="1" w:styleId="berschrift5Zchn">
    <w:name w:val="Überschrift 5 Zchn"/>
    <w:link w:val="berschrift5"/>
    <w:uiPriority w:val="9"/>
    <w:rsid w:val="00220D88"/>
    <w:rPr>
      <w:rFonts w:ascii="Cambria" w:eastAsia="Times New Roman" w:hAnsi="Cambria" w:cs="Times New Roman"/>
      <w:color w:val="16505E"/>
    </w:rPr>
  </w:style>
  <w:style w:type="character" w:customStyle="1" w:styleId="berschrift6Zchn">
    <w:name w:val="Überschrift 6 Zchn"/>
    <w:link w:val="berschrift6"/>
    <w:uiPriority w:val="9"/>
    <w:semiHidden/>
    <w:rsid w:val="00220D88"/>
    <w:rPr>
      <w:rFonts w:ascii="Cambria" w:eastAsia="Times New Roman" w:hAnsi="Cambria" w:cs="Times New Roman"/>
      <w:i/>
      <w:iCs/>
      <w:color w:val="16505E"/>
    </w:rPr>
  </w:style>
  <w:style w:type="character" w:customStyle="1" w:styleId="berschrift7Zchn">
    <w:name w:val="Überschrift 7 Zchn"/>
    <w:link w:val="berschrift7"/>
    <w:uiPriority w:val="9"/>
    <w:semiHidden/>
    <w:rsid w:val="00220D88"/>
    <w:rPr>
      <w:rFonts w:ascii="Cambria" w:eastAsia="Times New Roman" w:hAnsi="Cambria" w:cs="Times New Roman"/>
      <w:i/>
      <w:iCs/>
      <w:color w:val="404040"/>
    </w:rPr>
  </w:style>
  <w:style w:type="character" w:customStyle="1" w:styleId="berschrift8Zchn">
    <w:name w:val="Überschrift 8 Zchn"/>
    <w:link w:val="berschrift8"/>
    <w:uiPriority w:val="9"/>
    <w:semiHidden/>
    <w:rsid w:val="00220D88"/>
    <w:rPr>
      <w:rFonts w:ascii="Cambria" w:eastAsia="Times New Roman" w:hAnsi="Cambria" w:cs="Times New Roman"/>
      <w:color w:val="2DA2BF"/>
      <w:sz w:val="20"/>
      <w:szCs w:val="20"/>
    </w:rPr>
  </w:style>
  <w:style w:type="character" w:customStyle="1" w:styleId="berschrift9Zchn">
    <w:name w:val="Überschrift 9 Zchn"/>
    <w:link w:val="berschrift9"/>
    <w:uiPriority w:val="9"/>
    <w:semiHidden/>
    <w:rsid w:val="00220D8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20D88"/>
    <w:pPr>
      <w:spacing w:line="240" w:lineRule="auto"/>
    </w:pPr>
    <w:rPr>
      <w:b/>
      <w:bCs/>
      <w:color w:val="2DA2BF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220D88"/>
    <w:pPr>
      <w:pBdr>
        <w:bottom w:val="single" w:sz="8" w:space="4" w:color="2DA2BF"/>
      </w:pBdr>
      <w:spacing w:after="300" w:line="240" w:lineRule="auto"/>
      <w:contextualSpacing/>
    </w:pPr>
    <w:rPr>
      <w:rFonts w:ascii="Cambria" w:hAnsi="Cambria"/>
      <w:color w:val="343434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220D88"/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0D88"/>
    <w:pPr>
      <w:numPr>
        <w:ilvl w:val="1"/>
      </w:numPr>
    </w:pPr>
    <w:rPr>
      <w:rFonts w:ascii="Cambria" w:hAnsi="Cambria"/>
      <w:i/>
      <w:iCs/>
      <w:color w:val="2DA2BF"/>
      <w:spacing w:val="15"/>
      <w:sz w:val="24"/>
      <w:szCs w:val="24"/>
    </w:rPr>
  </w:style>
  <w:style w:type="character" w:customStyle="1" w:styleId="UntertitelZchn">
    <w:name w:val="Untertitel Zchn"/>
    <w:link w:val="Untertitel"/>
    <w:uiPriority w:val="11"/>
    <w:rsid w:val="00220D88"/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styleId="Fett">
    <w:name w:val="Strong"/>
    <w:uiPriority w:val="22"/>
    <w:qFormat/>
    <w:rsid w:val="00220D88"/>
    <w:rPr>
      <w:b/>
      <w:bCs/>
    </w:rPr>
  </w:style>
  <w:style w:type="character" w:styleId="Hervorhebung">
    <w:name w:val="Emphasis"/>
    <w:uiPriority w:val="20"/>
    <w:qFormat/>
    <w:rsid w:val="00220D88"/>
    <w:rPr>
      <w:i/>
      <w:iCs/>
    </w:rPr>
  </w:style>
  <w:style w:type="paragraph" w:styleId="KeinLeerraum">
    <w:name w:val="No Spacing"/>
    <w:uiPriority w:val="1"/>
    <w:qFormat/>
    <w:rsid w:val="00220D88"/>
    <w:rPr>
      <w:sz w:val="22"/>
      <w:szCs w:val="22"/>
    </w:rPr>
  </w:style>
  <w:style w:type="paragraph" w:styleId="Listenabsatz">
    <w:name w:val="List Paragraph"/>
    <w:basedOn w:val="Standard"/>
    <w:uiPriority w:val="34"/>
    <w:qFormat/>
    <w:rsid w:val="00220D88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220D88"/>
    <w:rPr>
      <w:i/>
      <w:iCs/>
      <w:color w:val="000000"/>
    </w:rPr>
  </w:style>
  <w:style w:type="character" w:customStyle="1" w:styleId="ZitatZchn">
    <w:name w:val="Zitat Zchn"/>
    <w:link w:val="Zitat"/>
    <w:uiPriority w:val="29"/>
    <w:rsid w:val="00220D88"/>
    <w:rPr>
      <w:i/>
      <w:iCs/>
      <w:color w:val="00000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0D88"/>
    <w:pPr>
      <w:pBdr>
        <w:bottom w:val="single" w:sz="4" w:space="4" w:color="2DA2BF"/>
      </w:pBdr>
      <w:spacing w:before="200" w:after="280"/>
      <w:ind w:left="936" w:right="936"/>
    </w:pPr>
    <w:rPr>
      <w:b/>
      <w:bCs/>
      <w:i/>
      <w:iCs/>
      <w:color w:val="2DA2BF"/>
    </w:rPr>
  </w:style>
  <w:style w:type="character" w:customStyle="1" w:styleId="IntensivesZitatZchn">
    <w:name w:val="Intensives Zitat Zchn"/>
    <w:link w:val="IntensivesZitat"/>
    <w:uiPriority w:val="30"/>
    <w:rsid w:val="00220D88"/>
    <w:rPr>
      <w:b/>
      <w:bCs/>
      <w:i/>
      <w:iCs/>
      <w:color w:val="2DA2BF"/>
    </w:rPr>
  </w:style>
  <w:style w:type="character" w:styleId="SchwacheHervorhebung">
    <w:name w:val="Subtle Emphasis"/>
    <w:uiPriority w:val="19"/>
    <w:qFormat/>
    <w:rsid w:val="00220D88"/>
    <w:rPr>
      <w:i/>
      <w:iCs/>
      <w:color w:val="808080"/>
    </w:rPr>
  </w:style>
  <w:style w:type="character" w:styleId="IntensiveHervorhebung">
    <w:name w:val="Intense Emphasis"/>
    <w:uiPriority w:val="21"/>
    <w:qFormat/>
    <w:rsid w:val="00220D88"/>
    <w:rPr>
      <w:b/>
      <w:bCs/>
      <w:i/>
      <w:iCs/>
      <w:color w:val="2DA2BF"/>
    </w:rPr>
  </w:style>
  <w:style w:type="character" w:styleId="SchwacherVerweis">
    <w:name w:val="Subtle Reference"/>
    <w:uiPriority w:val="31"/>
    <w:qFormat/>
    <w:rsid w:val="00220D88"/>
    <w:rPr>
      <w:smallCaps/>
      <w:color w:val="DA1F28"/>
      <w:u w:val="single"/>
    </w:rPr>
  </w:style>
  <w:style w:type="character" w:styleId="IntensiverVerweis">
    <w:name w:val="Intense Reference"/>
    <w:uiPriority w:val="32"/>
    <w:qFormat/>
    <w:rsid w:val="00220D88"/>
    <w:rPr>
      <w:b/>
      <w:bCs/>
      <w:smallCaps/>
      <w:color w:val="DA1F28"/>
      <w:spacing w:val="5"/>
      <w:u w:val="single"/>
    </w:rPr>
  </w:style>
  <w:style w:type="character" w:styleId="Buchtitel">
    <w:name w:val="Book Title"/>
    <w:uiPriority w:val="33"/>
    <w:qFormat/>
    <w:rsid w:val="00220D88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20D88"/>
    <w:pPr>
      <w:outlineLvl w:val="9"/>
    </w:pPr>
  </w:style>
  <w:style w:type="paragraph" w:styleId="Verzeichnis1">
    <w:name w:val="toc 1"/>
    <w:basedOn w:val="Standard"/>
    <w:next w:val="Standard"/>
    <w:autoRedefine/>
    <w:uiPriority w:val="39"/>
    <w:unhideWhenUsed/>
    <w:rsid w:val="00FF59B9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FF59B9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FF59B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5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36897-B652-428A-AB54-1CAD7E827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2</Pages>
  <Words>316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Nr</vt:lpstr>
    </vt:vector>
  </TitlesOfParts>
  <Company/>
  <LinksUpToDate>false</LinksUpToDate>
  <CharactersWithSpaces>2308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2012-05-03T06:29:00Z</cp:lastPrinted>
  <dcterms:created xsi:type="dcterms:W3CDTF">2025-10-27T11:02:00Z</dcterms:created>
  <dcterms:modified xsi:type="dcterms:W3CDTF">2025-10-27T11:02:00Z</dcterms:modified>
</cp:coreProperties>
</file>