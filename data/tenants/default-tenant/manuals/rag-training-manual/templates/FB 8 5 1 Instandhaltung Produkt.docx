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2EF8" w14:textId="77777777" w:rsidR="00E8607D" w:rsidRDefault="00E8607D">
      <w:r>
        <w:t>Instandhaltungsplan für: ____________________________</w:t>
      </w:r>
    </w:p>
    <w:p w14:paraId="0AFDB777" w14:textId="77777777" w:rsidR="00E8607D" w:rsidRDefault="00E8607D">
      <w:r>
        <w:t>LOS-Nummer                 ____________________________</w:t>
      </w:r>
    </w:p>
    <w:p w14:paraId="4273FBC4" w14:textId="77777777" w:rsidR="00E8607D" w:rsidRDefault="00E8607D">
      <w:r>
        <w:t>Lagerplatz Nummer:       ____________________________</w:t>
      </w:r>
    </w:p>
    <w:tbl>
      <w:tblPr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8"/>
        <w:gridCol w:w="1454"/>
        <w:gridCol w:w="1320"/>
        <w:gridCol w:w="1853"/>
      </w:tblGrid>
      <w:tr w:rsidR="00E8607D" w14:paraId="03710588" w14:textId="77777777">
        <w:tc>
          <w:tcPr>
            <w:tcW w:w="4758" w:type="dxa"/>
            <w:shd w:val="clear" w:color="auto" w:fill="F3F3F3"/>
          </w:tcPr>
          <w:p w14:paraId="768E5622" w14:textId="77777777" w:rsidR="00E8607D" w:rsidRPr="008D050C" w:rsidRDefault="00E8607D">
            <w:pPr>
              <w:tabs>
                <w:tab w:val="left" w:pos="2268"/>
              </w:tabs>
            </w:pPr>
            <w:r w:rsidRPr="008D050C">
              <w:t>Aufgabe / Prüfpunkt</w:t>
            </w:r>
            <w:r w:rsidR="00511090" w:rsidRPr="008D050C">
              <w:t xml:space="preserve"> </w:t>
            </w:r>
          </w:p>
        </w:tc>
        <w:tc>
          <w:tcPr>
            <w:tcW w:w="1454" w:type="dxa"/>
            <w:shd w:val="clear" w:color="auto" w:fill="F3F3F3"/>
          </w:tcPr>
          <w:p w14:paraId="4D8B3E94" w14:textId="77777777" w:rsidR="00E8607D" w:rsidRPr="008D050C" w:rsidRDefault="00E8607D">
            <w:pPr>
              <w:tabs>
                <w:tab w:val="left" w:pos="2268"/>
              </w:tabs>
            </w:pPr>
            <w:r w:rsidRPr="008D050C">
              <w:t>Termin</w:t>
            </w:r>
          </w:p>
        </w:tc>
        <w:tc>
          <w:tcPr>
            <w:tcW w:w="1320" w:type="dxa"/>
            <w:shd w:val="clear" w:color="auto" w:fill="F3F3F3"/>
          </w:tcPr>
          <w:p w14:paraId="71EC80B7" w14:textId="77777777" w:rsidR="00E8607D" w:rsidRPr="008D050C" w:rsidRDefault="00E8607D">
            <w:pPr>
              <w:tabs>
                <w:tab w:val="left" w:pos="2268"/>
              </w:tabs>
            </w:pPr>
            <w:r w:rsidRPr="008D050C">
              <w:t>Prüfer</w:t>
            </w:r>
          </w:p>
        </w:tc>
        <w:tc>
          <w:tcPr>
            <w:tcW w:w="1853" w:type="dxa"/>
            <w:shd w:val="clear" w:color="auto" w:fill="F3F3F3"/>
          </w:tcPr>
          <w:p w14:paraId="1912DB3A" w14:textId="77777777" w:rsidR="00E8607D" w:rsidRPr="008D050C" w:rsidRDefault="00E8607D">
            <w:pPr>
              <w:tabs>
                <w:tab w:val="left" w:pos="2268"/>
              </w:tabs>
            </w:pPr>
            <w:r w:rsidRPr="008D050C">
              <w:t>Handzeichen:</w:t>
            </w:r>
          </w:p>
        </w:tc>
      </w:tr>
      <w:tr w:rsidR="00E8607D" w14:paraId="74CEF728" w14:textId="77777777">
        <w:tc>
          <w:tcPr>
            <w:tcW w:w="4758" w:type="dxa"/>
          </w:tcPr>
          <w:p w14:paraId="21EDF47F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Ein</w:t>
            </w:r>
            <w:r w:rsidR="004321EA" w:rsidRPr="00DC0DDF">
              <w:rPr>
                <w:color w:val="FF0000"/>
              </w:rPr>
              <w:t>la</w:t>
            </w:r>
            <w:r w:rsidRPr="00DC0DDF">
              <w:rPr>
                <w:color w:val="FF0000"/>
              </w:rPr>
              <w:t>gerung / Fester Sitz (</w:t>
            </w:r>
            <w:proofErr w:type="spellStart"/>
            <w:r w:rsidRPr="00DC0DDF">
              <w:rPr>
                <w:color w:val="FF0000"/>
              </w:rPr>
              <w:t>feuchtigkeit</w:t>
            </w:r>
            <w:proofErr w:type="spellEnd"/>
            <w:r w:rsidRPr="00DC0DDF">
              <w:rPr>
                <w:color w:val="FF0000"/>
              </w:rPr>
              <w:t>)</w:t>
            </w:r>
          </w:p>
        </w:tc>
        <w:tc>
          <w:tcPr>
            <w:tcW w:w="1454" w:type="dxa"/>
          </w:tcPr>
          <w:p w14:paraId="40C9678E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Sofort</w:t>
            </w:r>
          </w:p>
        </w:tc>
        <w:tc>
          <w:tcPr>
            <w:tcW w:w="1320" w:type="dxa"/>
          </w:tcPr>
          <w:p w14:paraId="09968E01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6FD2608D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7CF683AB" w14:textId="77777777">
        <w:tc>
          <w:tcPr>
            <w:tcW w:w="4758" w:type="dxa"/>
          </w:tcPr>
          <w:p w14:paraId="42ECB623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Regelprüfung I (Zustand Verpackung, Vollständigkeit, Vaku</w:t>
            </w:r>
            <w:r w:rsidR="004321EA" w:rsidRPr="00DC0DDF">
              <w:rPr>
                <w:color w:val="FF0000"/>
              </w:rPr>
              <w:t>u</w:t>
            </w:r>
            <w:r w:rsidRPr="00DC0DDF">
              <w:rPr>
                <w:color w:val="FF0000"/>
              </w:rPr>
              <w:t>mteile)</w:t>
            </w:r>
          </w:p>
        </w:tc>
        <w:tc>
          <w:tcPr>
            <w:tcW w:w="1454" w:type="dxa"/>
          </w:tcPr>
          <w:p w14:paraId="0E143941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2 Monate</w:t>
            </w:r>
          </w:p>
        </w:tc>
        <w:tc>
          <w:tcPr>
            <w:tcW w:w="1320" w:type="dxa"/>
          </w:tcPr>
          <w:p w14:paraId="38E5329A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4BD31C6E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708384A7" w14:textId="77777777">
        <w:tc>
          <w:tcPr>
            <w:tcW w:w="4758" w:type="dxa"/>
          </w:tcPr>
          <w:p w14:paraId="182643EA" w14:textId="77777777" w:rsidR="00E8607D" w:rsidRPr="00DC0DDF" w:rsidRDefault="004321EA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Neu v</w:t>
            </w:r>
            <w:r w:rsidR="00E8607D" w:rsidRPr="00DC0DDF">
              <w:rPr>
                <w:color w:val="FF0000"/>
              </w:rPr>
              <w:t>aku</w:t>
            </w:r>
            <w:r w:rsidRPr="00DC0DDF">
              <w:rPr>
                <w:color w:val="FF0000"/>
              </w:rPr>
              <w:t>u</w:t>
            </w:r>
            <w:r w:rsidR="00E8607D" w:rsidRPr="00DC0DDF">
              <w:rPr>
                <w:color w:val="FF0000"/>
              </w:rPr>
              <w:t>mieren</w:t>
            </w:r>
          </w:p>
        </w:tc>
        <w:tc>
          <w:tcPr>
            <w:tcW w:w="1454" w:type="dxa"/>
          </w:tcPr>
          <w:p w14:paraId="0F08272D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6 Monate</w:t>
            </w:r>
          </w:p>
        </w:tc>
        <w:tc>
          <w:tcPr>
            <w:tcW w:w="1320" w:type="dxa"/>
          </w:tcPr>
          <w:p w14:paraId="46D3A18B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3FE9342D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29121441" w14:textId="77777777">
        <w:tc>
          <w:tcPr>
            <w:tcW w:w="4758" w:type="dxa"/>
          </w:tcPr>
          <w:p w14:paraId="0084E080" w14:textId="77777777" w:rsidR="00E8607D" w:rsidRPr="00DC0DDF" w:rsidRDefault="004321EA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Neu v</w:t>
            </w:r>
            <w:r w:rsidR="00E8607D" w:rsidRPr="00DC0DDF">
              <w:rPr>
                <w:color w:val="FF0000"/>
              </w:rPr>
              <w:t>aku</w:t>
            </w:r>
            <w:r w:rsidRPr="00DC0DDF">
              <w:rPr>
                <w:color w:val="FF0000"/>
              </w:rPr>
              <w:t>u</w:t>
            </w:r>
            <w:r w:rsidR="00E8607D" w:rsidRPr="00DC0DDF">
              <w:rPr>
                <w:color w:val="FF0000"/>
              </w:rPr>
              <w:t>mieren</w:t>
            </w:r>
            <w:r w:rsidR="00DF35D4">
              <w:rPr>
                <w:color w:val="FF0000"/>
              </w:rPr>
              <w:t xml:space="preserve"> </w:t>
            </w:r>
          </w:p>
        </w:tc>
        <w:tc>
          <w:tcPr>
            <w:tcW w:w="1454" w:type="dxa"/>
          </w:tcPr>
          <w:p w14:paraId="04A53C49" w14:textId="77777777" w:rsidR="00E8607D" w:rsidRPr="00DC0DDF" w:rsidRDefault="00E8607D">
            <w:pPr>
              <w:tabs>
                <w:tab w:val="left" w:pos="2268"/>
              </w:tabs>
              <w:rPr>
                <w:color w:val="FF0000"/>
              </w:rPr>
            </w:pPr>
            <w:r w:rsidRPr="00DC0DDF">
              <w:rPr>
                <w:color w:val="FF0000"/>
              </w:rPr>
              <w:t>6 Monate</w:t>
            </w:r>
          </w:p>
        </w:tc>
        <w:tc>
          <w:tcPr>
            <w:tcW w:w="1320" w:type="dxa"/>
          </w:tcPr>
          <w:p w14:paraId="52066F52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5BE987F8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0FD9DAA0" w14:textId="77777777">
        <w:tc>
          <w:tcPr>
            <w:tcW w:w="4758" w:type="dxa"/>
          </w:tcPr>
          <w:p w14:paraId="359FCF51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4EE117C3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2C597CAB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00106406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4CE075C8" w14:textId="77777777">
        <w:tc>
          <w:tcPr>
            <w:tcW w:w="4758" w:type="dxa"/>
          </w:tcPr>
          <w:p w14:paraId="33A4F88E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5AE02B35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64E66CCA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76E867BB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346971FA" w14:textId="77777777">
        <w:tc>
          <w:tcPr>
            <w:tcW w:w="4758" w:type="dxa"/>
          </w:tcPr>
          <w:p w14:paraId="5A135571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32C1BD72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4D8D9FBF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4D363A5A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4429460C" w14:textId="77777777">
        <w:tc>
          <w:tcPr>
            <w:tcW w:w="4758" w:type="dxa"/>
          </w:tcPr>
          <w:p w14:paraId="4C465125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40A3E3AA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6A61C7D2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443BC60A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1243D896" w14:textId="77777777">
        <w:tc>
          <w:tcPr>
            <w:tcW w:w="4758" w:type="dxa"/>
          </w:tcPr>
          <w:p w14:paraId="7E712115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550F23F4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40E33543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677F1B36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1C913533" w14:textId="77777777">
        <w:tc>
          <w:tcPr>
            <w:tcW w:w="4758" w:type="dxa"/>
          </w:tcPr>
          <w:p w14:paraId="4FD8B088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46F93A88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6247472D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63826608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612A3DCD" w14:textId="77777777">
        <w:tc>
          <w:tcPr>
            <w:tcW w:w="4758" w:type="dxa"/>
          </w:tcPr>
          <w:p w14:paraId="09B29569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231A933F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4D8F90E8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17B6F6E4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48C04B58" w14:textId="77777777">
        <w:tc>
          <w:tcPr>
            <w:tcW w:w="4758" w:type="dxa"/>
          </w:tcPr>
          <w:p w14:paraId="2C91CB6C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7035C1ED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595D9D2D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7763BFC1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7BC8B3B0" w14:textId="77777777">
        <w:tc>
          <w:tcPr>
            <w:tcW w:w="4758" w:type="dxa"/>
          </w:tcPr>
          <w:p w14:paraId="14174F1B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5D427402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59694937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372AB0AD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6E948216" w14:textId="77777777">
        <w:tc>
          <w:tcPr>
            <w:tcW w:w="4758" w:type="dxa"/>
          </w:tcPr>
          <w:p w14:paraId="5DA254C8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379B6196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5EFB84AB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721D7167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03DF7C95" w14:textId="77777777">
        <w:tc>
          <w:tcPr>
            <w:tcW w:w="4758" w:type="dxa"/>
          </w:tcPr>
          <w:p w14:paraId="524F87FE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5020FACE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1C42A161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4335D955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173E9C4D" w14:textId="77777777">
        <w:tc>
          <w:tcPr>
            <w:tcW w:w="4758" w:type="dxa"/>
          </w:tcPr>
          <w:p w14:paraId="2FBB066B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34F209BE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446C93D1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146F91F2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77E75BAF" w14:textId="77777777">
        <w:tc>
          <w:tcPr>
            <w:tcW w:w="4758" w:type="dxa"/>
          </w:tcPr>
          <w:p w14:paraId="57FEEFF7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6A48C732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050EBBA9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2141E47D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  <w:tr w:rsidR="00E8607D" w14:paraId="6FD4DFB0" w14:textId="77777777">
        <w:tc>
          <w:tcPr>
            <w:tcW w:w="4758" w:type="dxa"/>
          </w:tcPr>
          <w:p w14:paraId="01B54555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454" w:type="dxa"/>
          </w:tcPr>
          <w:p w14:paraId="223191FE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320" w:type="dxa"/>
          </w:tcPr>
          <w:p w14:paraId="62BA7505" w14:textId="77777777" w:rsidR="00E8607D" w:rsidRPr="008D050C" w:rsidRDefault="00E8607D">
            <w:pPr>
              <w:tabs>
                <w:tab w:val="left" w:pos="2268"/>
              </w:tabs>
            </w:pPr>
          </w:p>
        </w:tc>
        <w:tc>
          <w:tcPr>
            <w:tcW w:w="1853" w:type="dxa"/>
          </w:tcPr>
          <w:p w14:paraId="2628370E" w14:textId="77777777" w:rsidR="00E8607D" w:rsidRPr="008D050C" w:rsidRDefault="00E8607D">
            <w:pPr>
              <w:tabs>
                <w:tab w:val="left" w:pos="2268"/>
              </w:tabs>
            </w:pPr>
          </w:p>
        </w:tc>
      </w:tr>
    </w:tbl>
    <w:p w14:paraId="54964757" w14:textId="77777777" w:rsidR="00E8607D" w:rsidRPr="00CF362F" w:rsidRDefault="00E8607D">
      <w:pPr>
        <w:tabs>
          <w:tab w:val="left" w:pos="2127"/>
        </w:tabs>
      </w:pPr>
      <w:r w:rsidRPr="00CF362F">
        <w:t>Abschluss</w:t>
      </w:r>
      <w:r w:rsidR="008D050C">
        <w:t>:</w:t>
      </w:r>
    </w:p>
    <w:p w14:paraId="243BBDBB" w14:textId="77777777" w:rsidR="00E8607D" w:rsidRDefault="00E8607D">
      <w:pPr>
        <w:tabs>
          <w:tab w:val="left" w:pos="2127"/>
        </w:tabs>
      </w:pPr>
    </w:p>
    <w:p w14:paraId="22EA82B5" w14:textId="77777777" w:rsidR="00E8607D" w:rsidRDefault="00E8607D">
      <w:pPr>
        <w:tabs>
          <w:tab w:val="left" w:pos="2127"/>
        </w:tabs>
      </w:pPr>
    </w:p>
    <w:p w14:paraId="19A51014" w14:textId="77777777" w:rsidR="00E8607D" w:rsidRDefault="00E8607D">
      <w:pPr>
        <w:pBdr>
          <w:top w:val="single" w:sz="6" w:space="1" w:color="auto"/>
        </w:pBdr>
        <w:tabs>
          <w:tab w:val="left" w:pos="2127"/>
          <w:tab w:val="left" w:pos="2268"/>
        </w:tabs>
        <w:rPr>
          <w:b/>
        </w:rPr>
      </w:pPr>
      <w:r>
        <w:rPr>
          <w:b/>
        </w:rPr>
        <w:t>Datum, Unterschrift des Verantwortlichen</w:t>
      </w:r>
    </w:p>
    <w:sectPr w:rsidR="00E8607D" w:rsidSect="00CF14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816" w:right="1418" w:bottom="1134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BF6D" w14:textId="77777777" w:rsidR="00B83343" w:rsidRDefault="00B83343">
      <w:r>
        <w:separator/>
      </w:r>
    </w:p>
  </w:endnote>
  <w:endnote w:type="continuationSeparator" w:id="0">
    <w:p w14:paraId="35549AF0" w14:textId="77777777" w:rsidR="00B83343" w:rsidRDefault="00B8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A45D" w14:textId="77777777" w:rsidR="00DC0DDF" w:rsidRDefault="00DC0DD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B70D" w14:textId="07C4F2C0" w:rsidR="00DC0DDF" w:rsidRDefault="00DC0DDF" w:rsidP="00DC0DDF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F66507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F66507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02E5" w14:textId="77777777" w:rsidR="00E8607D" w:rsidRDefault="00E8607D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D70E" w14:textId="77777777" w:rsidR="00B83343" w:rsidRDefault="00B83343">
      <w:r>
        <w:separator/>
      </w:r>
    </w:p>
  </w:footnote>
  <w:footnote w:type="continuationSeparator" w:id="0">
    <w:p w14:paraId="29125654" w14:textId="77777777" w:rsidR="00B83343" w:rsidRDefault="00B83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0C3F" w14:textId="77777777" w:rsidR="00DC0DDF" w:rsidRDefault="00DC0DD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E8607D" w14:paraId="4CCCC0F0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E8607D" w14:paraId="5B870936" w14:textId="77777777">
            <w:trPr>
              <w:trHeight w:val="1000"/>
            </w:trPr>
            <w:tc>
              <w:tcPr>
                <w:tcW w:w="2694" w:type="dxa"/>
              </w:tcPr>
              <w:p w14:paraId="4A709167" w14:textId="687C6894" w:rsidR="00E8607D" w:rsidRDefault="00E8607D"/>
            </w:tc>
          </w:tr>
        </w:tbl>
        <w:p w14:paraId="667952ED" w14:textId="77777777" w:rsidR="00E8607D" w:rsidRDefault="00E8607D"/>
      </w:tc>
      <w:tc>
        <w:tcPr>
          <w:tcW w:w="4536" w:type="dxa"/>
        </w:tcPr>
        <w:p w14:paraId="576F4708" w14:textId="77777777" w:rsidR="00E8607D" w:rsidRDefault="00702330" w:rsidP="00F66507">
          <w:pPr>
            <w:jc w:val="center"/>
            <w:rPr>
              <w:sz w:val="24"/>
            </w:rPr>
          </w:pPr>
          <w:r>
            <w:rPr>
              <w:b/>
              <w:sz w:val="24"/>
            </w:rPr>
            <w:t>8</w:t>
          </w:r>
          <w:r w:rsidR="00F66507">
            <w:rPr>
              <w:b/>
              <w:sz w:val="24"/>
            </w:rPr>
            <w:t>.5.</w:t>
          </w:r>
          <w:r w:rsidR="008D050C">
            <w:rPr>
              <w:b/>
              <w:sz w:val="24"/>
            </w:rPr>
            <w:t>1</w:t>
          </w:r>
          <w:r w:rsidR="00E8607D">
            <w:rPr>
              <w:b/>
              <w:sz w:val="24"/>
            </w:rPr>
            <w:t xml:space="preserve"> Instandhaltung Produkt</w:t>
          </w:r>
        </w:p>
      </w:tc>
      <w:tc>
        <w:tcPr>
          <w:tcW w:w="2766" w:type="dxa"/>
        </w:tcPr>
        <w:p w14:paraId="6304DE30" w14:textId="77777777" w:rsidR="00E8607D" w:rsidRPr="00DC0DDF" w:rsidRDefault="008D050C" w:rsidP="008D050C">
          <w:pPr>
            <w:rPr>
              <w:b/>
            </w:rPr>
          </w:pPr>
          <w:r w:rsidRPr="00DC0DDF">
            <w:rPr>
              <w:b/>
              <w:color w:val="FF0000"/>
            </w:rPr>
            <w:t>Beispiele in Rot</w:t>
          </w:r>
        </w:p>
      </w:tc>
    </w:tr>
  </w:tbl>
  <w:p w14:paraId="6612876F" w14:textId="77777777" w:rsidR="00E8607D" w:rsidRDefault="00E8607D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E8607D" w14:paraId="1C5E88E0" w14:textId="77777777">
      <w:trPr>
        <w:cantSplit/>
        <w:trHeight w:hRule="exact" w:val="1200"/>
      </w:trPr>
      <w:tc>
        <w:tcPr>
          <w:tcW w:w="2552" w:type="dxa"/>
        </w:tcPr>
        <w:p w14:paraId="1F081E5D" w14:textId="77777777" w:rsidR="00E8607D" w:rsidRDefault="00C5239C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99EF570" wp14:editId="423AA4A7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15819D32" w14:textId="77777777" w:rsidR="00E8607D" w:rsidRDefault="00E8607D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28783E9D" w14:textId="77777777" w:rsidR="00E8607D" w:rsidRDefault="00E8607D">
          <w:pPr>
            <w:jc w:val="center"/>
            <w:rPr>
              <w:b/>
              <w:sz w:val="24"/>
            </w:rPr>
          </w:pPr>
        </w:p>
        <w:p w14:paraId="2806D066" w14:textId="77777777" w:rsidR="00E8607D" w:rsidRDefault="00E8607D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287597D9" w14:textId="42920625" w:rsidR="00E8607D" w:rsidRDefault="00E8607D">
          <w:r>
            <w:t xml:space="preserve">Gültig ab: </w:t>
          </w:r>
          <w:fldSimple w:instr=" DATE  \* MERGEFORMAT ">
            <w:r w:rsidR="00D0303F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424F1B8D" w14:textId="77777777" w:rsidR="00E8607D" w:rsidRDefault="00E8607D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6FE0C125" w14:textId="77777777" w:rsidR="00E8607D" w:rsidRDefault="00E8607D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75123 Instandhaltung Produkt.DOC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71B5CA85" w14:textId="77777777" w:rsidR="00E8607D" w:rsidRDefault="00E8607D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A3"/>
    <w:rsid w:val="000D6D0D"/>
    <w:rsid w:val="0025665C"/>
    <w:rsid w:val="003C1134"/>
    <w:rsid w:val="004321EA"/>
    <w:rsid w:val="004E6B2E"/>
    <w:rsid w:val="00511090"/>
    <w:rsid w:val="005D5EBD"/>
    <w:rsid w:val="006A40D7"/>
    <w:rsid w:val="00702330"/>
    <w:rsid w:val="00721E09"/>
    <w:rsid w:val="007362A9"/>
    <w:rsid w:val="00745DC0"/>
    <w:rsid w:val="008D050C"/>
    <w:rsid w:val="00A66C4B"/>
    <w:rsid w:val="00AE69C3"/>
    <w:rsid w:val="00B83343"/>
    <w:rsid w:val="00C340A3"/>
    <w:rsid w:val="00C5239C"/>
    <w:rsid w:val="00CF14DB"/>
    <w:rsid w:val="00CF362F"/>
    <w:rsid w:val="00D0303F"/>
    <w:rsid w:val="00DB3C93"/>
    <w:rsid w:val="00DC0DDF"/>
    <w:rsid w:val="00DF35D4"/>
    <w:rsid w:val="00E850D3"/>
    <w:rsid w:val="00E8607D"/>
    <w:rsid w:val="00EE5F11"/>
    <w:rsid w:val="00F6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72D13B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5239C"/>
  </w:style>
  <w:style w:type="paragraph" w:styleId="berschrift1">
    <w:name w:val="heading 1"/>
    <w:basedOn w:val="Standard"/>
    <w:next w:val="Standard"/>
    <w:link w:val="berschrift1Zchn"/>
    <w:uiPriority w:val="9"/>
    <w:qFormat/>
    <w:rsid w:val="00C523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23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23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5239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C5239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239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239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239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239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523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23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23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523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C5239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239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239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239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239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5239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523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523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23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239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C5239C"/>
    <w:rPr>
      <w:b/>
      <w:bCs/>
    </w:rPr>
  </w:style>
  <w:style w:type="character" w:styleId="Hervorhebung">
    <w:name w:val="Emphasis"/>
    <w:basedOn w:val="Absatz-Standardschriftart"/>
    <w:uiPriority w:val="20"/>
    <w:qFormat/>
    <w:rsid w:val="00C5239C"/>
    <w:rPr>
      <w:i/>
      <w:iCs/>
    </w:rPr>
  </w:style>
  <w:style w:type="paragraph" w:styleId="KeinLeerraum">
    <w:name w:val="No Spacing"/>
    <w:uiPriority w:val="1"/>
    <w:qFormat/>
    <w:rsid w:val="00C5239C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C5239C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C5239C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C5239C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23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239C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C5239C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C5239C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C5239C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C5239C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C5239C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5239C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C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8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71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522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2002-07-22T12:32:00Z</cp:lastPrinted>
  <dcterms:created xsi:type="dcterms:W3CDTF">2025-10-27T11:13:00Z</dcterms:created>
  <dcterms:modified xsi:type="dcterms:W3CDTF">2025-10-27T11:13:00Z</dcterms:modified>
</cp:coreProperties>
</file>