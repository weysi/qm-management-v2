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8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4909"/>
        <w:gridCol w:w="4910"/>
        <w:gridCol w:w="1205"/>
        <w:gridCol w:w="1205"/>
        <w:gridCol w:w="1804"/>
      </w:tblGrid>
      <w:tr w:rsidR="002F768A" w14:paraId="1EA5D49A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12548142" w14:textId="77777777" w:rsidR="002F768A" w:rsidRDefault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4EEF6EAF" w14:textId="77777777" w:rsidR="002F768A" w:rsidRDefault="002F768A" w:rsidP="001F3D38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Fehler (</w:t>
            </w:r>
            <w:r w:rsidR="001F3D38">
              <w:rPr>
                <w:b/>
              </w:rPr>
              <w:t>kurze</w:t>
            </w:r>
            <w:r>
              <w:rPr>
                <w:b/>
              </w:rPr>
              <w:t xml:space="preserve"> Schilderung)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527601C5" w14:textId="77777777" w:rsidR="002F768A" w:rsidRDefault="002F768A" w:rsidP="003B103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Maßnahme</w:t>
            </w:r>
            <w:r w:rsidR="0007781C">
              <w:rPr>
                <w:b/>
              </w:rPr>
              <w:t xml:space="preserve"> / Ursache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142EC660" w14:textId="77777777" w:rsidR="002F768A" w:rsidRDefault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Verant-wortlich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617D0240" w14:textId="77777777" w:rsidR="002F768A" w:rsidRDefault="002F768A" w:rsidP="00D003A2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Abgestellt?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13CC45FE" w14:textId="77777777" w:rsidR="002F768A" w:rsidRDefault="002F768A" w:rsidP="002F768A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Im Team </w:t>
            </w:r>
            <w:r>
              <w:rPr>
                <w:b/>
              </w:rPr>
              <w:br/>
              <w:t>besprochen am:</w:t>
            </w:r>
          </w:p>
        </w:tc>
      </w:tr>
      <w:tr w:rsidR="00296A77" w14:paraId="1AAB27B8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9DBAE" w14:textId="77777777" w:rsidR="00296A77" w:rsidRPr="00296A77" w:rsidRDefault="00296A77" w:rsidP="00F0163B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D83D7" w14:textId="77777777" w:rsidR="00296A77" w:rsidRPr="00296A77" w:rsidRDefault="0007781C" w:rsidP="001F3D38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In der Preisliste eine Hinweis auf MwSt vergessen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7C2F2" w14:textId="77777777" w:rsidR="00296A77" w:rsidRPr="00296A77" w:rsidRDefault="0007781C" w:rsidP="0007781C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Einzug der alten Preisliste und Veröffentlichung der neuen. Ursache: Versehen durch Mitarbeiter/-in.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E90DC" w14:textId="77777777" w:rsidR="00296A77" w:rsidRPr="00296A77" w:rsidRDefault="0007781C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color w:val="FF0000"/>
                <w:lang w:val="de-DE" w:eastAsia="de-DE"/>
              </w:rPr>
            </w:pPr>
            <w:r>
              <w:rPr>
                <w:color w:val="FF0000"/>
                <w:lang w:val="de-DE" w:eastAsia="de-DE"/>
              </w:rPr>
              <w:t>GF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824AF" w14:textId="77777777" w:rsidR="008012A6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42278" w14:textId="77777777" w:rsidR="00296A77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28CFBF6F" w14:textId="77777777" w:rsidTr="00555B88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F7451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E2349" w14:textId="77777777" w:rsidR="00296A77" w:rsidRPr="00296A77" w:rsidRDefault="0007781C" w:rsidP="00555B88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Termin Firma Mustermann verpasst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C9BE3" w14:textId="77777777" w:rsidR="00296A77" w:rsidRPr="00296A77" w:rsidRDefault="0007781C" w:rsidP="00555B88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Kunde informiert und entschuldigt. Terminplaner auf konsistenz geprüft.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50A50" w14:textId="77777777" w:rsidR="00296A77" w:rsidRPr="00296A77" w:rsidRDefault="0007781C" w:rsidP="00555B88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Vertrieb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97768" w14:textId="77777777" w:rsidR="00296A77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68A2C" w14:textId="77777777" w:rsidR="00296A77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735A1FE5" w14:textId="77777777" w:rsidTr="00555B88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CC22" w14:textId="77777777" w:rsidR="00296A77" w:rsidRPr="00296A77" w:rsidRDefault="00296A77" w:rsidP="00555B88">
            <w:pPr>
              <w:spacing w:before="120" w:after="120"/>
              <w:rPr>
                <w:color w:val="FF0000"/>
              </w:rPr>
            </w:pPr>
            <w:r w:rsidRPr="00296A77">
              <w:rPr>
                <w:color w:val="FF0000"/>
              </w:rPr>
              <w:t>13.05.14</w:t>
            </w: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700C7" w14:textId="77777777" w:rsidR="00296A77" w:rsidRPr="00296A77" w:rsidRDefault="0007781C" w:rsidP="00296A77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Handelsprodukt nicht am Lager</w:t>
            </w: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B69E" w14:textId="77777777" w:rsidR="00296A77" w:rsidRPr="00296A77" w:rsidRDefault="0007781C" w:rsidP="0007781C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Minimalbestand zu niedrig. Ware nachbestellt und Beteiligte informiert.</w:t>
            </w:r>
            <w:r w:rsidR="008012A6">
              <w:rPr>
                <w:color w:val="FF0000"/>
              </w:rPr>
              <w:t xml:space="preserve"> 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BD3EB" w14:textId="77777777" w:rsidR="00296A77" w:rsidRPr="00296A77" w:rsidRDefault="0007781C" w:rsidP="00555B88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Vertrieb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DB669" w14:textId="77777777" w:rsidR="00296A77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20.05.xx</w:t>
            </w: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BC464" w14:textId="77777777" w:rsidR="00296A77" w:rsidRPr="00296A77" w:rsidRDefault="008012A6" w:rsidP="00291E42">
            <w:pPr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01.06.xx</w:t>
            </w:r>
          </w:p>
        </w:tc>
      </w:tr>
      <w:tr w:rsidR="00296A77" w14:paraId="19B82BA3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67FC9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3BEE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4E13F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E1CF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0BDAF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9A33E" w14:textId="77777777" w:rsidR="00296A77" w:rsidRDefault="00296A77" w:rsidP="00F0163B">
            <w:pPr>
              <w:spacing w:before="120" w:after="120"/>
            </w:pPr>
          </w:p>
        </w:tc>
      </w:tr>
      <w:tr w:rsidR="00296A77" w14:paraId="27C01705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C2D6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5758B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B1B41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16A93" w14:textId="77777777" w:rsidR="00296A77" w:rsidRPr="00EC5B44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lang w:val="de-DE" w:eastAsia="de-DE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25AB4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E61F0" w14:textId="77777777" w:rsidR="00296A77" w:rsidRDefault="00296A77" w:rsidP="00F0163B">
            <w:pPr>
              <w:spacing w:before="120" w:after="120"/>
            </w:pPr>
          </w:p>
        </w:tc>
      </w:tr>
      <w:tr w:rsidR="00296A77" w14:paraId="32DE8BD4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FE4B3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55E40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D9212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987B1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77241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72977" w14:textId="77777777" w:rsidR="00296A77" w:rsidRDefault="00296A77" w:rsidP="00F0163B">
            <w:pPr>
              <w:spacing w:before="120" w:after="120"/>
            </w:pPr>
          </w:p>
        </w:tc>
      </w:tr>
      <w:tr w:rsidR="00296A77" w14:paraId="60279357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71670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4990A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FB9A6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1E4CE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381F7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8D03" w14:textId="77777777" w:rsidR="00296A77" w:rsidRDefault="00296A77" w:rsidP="00F0163B">
            <w:pPr>
              <w:spacing w:before="120" w:after="120"/>
            </w:pPr>
          </w:p>
        </w:tc>
      </w:tr>
      <w:tr w:rsidR="00296A77" w14:paraId="5D055918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C55FB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B752C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ADD8B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1FF0E" w14:textId="77777777" w:rsidR="00296A77" w:rsidRPr="00EC5B44" w:rsidRDefault="00296A77" w:rsidP="00F0163B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  <w:rPr>
                <w:lang w:val="de-DE" w:eastAsia="de-DE"/>
              </w:rPr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282BD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E97E0" w14:textId="77777777" w:rsidR="00296A77" w:rsidRDefault="00296A77" w:rsidP="00F0163B">
            <w:pPr>
              <w:spacing w:before="120" w:after="120"/>
            </w:pPr>
          </w:p>
        </w:tc>
      </w:tr>
      <w:tr w:rsidR="00296A77" w14:paraId="650CE1B1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7DD23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B6560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CEFA9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313CA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B0DB7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9FD72" w14:textId="77777777" w:rsidR="00296A77" w:rsidRDefault="00296A77" w:rsidP="00F0163B">
            <w:pPr>
              <w:spacing w:before="120" w:after="120"/>
            </w:pPr>
          </w:p>
        </w:tc>
      </w:tr>
      <w:tr w:rsidR="00296A77" w14:paraId="15F11620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36FE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97323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2B66B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D0342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2D364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48A0E" w14:textId="77777777" w:rsidR="00296A77" w:rsidRDefault="00296A77" w:rsidP="00F0163B">
            <w:pPr>
              <w:spacing w:before="120" w:after="120"/>
            </w:pPr>
          </w:p>
        </w:tc>
      </w:tr>
      <w:tr w:rsidR="00296A77" w14:paraId="28A6D69E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A97B3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A9235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7CF7A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F3517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48EEB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BA5DD" w14:textId="77777777" w:rsidR="00296A77" w:rsidRDefault="00296A77" w:rsidP="00F0163B">
            <w:pPr>
              <w:spacing w:before="120" w:after="120"/>
            </w:pPr>
          </w:p>
        </w:tc>
      </w:tr>
      <w:tr w:rsidR="00296A77" w14:paraId="75725505" w14:textId="77777777" w:rsidTr="002F768A">
        <w:trPr>
          <w:cantSplit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4423E" w14:textId="77777777" w:rsidR="00296A77" w:rsidRDefault="00296A77" w:rsidP="00F0163B">
            <w:pPr>
              <w:spacing w:before="120" w:after="120"/>
            </w:pPr>
          </w:p>
        </w:tc>
        <w:tc>
          <w:tcPr>
            <w:tcW w:w="4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0C02" w14:textId="77777777" w:rsidR="00296A77" w:rsidRDefault="00296A77" w:rsidP="00F0163B">
            <w:pPr>
              <w:spacing w:before="120" w:after="120"/>
            </w:pPr>
          </w:p>
        </w:tc>
        <w:tc>
          <w:tcPr>
            <w:tcW w:w="4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F6723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4B5AE" w14:textId="77777777" w:rsidR="00296A77" w:rsidRDefault="00296A77" w:rsidP="00F0163B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B9BD" w14:textId="77777777" w:rsidR="00296A77" w:rsidRDefault="00296A77" w:rsidP="00D003A2">
            <w:pPr>
              <w:spacing w:before="120" w:after="120"/>
            </w:pPr>
          </w:p>
        </w:tc>
        <w:tc>
          <w:tcPr>
            <w:tcW w:w="1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46639" w14:textId="77777777" w:rsidR="00296A77" w:rsidRDefault="00296A77" w:rsidP="00F0163B">
            <w:pPr>
              <w:spacing w:before="120" w:after="120"/>
            </w:pPr>
          </w:p>
        </w:tc>
      </w:tr>
    </w:tbl>
    <w:p w14:paraId="3E34A97C" w14:textId="77777777" w:rsidR="00F0163B" w:rsidRDefault="00F0163B">
      <w:pPr>
        <w:rPr>
          <w:sz w:val="2"/>
        </w:rPr>
      </w:pPr>
    </w:p>
    <w:sectPr w:rsidR="00F0163B" w:rsidSect="003B10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537" w:right="1134" w:bottom="851" w:left="112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9B63" w14:textId="77777777" w:rsidR="00CC2C75" w:rsidRDefault="00CC2C75">
      <w:r>
        <w:separator/>
      </w:r>
    </w:p>
  </w:endnote>
  <w:endnote w:type="continuationSeparator" w:id="0">
    <w:p w14:paraId="29CED670" w14:textId="77777777" w:rsidR="00CC2C75" w:rsidRDefault="00CC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E3EE" w14:textId="77777777" w:rsidR="00BD1592" w:rsidRDefault="00BD15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1371" w14:textId="2E48D733" w:rsidR="00BD1592" w:rsidRDefault="00BD1592" w:rsidP="00BD1592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294F1F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294F1F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5CC5" w14:textId="77777777" w:rsidR="00F0163B" w:rsidRDefault="00F0163B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ABDA" w14:textId="77777777" w:rsidR="00CC2C75" w:rsidRDefault="00CC2C75">
      <w:r>
        <w:separator/>
      </w:r>
    </w:p>
  </w:footnote>
  <w:footnote w:type="continuationSeparator" w:id="0">
    <w:p w14:paraId="42D2510C" w14:textId="77777777" w:rsidR="00CC2C75" w:rsidRDefault="00CC2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70BF" w14:textId="77777777" w:rsidR="00BD1592" w:rsidRDefault="00BD15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99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766"/>
    </w:tblGrid>
    <w:tr w:rsidR="00F0163B" w14:paraId="1B9E8564" w14:textId="77777777">
      <w:trPr>
        <w:cantSplit/>
        <w:trHeight w:hRule="exact" w:val="993"/>
      </w:trPr>
      <w:tc>
        <w:tcPr>
          <w:tcW w:w="2694" w:type="dxa"/>
        </w:tcPr>
        <w:p w14:paraId="574FF9D9" w14:textId="01302004" w:rsidR="00F0163B" w:rsidRDefault="00F0163B"/>
      </w:tc>
      <w:tc>
        <w:tcPr>
          <w:tcW w:w="9639" w:type="dxa"/>
        </w:tcPr>
        <w:p w14:paraId="3230D4B9" w14:textId="77777777" w:rsidR="00F0163B" w:rsidRPr="00294F1F" w:rsidRDefault="00296A77" w:rsidP="00BD1592">
          <w:pPr>
            <w:jc w:val="center"/>
            <w:rPr>
              <w:b/>
              <w:sz w:val="24"/>
              <w:szCs w:val="24"/>
            </w:rPr>
          </w:pPr>
          <w:r w:rsidRPr="00294F1F">
            <w:rPr>
              <w:b/>
              <w:sz w:val="24"/>
              <w:szCs w:val="24"/>
            </w:rPr>
            <w:t>8</w:t>
          </w:r>
          <w:r w:rsidR="00294F1F">
            <w:rPr>
              <w:b/>
              <w:sz w:val="24"/>
              <w:szCs w:val="24"/>
            </w:rPr>
            <w:t>.7.</w:t>
          </w:r>
          <w:r w:rsidR="002F768A" w:rsidRPr="00294F1F">
            <w:rPr>
              <w:b/>
              <w:sz w:val="24"/>
              <w:szCs w:val="24"/>
            </w:rPr>
            <w:t>0 Fehlerliste</w:t>
          </w:r>
          <w:r w:rsidRPr="00294F1F">
            <w:rPr>
              <w:b/>
              <w:sz w:val="24"/>
              <w:szCs w:val="24"/>
            </w:rPr>
            <w:t xml:space="preserve"> </w:t>
          </w:r>
          <w:r w:rsidR="00EE186F" w:rsidRPr="00294F1F">
            <w:rPr>
              <w:b/>
              <w:sz w:val="24"/>
              <w:szCs w:val="24"/>
            </w:rPr>
            <w:t>Dienstleistung</w:t>
          </w:r>
        </w:p>
      </w:tc>
      <w:tc>
        <w:tcPr>
          <w:tcW w:w="2766" w:type="dxa"/>
        </w:tcPr>
        <w:p w14:paraId="165D7D59" w14:textId="77777777" w:rsidR="00F0163B" w:rsidRPr="00296A77" w:rsidRDefault="00296A77" w:rsidP="00296A77">
          <w:pPr>
            <w:rPr>
              <w:b/>
            </w:rPr>
          </w:pPr>
          <w:r w:rsidRPr="00296A77">
            <w:rPr>
              <w:b/>
              <w:color w:val="FF0000"/>
            </w:rPr>
            <w:t>Beispiele in Rot</w:t>
          </w:r>
        </w:p>
      </w:tc>
    </w:tr>
  </w:tbl>
  <w:p w14:paraId="2B7020CD" w14:textId="77777777" w:rsidR="00F0163B" w:rsidRDefault="00F0163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154F" w14:textId="77777777" w:rsidR="00BD1592" w:rsidRDefault="00BD159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428624345">
    <w:abstractNumId w:val="3"/>
  </w:num>
  <w:num w:numId="2" w16cid:durableId="1382437866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752429584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074280202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873415761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3770883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1064451133">
    <w:abstractNumId w:val="4"/>
  </w:num>
  <w:num w:numId="8" w16cid:durableId="1213034682">
    <w:abstractNumId w:val="7"/>
  </w:num>
  <w:num w:numId="9" w16cid:durableId="1316765717">
    <w:abstractNumId w:val="2"/>
  </w:num>
  <w:num w:numId="10" w16cid:durableId="153492021">
    <w:abstractNumId w:val="6"/>
  </w:num>
  <w:num w:numId="11" w16cid:durableId="1489057663">
    <w:abstractNumId w:val="1"/>
  </w:num>
  <w:num w:numId="12" w16cid:durableId="2074769640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530143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8D"/>
    <w:rsid w:val="00062E3B"/>
    <w:rsid w:val="0007781C"/>
    <w:rsid w:val="000C15A4"/>
    <w:rsid w:val="00124B3F"/>
    <w:rsid w:val="00174CAE"/>
    <w:rsid w:val="00175147"/>
    <w:rsid w:val="001F3D38"/>
    <w:rsid w:val="00265C81"/>
    <w:rsid w:val="00294F1F"/>
    <w:rsid w:val="00296A77"/>
    <w:rsid w:val="002F768A"/>
    <w:rsid w:val="00326385"/>
    <w:rsid w:val="003B1036"/>
    <w:rsid w:val="003C428D"/>
    <w:rsid w:val="003E467F"/>
    <w:rsid w:val="0057053F"/>
    <w:rsid w:val="00594038"/>
    <w:rsid w:val="006166FB"/>
    <w:rsid w:val="00616E95"/>
    <w:rsid w:val="006C3440"/>
    <w:rsid w:val="0079537C"/>
    <w:rsid w:val="008012A6"/>
    <w:rsid w:val="00841AF4"/>
    <w:rsid w:val="008C6A5A"/>
    <w:rsid w:val="009749CA"/>
    <w:rsid w:val="0099260E"/>
    <w:rsid w:val="00A53F97"/>
    <w:rsid w:val="00A81528"/>
    <w:rsid w:val="00A81F18"/>
    <w:rsid w:val="00BD1592"/>
    <w:rsid w:val="00C12C1D"/>
    <w:rsid w:val="00CC2C75"/>
    <w:rsid w:val="00CE200E"/>
    <w:rsid w:val="00CE7380"/>
    <w:rsid w:val="00D003A2"/>
    <w:rsid w:val="00D30091"/>
    <w:rsid w:val="00D44E83"/>
    <w:rsid w:val="00D601DD"/>
    <w:rsid w:val="00DC672E"/>
    <w:rsid w:val="00E34185"/>
    <w:rsid w:val="00EC5B44"/>
    <w:rsid w:val="00EE186F"/>
    <w:rsid w:val="00F0163B"/>
    <w:rsid w:val="00F5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931E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6A77"/>
  </w:style>
  <w:style w:type="paragraph" w:styleId="berschrift1">
    <w:name w:val="heading 1"/>
    <w:basedOn w:val="Standard"/>
    <w:next w:val="Standard"/>
    <w:link w:val="berschrift1Zchn"/>
    <w:uiPriority w:val="9"/>
    <w:qFormat/>
    <w:rsid w:val="00296A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96A7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96A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96A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96A7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6A7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6A7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6A7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6A7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  <w:rPr>
      <w:lang w:val="x-none" w:eastAsia="x-none"/>
    </w:r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8C6A5A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96A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96A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96A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96A7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96A7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6A7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6A7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6A7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6A7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96A7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96A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96A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6A7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6A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96A77"/>
    <w:rPr>
      <w:b/>
      <w:bCs/>
    </w:rPr>
  </w:style>
  <w:style w:type="character" w:styleId="Hervorhebung">
    <w:name w:val="Emphasis"/>
    <w:basedOn w:val="Absatz-Standardschriftart"/>
    <w:uiPriority w:val="20"/>
    <w:qFormat/>
    <w:rsid w:val="00296A77"/>
    <w:rPr>
      <w:i/>
      <w:iCs/>
    </w:rPr>
  </w:style>
  <w:style w:type="paragraph" w:styleId="KeinLeerraum">
    <w:name w:val="No Spacing"/>
    <w:uiPriority w:val="1"/>
    <w:qFormat/>
    <w:rsid w:val="00296A77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96A7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96A77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96A77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6A7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6A77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96A77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96A77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96A77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96A77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96A77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96A7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86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Nr</vt:lpstr>
    </vt:vector>
  </TitlesOfParts>
  <Company/>
  <LinksUpToDate>false</LinksUpToDate>
  <CharactersWithSpaces>632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2011-03-30T08:20:00Z</cp:lastPrinted>
  <dcterms:created xsi:type="dcterms:W3CDTF">2025-10-27T11:37:00Z</dcterms:created>
  <dcterms:modified xsi:type="dcterms:W3CDTF">2025-10-27T11:37:00Z</dcterms:modified>
</cp:coreProperties>
</file>