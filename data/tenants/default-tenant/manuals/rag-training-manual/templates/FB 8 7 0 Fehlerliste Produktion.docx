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168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5"/>
        <w:gridCol w:w="4909"/>
        <w:gridCol w:w="4910"/>
        <w:gridCol w:w="1205"/>
        <w:gridCol w:w="1205"/>
        <w:gridCol w:w="1804"/>
      </w:tblGrid>
      <w:tr w:rsidR="002F768A" w14:paraId="5A6A3888" w14:textId="77777777" w:rsidTr="002F768A">
        <w:trPr>
          <w:cantSplit/>
        </w:trPr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</w:tcPr>
          <w:p w14:paraId="7C26429D" w14:textId="77777777" w:rsidR="002F768A" w:rsidRDefault="002F768A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Datum</w:t>
            </w:r>
          </w:p>
        </w:tc>
        <w:tc>
          <w:tcPr>
            <w:tcW w:w="4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</w:tcPr>
          <w:p w14:paraId="62D67732" w14:textId="77777777" w:rsidR="002F768A" w:rsidRDefault="002F768A" w:rsidP="001F3D38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Fehler (</w:t>
            </w:r>
            <w:r w:rsidR="001F3D38">
              <w:rPr>
                <w:b/>
              </w:rPr>
              <w:t>kurze</w:t>
            </w:r>
            <w:r>
              <w:rPr>
                <w:b/>
              </w:rPr>
              <w:t xml:space="preserve"> Schilderung)</w:t>
            </w:r>
          </w:p>
        </w:tc>
        <w:tc>
          <w:tcPr>
            <w:tcW w:w="4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</w:tcPr>
          <w:p w14:paraId="58A7A43C" w14:textId="77777777" w:rsidR="002F768A" w:rsidRDefault="002F768A" w:rsidP="003B1036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Maßnahme</w:t>
            </w:r>
            <w:r w:rsidR="00C80AF7">
              <w:rPr>
                <w:b/>
              </w:rPr>
              <w:t xml:space="preserve"> / Ursache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</w:tcPr>
          <w:p w14:paraId="3254814B" w14:textId="77777777" w:rsidR="002F768A" w:rsidRDefault="002F768A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Verant-wortlich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</w:tcPr>
          <w:p w14:paraId="6EF0D882" w14:textId="77777777" w:rsidR="002F768A" w:rsidRDefault="002F768A" w:rsidP="00D003A2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Abgestellt?</w:t>
            </w:r>
          </w:p>
        </w:tc>
        <w:tc>
          <w:tcPr>
            <w:tcW w:w="1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</w:tcPr>
          <w:p w14:paraId="28AEF142" w14:textId="77777777" w:rsidR="002F768A" w:rsidRDefault="002F768A" w:rsidP="002F768A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 xml:space="preserve">Im Team </w:t>
            </w:r>
            <w:r>
              <w:rPr>
                <w:b/>
              </w:rPr>
              <w:br/>
              <w:t>besprochen am:</w:t>
            </w:r>
          </w:p>
        </w:tc>
      </w:tr>
      <w:tr w:rsidR="00296A77" w14:paraId="56946834" w14:textId="77777777" w:rsidTr="002F768A">
        <w:trPr>
          <w:cantSplit/>
        </w:trPr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7A527" w14:textId="77777777" w:rsidR="00296A77" w:rsidRPr="00296A77" w:rsidRDefault="00296A77" w:rsidP="00F0163B">
            <w:pPr>
              <w:spacing w:before="120" w:after="120"/>
              <w:rPr>
                <w:color w:val="FF0000"/>
              </w:rPr>
            </w:pPr>
            <w:r w:rsidRPr="00296A77">
              <w:rPr>
                <w:color w:val="FF0000"/>
              </w:rPr>
              <w:t>13.05.14</w:t>
            </w:r>
          </w:p>
        </w:tc>
        <w:tc>
          <w:tcPr>
            <w:tcW w:w="4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7AAA7" w14:textId="77777777" w:rsidR="00296A77" w:rsidRPr="00296A77" w:rsidRDefault="00296A77" w:rsidP="001F3D38">
            <w:pPr>
              <w:spacing w:before="120" w:after="120"/>
              <w:rPr>
                <w:color w:val="FF0000"/>
              </w:rPr>
            </w:pPr>
            <w:r w:rsidRPr="00296A77">
              <w:rPr>
                <w:color w:val="FF0000"/>
              </w:rPr>
              <w:t>Gabelstapler defekt</w:t>
            </w:r>
          </w:p>
        </w:tc>
        <w:tc>
          <w:tcPr>
            <w:tcW w:w="4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A8834" w14:textId="77777777" w:rsidR="00296A77" w:rsidRPr="00296A77" w:rsidRDefault="00296A77" w:rsidP="003B1036">
            <w:pPr>
              <w:spacing w:before="120" w:after="120"/>
              <w:rPr>
                <w:color w:val="FF0000"/>
              </w:rPr>
            </w:pPr>
            <w:r w:rsidRPr="00296A77">
              <w:rPr>
                <w:color w:val="FF0000"/>
              </w:rPr>
              <w:t>Austausch Zinken, Mitarbeiter belehrt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8344B" w14:textId="77777777" w:rsidR="00296A77" w:rsidRPr="00296A77" w:rsidRDefault="00296A77" w:rsidP="00F0163B">
            <w:pPr>
              <w:pStyle w:val="Fuzeile"/>
              <w:tabs>
                <w:tab w:val="clear" w:pos="4819"/>
                <w:tab w:val="clear" w:pos="9071"/>
              </w:tabs>
              <w:spacing w:before="120" w:after="120"/>
              <w:rPr>
                <w:color w:val="FF0000"/>
                <w:lang w:val="de-DE" w:eastAsia="de-DE"/>
              </w:rPr>
            </w:pPr>
            <w:r w:rsidRPr="00296A77">
              <w:rPr>
                <w:color w:val="FF0000"/>
                <w:lang w:val="de-DE" w:eastAsia="de-DE"/>
              </w:rPr>
              <w:t>Prod.Ltg.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4AEF66" w14:textId="77777777" w:rsidR="00296A77" w:rsidRPr="00296A77" w:rsidRDefault="00297B0C" w:rsidP="00291E42">
            <w:pPr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20.05.xx</w:t>
            </w:r>
          </w:p>
        </w:tc>
        <w:tc>
          <w:tcPr>
            <w:tcW w:w="1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CEE0D6" w14:textId="77777777" w:rsidR="00296A77" w:rsidRPr="00296A77" w:rsidRDefault="00297B0C" w:rsidP="00291E42">
            <w:pPr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01.06.xx</w:t>
            </w:r>
          </w:p>
        </w:tc>
      </w:tr>
      <w:tr w:rsidR="00296A77" w14:paraId="5B662468" w14:textId="77777777" w:rsidTr="00555B88">
        <w:trPr>
          <w:cantSplit/>
        </w:trPr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6E737A" w14:textId="77777777" w:rsidR="00296A77" w:rsidRPr="00296A77" w:rsidRDefault="00296A77" w:rsidP="00555B88">
            <w:pPr>
              <w:spacing w:before="120" w:after="120"/>
              <w:rPr>
                <w:color w:val="FF0000"/>
              </w:rPr>
            </w:pPr>
            <w:r w:rsidRPr="00296A77">
              <w:rPr>
                <w:color w:val="FF0000"/>
              </w:rPr>
              <w:t>13.05.14</w:t>
            </w:r>
          </w:p>
        </w:tc>
        <w:tc>
          <w:tcPr>
            <w:tcW w:w="4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50C7F8" w14:textId="77777777" w:rsidR="00296A77" w:rsidRPr="00296A77" w:rsidRDefault="00296A77" w:rsidP="00555B88">
            <w:pPr>
              <w:spacing w:before="120" w:after="120"/>
              <w:rPr>
                <w:color w:val="FF0000"/>
              </w:rPr>
            </w:pPr>
            <w:r w:rsidRPr="00296A77">
              <w:rPr>
                <w:color w:val="FF0000"/>
              </w:rPr>
              <w:t>Ware falsch eingebucht</w:t>
            </w:r>
          </w:p>
        </w:tc>
        <w:tc>
          <w:tcPr>
            <w:tcW w:w="4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1434DD" w14:textId="77777777" w:rsidR="00296A77" w:rsidRPr="00296A77" w:rsidRDefault="00296A77" w:rsidP="00555B88">
            <w:pPr>
              <w:spacing w:before="120" w:after="120"/>
              <w:rPr>
                <w:color w:val="FF0000"/>
              </w:rPr>
            </w:pPr>
            <w:r w:rsidRPr="00296A77">
              <w:rPr>
                <w:color w:val="FF0000"/>
              </w:rPr>
              <w:t>Ware neu gekennzeichnet, Einkauf informiert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CA581" w14:textId="77777777" w:rsidR="00296A77" w:rsidRPr="00296A77" w:rsidRDefault="00296A77" w:rsidP="00555B88">
            <w:pPr>
              <w:spacing w:before="120" w:after="120"/>
              <w:rPr>
                <w:color w:val="FF0000"/>
              </w:rPr>
            </w:pPr>
            <w:r w:rsidRPr="00296A77">
              <w:rPr>
                <w:color w:val="FF0000"/>
              </w:rPr>
              <w:t>Prod.Ltg.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A60794" w14:textId="77777777" w:rsidR="00296A77" w:rsidRPr="00296A77" w:rsidRDefault="00297B0C" w:rsidP="00291E42">
            <w:pPr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20.05.xx</w:t>
            </w:r>
          </w:p>
        </w:tc>
        <w:tc>
          <w:tcPr>
            <w:tcW w:w="1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7D77B5" w14:textId="77777777" w:rsidR="00296A77" w:rsidRPr="00296A77" w:rsidRDefault="00297B0C" w:rsidP="00291E42">
            <w:pPr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01.06.xx</w:t>
            </w:r>
          </w:p>
        </w:tc>
      </w:tr>
      <w:tr w:rsidR="00296A77" w14:paraId="38F455DB" w14:textId="77777777" w:rsidTr="00555B88">
        <w:trPr>
          <w:cantSplit/>
        </w:trPr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8F98D2" w14:textId="77777777" w:rsidR="00296A77" w:rsidRPr="00296A77" w:rsidRDefault="00296A77" w:rsidP="00555B88">
            <w:pPr>
              <w:spacing w:before="120" w:after="120"/>
              <w:rPr>
                <w:color w:val="FF0000"/>
              </w:rPr>
            </w:pPr>
            <w:r w:rsidRPr="00296A77">
              <w:rPr>
                <w:color w:val="FF0000"/>
              </w:rPr>
              <w:t>13.05.14</w:t>
            </w:r>
          </w:p>
        </w:tc>
        <w:tc>
          <w:tcPr>
            <w:tcW w:w="4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E6B7D6" w14:textId="77777777" w:rsidR="00296A77" w:rsidRPr="00296A77" w:rsidRDefault="00296A77" w:rsidP="00296A77">
            <w:pPr>
              <w:spacing w:before="120" w:after="120"/>
              <w:rPr>
                <w:color w:val="FF0000"/>
              </w:rPr>
            </w:pPr>
            <w:r w:rsidRPr="00296A77">
              <w:rPr>
                <w:color w:val="FF0000"/>
              </w:rPr>
              <w:t xml:space="preserve">Leckage an Maschine </w:t>
            </w:r>
          </w:p>
        </w:tc>
        <w:tc>
          <w:tcPr>
            <w:tcW w:w="4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2756D9" w14:textId="77777777" w:rsidR="00296A77" w:rsidRPr="00296A77" w:rsidRDefault="00296A77" w:rsidP="00555B88">
            <w:pPr>
              <w:spacing w:before="120" w:after="120"/>
              <w:rPr>
                <w:color w:val="FF0000"/>
              </w:rPr>
            </w:pPr>
            <w:r w:rsidRPr="00296A77">
              <w:rPr>
                <w:color w:val="FF0000"/>
              </w:rPr>
              <w:t>Hersteller beauftragt, Ölbindemittel ausgestreut, Maschine vorläufig still gelegt.</w:t>
            </w:r>
            <w:r w:rsidR="00297B0C">
              <w:rPr>
                <w:color w:val="FF0000"/>
              </w:rPr>
              <w:t xml:space="preserve"> 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3B8EF5" w14:textId="77777777" w:rsidR="00296A77" w:rsidRPr="00296A77" w:rsidRDefault="00296A77" w:rsidP="00555B88">
            <w:pPr>
              <w:spacing w:before="120" w:after="120"/>
              <w:rPr>
                <w:color w:val="FF0000"/>
              </w:rPr>
            </w:pPr>
            <w:r w:rsidRPr="00296A77">
              <w:rPr>
                <w:color w:val="FF0000"/>
              </w:rPr>
              <w:t>Prod.Ltg.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83BD3" w14:textId="77777777" w:rsidR="00296A77" w:rsidRPr="00296A77" w:rsidRDefault="00297B0C" w:rsidP="00291E42">
            <w:pPr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20.05.xx</w:t>
            </w:r>
          </w:p>
        </w:tc>
        <w:tc>
          <w:tcPr>
            <w:tcW w:w="1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BD9EE" w14:textId="77777777" w:rsidR="00296A77" w:rsidRPr="00296A77" w:rsidRDefault="00297B0C" w:rsidP="00291E42">
            <w:pPr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01.06.xx</w:t>
            </w:r>
          </w:p>
        </w:tc>
      </w:tr>
      <w:tr w:rsidR="00296A77" w14:paraId="5A7F9B26" w14:textId="77777777" w:rsidTr="002F768A">
        <w:trPr>
          <w:cantSplit/>
        </w:trPr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8E7699" w14:textId="77777777" w:rsidR="00296A77" w:rsidRDefault="00296A77" w:rsidP="00F0163B">
            <w:pPr>
              <w:spacing w:before="120" w:after="120"/>
            </w:pPr>
          </w:p>
        </w:tc>
        <w:tc>
          <w:tcPr>
            <w:tcW w:w="4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87C5C" w14:textId="77777777" w:rsidR="00296A77" w:rsidRDefault="00296A77" w:rsidP="00F0163B">
            <w:pPr>
              <w:spacing w:before="120" w:after="120"/>
            </w:pPr>
          </w:p>
        </w:tc>
        <w:tc>
          <w:tcPr>
            <w:tcW w:w="4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7B8C6" w14:textId="77777777" w:rsidR="00296A77" w:rsidRDefault="00296A77" w:rsidP="00F0163B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F87E96" w14:textId="77777777" w:rsidR="00296A77" w:rsidRDefault="00296A77" w:rsidP="00F0163B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1D27AB" w14:textId="77777777" w:rsidR="00296A77" w:rsidRDefault="00296A77" w:rsidP="00D003A2">
            <w:pPr>
              <w:spacing w:before="120" w:after="120"/>
            </w:pPr>
          </w:p>
        </w:tc>
        <w:tc>
          <w:tcPr>
            <w:tcW w:w="1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87A987" w14:textId="77777777" w:rsidR="00296A77" w:rsidRDefault="00296A77" w:rsidP="00F0163B">
            <w:pPr>
              <w:spacing w:before="120" w:after="120"/>
            </w:pPr>
          </w:p>
        </w:tc>
      </w:tr>
      <w:tr w:rsidR="00296A77" w14:paraId="75D2AC52" w14:textId="77777777" w:rsidTr="002F768A">
        <w:trPr>
          <w:cantSplit/>
        </w:trPr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6FEB5A" w14:textId="77777777" w:rsidR="00296A77" w:rsidRDefault="00296A77" w:rsidP="00F0163B">
            <w:pPr>
              <w:spacing w:before="120" w:after="120"/>
            </w:pPr>
          </w:p>
        </w:tc>
        <w:tc>
          <w:tcPr>
            <w:tcW w:w="4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4C0C7" w14:textId="77777777" w:rsidR="00296A77" w:rsidRDefault="00296A77" w:rsidP="00F0163B">
            <w:pPr>
              <w:spacing w:before="120" w:after="120"/>
            </w:pPr>
          </w:p>
        </w:tc>
        <w:tc>
          <w:tcPr>
            <w:tcW w:w="4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4471D" w14:textId="77777777" w:rsidR="00296A77" w:rsidRDefault="00296A77" w:rsidP="00F0163B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A925EA" w14:textId="77777777" w:rsidR="00296A77" w:rsidRPr="00EC5B44" w:rsidRDefault="00296A77" w:rsidP="00F0163B">
            <w:pPr>
              <w:pStyle w:val="Fuzeile"/>
              <w:tabs>
                <w:tab w:val="clear" w:pos="4819"/>
                <w:tab w:val="clear" w:pos="9071"/>
              </w:tabs>
              <w:spacing w:before="120" w:after="120"/>
              <w:rPr>
                <w:lang w:val="de-DE" w:eastAsia="de-DE"/>
              </w:rPr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203794" w14:textId="77777777" w:rsidR="00296A77" w:rsidRDefault="00296A77" w:rsidP="00D003A2">
            <w:pPr>
              <w:spacing w:before="120" w:after="120"/>
            </w:pPr>
          </w:p>
        </w:tc>
        <w:tc>
          <w:tcPr>
            <w:tcW w:w="1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012418" w14:textId="77777777" w:rsidR="00296A77" w:rsidRDefault="00296A77" w:rsidP="00F0163B">
            <w:pPr>
              <w:spacing w:before="120" w:after="120"/>
            </w:pPr>
          </w:p>
        </w:tc>
      </w:tr>
      <w:tr w:rsidR="00296A77" w14:paraId="3492CC71" w14:textId="77777777" w:rsidTr="002F768A">
        <w:trPr>
          <w:cantSplit/>
        </w:trPr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29AC84" w14:textId="77777777" w:rsidR="00296A77" w:rsidRDefault="00296A77" w:rsidP="00F0163B">
            <w:pPr>
              <w:spacing w:before="120" w:after="120"/>
            </w:pPr>
          </w:p>
        </w:tc>
        <w:tc>
          <w:tcPr>
            <w:tcW w:w="4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CC1EFF" w14:textId="77777777" w:rsidR="00296A77" w:rsidRDefault="00296A77" w:rsidP="00F0163B">
            <w:pPr>
              <w:spacing w:before="120" w:after="120"/>
            </w:pPr>
          </w:p>
        </w:tc>
        <w:tc>
          <w:tcPr>
            <w:tcW w:w="4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CDC45A" w14:textId="77777777" w:rsidR="00296A77" w:rsidRDefault="00296A77" w:rsidP="00F0163B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F26E84" w14:textId="77777777" w:rsidR="00296A77" w:rsidRDefault="00296A77" w:rsidP="00F0163B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66BCF" w14:textId="77777777" w:rsidR="00296A77" w:rsidRDefault="00296A77" w:rsidP="00D003A2">
            <w:pPr>
              <w:spacing w:before="120" w:after="120"/>
            </w:pPr>
          </w:p>
        </w:tc>
        <w:tc>
          <w:tcPr>
            <w:tcW w:w="1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E2C455" w14:textId="77777777" w:rsidR="00296A77" w:rsidRDefault="00296A77" w:rsidP="00F0163B">
            <w:pPr>
              <w:spacing w:before="120" w:after="120"/>
            </w:pPr>
          </w:p>
        </w:tc>
      </w:tr>
      <w:tr w:rsidR="00296A77" w14:paraId="08F21FBC" w14:textId="77777777" w:rsidTr="002F768A">
        <w:trPr>
          <w:cantSplit/>
        </w:trPr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B9E38A" w14:textId="77777777" w:rsidR="00296A77" w:rsidRDefault="00296A77" w:rsidP="00F0163B">
            <w:pPr>
              <w:spacing w:before="120" w:after="120"/>
            </w:pPr>
          </w:p>
        </w:tc>
        <w:tc>
          <w:tcPr>
            <w:tcW w:w="4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5B12D4" w14:textId="77777777" w:rsidR="00296A77" w:rsidRDefault="00296A77" w:rsidP="00F0163B">
            <w:pPr>
              <w:spacing w:before="120" w:after="120"/>
            </w:pPr>
          </w:p>
        </w:tc>
        <w:tc>
          <w:tcPr>
            <w:tcW w:w="4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EE25DC" w14:textId="77777777" w:rsidR="00296A77" w:rsidRDefault="00296A77" w:rsidP="00F0163B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F3068" w14:textId="77777777" w:rsidR="00296A77" w:rsidRDefault="00296A77" w:rsidP="00F0163B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60C432" w14:textId="77777777" w:rsidR="00296A77" w:rsidRDefault="00296A77" w:rsidP="00D003A2">
            <w:pPr>
              <w:spacing w:before="120" w:after="120"/>
            </w:pPr>
          </w:p>
        </w:tc>
        <w:tc>
          <w:tcPr>
            <w:tcW w:w="1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5397C5" w14:textId="77777777" w:rsidR="00296A77" w:rsidRDefault="00296A77" w:rsidP="00F0163B">
            <w:pPr>
              <w:spacing w:before="120" w:after="120"/>
            </w:pPr>
          </w:p>
        </w:tc>
      </w:tr>
      <w:tr w:rsidR="00296A77" w14:paraId="500E5721" w14:textId="77777777" w:rsidTr="002F768A">
        <w:trPr>
          <w:cantSplit/>
        </w:trPr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8277E" w14:textId="77777777" w:rsidR="00296A77" w:rsidRDefault="00296A77" w:rsidP="00F0163B">
            <w:pPr>
              <w:spacing w:before="120" w:after="120"/>
            </w:pPr>
          </w:p>
        </w:tc>
        <w:tc>
          <w:tcPr>
            <w:tcW w:w="4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FEF74" w14:textId="77777777" w:rsidR="00296A77" w:rsidRDefault="00296A77" w:rsidP="00F0163B">
            <w:pPr>
              <w:spacing w:before="120" w:after="120"/>
            </w:pPr>
          </w:p>
        </w:tc>
        <w:tc>
          <w:tcPr>
            <w:tcW w:w="4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221773" w14:textId="77777777" w:rsidR="00296A77" w:rsidRDefault="00296A77" w:rsidP="00F0163B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A563D" w14:textId="77777777" w:rsidR="00296A77" w:rsidRPr="00EC5B44" w:rsidRDefault="00296A77" w:rsidP="00F0163B">
            <w:pPr>
              <w:pStyle w:val="Fuzeile"/>
              <w:tabs>
                <w:tab w:val="clear" w:pos="4819"/>
                <w:tab w:val="clear" w:pos="9071"/>
              </w:tabs>
              <w:spacing w:before="120" w:after="120"/>
              <w:rPr>
                <w:lang w:val="de-DE" w:eastAsia="de-DE"/>
              </w:rPr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B5C97" w14:textId="77777777" w:rsidR="00296A77" w:rsidRDefault="00296A77" w:rsidP="00D003A2">
            <w:pPr>
              <w:spacing w:before="120" w:after="120"/>
            </w:pPr>
          </w:p>
        </w:tc>
        <w:tc>
          <w:tcPr>
            <w:tcW w:w="1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1C0590" w14:textId="77777777" w:rsidR="00296A77" w:rsidRDefault="00296A77" w:rsidP="00F0163B">
            <w:pPr>
              <w:spacing w:before="120" w:after="120"/>
            </w:pPr>
          </w:p>
        </w:tc>
      </w:tr>
      <w:tr w:rsidR="00296A77" w14:paraId="76B08BFF" w14:textId="77777777" w:rsidTr="002F768A">
        <w:trPr>
          <w:cantSplit/>
        </w:trPr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316374" w14:textId="77777777" w:rsidR="00296A77" w:rsidRDefault="00296A77" w:rsidP="00F0163B">
            <w:pPr>
              <w:spacing w:before="120" w:after="120"/>
            </w:pPr>
          </w:p>
        </w:tc>
        <w:tc>
          <w:tcPr>
            <w:tcW w:w="4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C14A81" w14:textId="77777777" w:rsidR="00296A77" w:rsidRDefault="00296A77" w:rsidP="00F0163B">
            <w:pPr>
              <w:spacing w:before="120" w:after="120"/>
            </w:pPr>
          </w:p>
        </w:tc>
        <w:tc>
          <w:tcPr>
            <w:tcW w:w="4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543040" w14:textId="77777777" w:rsidR="00296A77" w:rsidRDefault="00296A77" w:rsidP="00F0163B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CBC49E" w14:textId="77777777" w:rsidR="00296A77" w:rsidRDefault="00296A77" w:rsidP="00F0163B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42B22C" w14:textId="77777777" w:rsidR="00296A77" w:rsidRDefault="00296A77" w:rsidP="00D003A2">
            <w:pPr>
              <w:spacing w:before="120" w:after="120"/>
            </w:pPr>
          </w:p>
        </w:tc>
        <w:tc>
          <w:tcPr>
            <w:tcW w:w="1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BA147B" w14:textId="77777777" w:rsidR="00296A77" w:rsidRDefault="00296A77" w:rsidP="00F0163B">
            <w:pPr>
              <w:spacing w:before="120" w:after="120"/>
            </w:pPr>
          </w:p>
        </w:tc>
      </w:tr>
      <w:tr w:rsidR="00296A77" w14:paraId="0C626E37" w14:textId="77777777" w:rsidTr="002F768A">
        <w:trPr>
          <w:cantSplit/>
        </w:trPr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F7A341" w14:textId="77777777" w:rsidR="00296A77" w:rsidRDefault="00296A77" w:rsidP="00F0163B">
            <w:pPr>
              <w:spacing w:before="120" w:after="120"/>
            </w:pPr>
          </w:p>
        </w:tc>
        <w:tc>
          <w:tcPr>
            <w:tcW w:w="4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3EEAED" w14:textId="77777777" w:rsidR="00296A77" w:rsidRDefault="00296A77" w:rsidP="00F0163B">
            <w:pPr>
              <w:spacing w:before="120" w:after="120"/>
            </w:pPr>
          </w:p>
        </w:tc>
        <w:tc>
          <w:tcPr>
            <w:tcW w:w="4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C758BF" w14:textId="77777777" w:rsidR="00296A77" w:rsidRDefault="00296A77" w:rsidP="00F0163B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A45847" w14:textId="77777777" w:rsidR="00296A77" w:rsidRDefault="00296A77" w:rsidP="00F0163B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DB5ACE" w14:textId="77777777" w:rsidR="00296A77" w:rsidRDefault="00296A77" w:rsidP="00D003A2">
            <w:pPr>
              <w:spacing w:before="120" w:after="120"/>
            </w:pPr>
          </w:p>
        </w:tc>
        <w:tc>
          <w:tcPr>
            <w:tcW w:w="1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3787D3" w14:textId="77777777" w:rsidR="00296A77" w:rsidRDefault="00296A77" w:rsidP="00F0163B">
            <w:pPr>
              <w:spacing w:before="120" w:after="120"/>
            </w:pPr>
          </w:p>
        </w:tc>
      </w:tr>
      <w:tr w:rsidR="00296A77" w14:paraId="6C350294" w14:textId="77777777" w:rsidTr="002F768A">
        <w:trPr>
          <w:cantSplit/>
        </w:trPr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2AEF2D" w14:textId="77777777" w:rsidR="00296A77" w:rsidRDefault="00296A77" w:rsidP="00F0163B">
            <w:pPr>
              <w:spacing w:before="120" w:after="120"/>
            </w:pPr>
          </w:p>
        </w:tc>
        <w:tc>
          <w:tcPr>
            <w:tcW w:w="4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2657DC" w14:textId="77777777" w:rsidR="00296A77" w:rsidRDefault="00296A77" w:rsidP="00F0163B">
            <w:pPr>
              <w:spacing w:before="120" w:after="120"/>
            </w:pPr>
          </w:p>
        </w:tc>
        <w:tc>
          <w:tcPr>
            <w:tcW w:w="4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05437A" w14:textId="77777777" w:rsidR="00296A77" w:rsidRDefault="00296A77" w:rsidP="00F0163B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FA6DC6" w14:textId="77777777" w:rsidR="00296A77" w:rsidRPr="00EC5B44" w:rsidRDefault="00296A77" w:rsidP="00F0163B">
            <w:pPr>
              <w:pStyle w:val="Fuzeile"/>
              <w:tabs>
                <w:tab w:val="clear" w:pos="4819"/>
                <w:tab w:val="clear" w:pos="9071"/>
              </w:tabs>
              <w:spacing w:before="120" w:after="120"/>
              <w:rPr>
                <w:lang w:val="de-DE" w:eastAsia="de-DE"/>
              </w:rPr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51FF3A" w14:textId="77777777" w:rsidR="00296A77" w:rsidRDefault="00296A77" w:rsidP="00D003A2">
            <w:pPr>
              <w:spacing w:before="120" w:after="120"/>
            </w:pPr>
          </w:p>
        </w:tc>
        <w:tc>
          <w:tcPr>
            <w:tcW w:w="1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B913B0" w14:textId="77777777" w:rsidR="00296A77" w:rsidRDefault="00296A77" w:rsidP="00F0163B">
            <w:pPr>
              <w:spacing w:before="120" w:after="120"/>
            </w:pPr>
          </w:p>
        </w:tc>
      </w:tr>
      <w:tr w:rsidR="00296A77" w14:paraId="00A251A1" w14:textId="77777777" w:rsidTr="002F768A">
        <w:trPr>
          <w:cantSplit/>
        </w:trPr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B0D815" w14:textId="77777777" w:rsidR="00296A77" w:rsidRDefault="00296A77" w:rsidP="00F0163B">
            <w:pPr>
              <w:spacing w:before="120" w:after="120"/>
            </w:pPr>
          </w:p>
        </w:tc>
        <w:tc>
          <w:tcPr>
            <w:tcW w:w="4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5E8242" w14:textId="77777777" w:rsidR="00296A77" w:rsidRDefault="00296A77" w:rsidP="00F0163B">
            <w:pPr>
              <w:spacing w:before="120" w:after="120"/>
            </w:pPr>
          </w:p>
        </w:tc>
        <w:tc>
          <w:tcPr>
            <w:tcW w:w="4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B7F5A5" w14:textId="77777777" w:rsidR="00296A77" w:rsidRDefault="00296A77" w:rsidP="00F0163B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578258" w14:textId="77777777" w:rsidR="00296A77" w:rsidRDefault="00296A77" w:rsidP="00F0163B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306E24" w14:textId="77777777" w:rsidR="00296A77" w:rsidRDefault="00296A77" w:rsidP="00D003A2">
            <w:pPr>
              <w:spacing w:before="120" w:after="120"/>
            </w:pPr>
          </w:p>
        </w:tc>
        <w:tc>
          <w:tcPr>
            <w:tcW w:w="1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FE44CD" w14:textId="77777777" w:rsidR="00296A77" w:rsidRDefault="00296A77" w:rsidP="00F0163B">
            <w:pPr>
              <w:spacing w:before="120" w:after="120"/>
            </w:pPr>
          </w:p>
        </w:tc>
      </w:tr>
      <w:tr w:rsidR="00296A77" w14:paraId="35F3302F" w14:textId="77777777" w:rsidTr="002F768A">
        <w:trPr>
          <w:cantSplit/>
        </w:trPr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224934" w14:textId="77777777" w:rsidR="00296A77" w:rsidRDefault="00296A77" w:rsidP="00F0163B">
            <w:pPr>
              <w:spacing w:before="120" w:after="120"/>
            </w:pPr>
          </w:p>
        </w:tc>
        <w:tc>
          <w:tcPr>
            <w:tcW w:w="4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5F472E" w14:textId="77777777" w:rsidR="00296A77" w:rsidRDefault="00296A77" w:rsidP="00F0163B">
            <w:pPr>
              <w:spacing w:before="120" w:after="120"/>
            </w:pPr>
          </w:p>
        </w:tc>
        <w:tc>
          <w:tcPr>
            <w:tcW w:w="4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3A7552" w14:textId="77777777" w:rsidR="00296A77" w:rsidRDefault="00296A77" w:rsidP="00F0163B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39AD0" w14:textId="77777777" w:rsidR="00296A77" w:rsidRDefault="00296A77" w:rsidP="00F0163B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46F71A" w14:textId="77777777" w:rsidR="00296A77" w:rsidRDefault="00296A77" w:rsidP="00D003A2">
            <w:pPr>
              <w:spacing w:before="120" w:after="120"/>
            </w:pPr>
          </w:p>
        </w:tc>
        <w:tc>
          <w:tcPr>
            <w:tcW w:w="1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827C9B" w14:textId="77777777" w:rsidR="00296A77" w:rsidRDefault="00296A77" w:rsidP="00F0163B">
            <w:pPr>
              <w:spacing w:before="120" w:after="120"/>
            </w:pPr>
          </w:p>
        </w:tc>
      </w:tr>
    </w:tbl>
    <w:p w14:paraId="4D8C47E0" w14:textId="77777777" w:rsidR="00F0163B" w:rsidRDefault="00F0163B">
      <w:pPr>
        <w:rPr>
          <w:sz w:val="2"/>
        </w:rPr>
      </w:pPr>
    </w:p>
    <w:sectPr w:rsidR="00F0163B" w:rsidSect="003B103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07" w:orient="landscape" w:code="9"/>
      <w:pgMar w:top="1537" w:right="1134" w:bottom="851" w:left="1128" w:header="720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BCA82" w14:textId="77777777" w:rsidR="00D34AA1" w:rsidRDefault="00D34AA1">
      <w:r>
        <w:separator/>
      </w:r>
    </w:p>
  </w:endnote>
  <w:endnote w:type="continuationSeparator" w:id="0">
    <w:p w14:paraId="787CFF20" w14:textId="77777777" w:rsidR="00D34AA1" w:rsidRDefault="00D34A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C7E57" w14:textId="77777777" w:rsidR="004307F8" w:rsidRDefault="004307F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D870E" w14:textId="739C9FBF" w:rsidR="00B07F53" w:rsidRDefault="00B07F53" w:rsidP="00B07F53">
    <w:pPr>
      <w:pStyle w:val="Fuzeile"/>
      <w:rPr>
        <w:sz w:val="16"/>
        <w:szCs w:val="16"/>
      </w:rPr>
    </w:pPr>
    <w:r>
      <w:rPr>
        <w:b/>
        <w:sz w:val="16"/>
        <w:szCs w:val="16"/>
      </w:rPr>
      <w:t xml:space="preserve">Revision 1, Seite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PAGE</w:instrText>
    </w:r>
    <w:r>
      <w:rPr>
        <w:b/>
        <w:sz w:val="16"/>
        <w:szCs w:val="16"/>
      </w:rPr>
      <w:fldChar w:fldCharType="separate"/>
    </w:r>
    <w:r w:rsidR="004307F8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 von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NUMPAGES</w:instrText>
    </w:r>
    <w:r>
      <w:rPr>
        <w:b/>
        <w:sz w:val="16"/>
        <w:szCs w:val="16"/>
      </w:rPr>
      <w:fldChar w:fldCharType="separate"/>
    </w:r>
    <w:r w:rsidR="004307F8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>, gültig ab 13.02.2026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85E36" w14:textId="77777777" w:rsidR="00F0163B" w:rsidRDefault="00F0163B">
    <w:pPr>
      <w:pStyle w:val="Fuzeile"/>
      <w:rPr>
        <w:sz w:val="16"/>
      </w:rPr>
    </w:pPr>
    <w:r>
      <w:rPr>
        <w:sz w:val="16"/>
      </w:rPr>
      <w:t>© Copyright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FF985" w14:textId="77777777" w:rsidR="00D34AA1" w:rsidRDefault="00D34AA1">
      <w:r>
        <w:separator/>
      </w:r>
    </w:p>
  </w:footnote>
  <w:footnote w:type="continuationSeparator" w:id="0">
    <w:p w14:paraId="088C8F73" w14:textId="77777777" w:rsidR="00D34AA1" w:rsidRDefault="00D34A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7C049" w14:textId="77777777" w:rsidR="004307F8" w:rsidRDefault="004307F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099" w:type="dxa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  <w:gridCol w:w="9639"/>
      <w:gridCol w:w="2766"/>
    </w:tblGrid>
    <w:tr w:rsidR="00F0163B" w14:paraId="7B09C766" w14:textId="77777777">
      <w:trPr>
        <w:cantSplit/>
        <w:trHeight w:hRule="exact" w:val="993"/>
      </w:trPr>
      <w:tc>
        <w:tcPr>
          <w:tcW w:w="2694" w:type="dxa"/>
        </w:tcPr>
        <w:p w14:paraId="70237BDB" w14:textId="324A9E03" w:rsidR="00F0163B" w:rsidRDefault="00F0163B"/>
      </w:tc>
      <w:tc>
        <w:tcPr>
          <w:tcW w:w="9639" w:type="dxa"/>
        </w:tcPr>
        <w:p w14:paraId="1C536916" w14:textId="77777777" w:rsidR="00F0163B" w:rsidRPr="004307F8" w:rsidRDefault="00296A77" w:rsidP="00B07F53">
          <w:pPr>
            <w:jc w:val="center"/>
            <w:rPr>
              <w:b/>
              <w:sz w:val="24"/>
              <w:szCs w:val="24"/>
            </w:rPr>
          </w:pPr>
          <w:r w:rsidRPr="004307F8">
            <w:rPr>
              <w:b/>
              <w:sz w:val="24"/>
              <w:szCs w:val="24"/>
            </w:rPr>
            <w:t>8</w:t>
          </w:r>
          <w:r w:rsidR="004307F8" w:rsidRPr="004307F8">
            <w:rPr>
              <w:b/>
              <w:sz w:val="24"/>
              <w:szCs w:val="24"/>
            </w:rPr>
            <w:t>.7.</w:t>
          </w:r>
          <w:r w:rsidR="002F768A" w:rsidRPr="004307F8">
            <w:rPr>
              <w:b/>
              <w:sz w:val="24"/>
              <w:szCs w:val="24"/>
            </w:rPr>
            <w:t>0 Fehlerliste</w:t>
          </w:r>
          <w:r w:rsidRPr="004307F8">
            <w:rPr>
              <w:b/>
              <w:sz w:val="24"/>
              <w:szCs w:val="24"/>
            </w:rPr>
            <w:t xml:space="preserve"> Produktion</w:t>
          </w:r>
        </w:p>
      </w:tc>
      <w:tc>
        <w:tcPr>
          <w:tcW w:w="2766" w:type="dxa"/>
        </w:tcPr>
        <w:p w14:paraId="46F33374" w14:textId="77777777" w:rsidR="00F0163B" w:rsidRPr="00296A77" w:rsidRDefault="00296A77" w:rsidP="00296A77">
          <w:pPr>
            <w:rPr>
              <w:b/>
            </w:rPr>
          </w:pPr>
          <w:r w:rsidRPr="00296A77">
            <w:rPr>
              <w:b/>
              <w:color w:val="FF0000"/>
            </w:rPr>
            <w:t>Beispiele in Rot</w:t>
          </w:r>
        </w:p>
      </w:tc>
    </w:tr>
  </w:tbl>
  <w:p w14:paraId="4133813A" w14:textId="77777777" w:rsidR="00F0163B" w:rsidRDefault="00F0163B">
    <w:pPr>
      <w:pStyle w:val="Kopfzeile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BBE5E" w14:textId="77777777" w:rsidR="004307F8" w:rsidRDefault="004307F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2708CA"/>
    <w:multiLevelType w:val="singleLevel"/>
    <w:tmpl w:val="9CDC4EC6"/>
    <w:lvl w:ilvl="0">
      <w:start w:val="5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" w15:restartNumberingAfterBreak="0">
    <w:nsid w:val="0C32148E"/>
    <w:multiLevelType w:val="singleLevel"/>
    <w:tmpl w:val="7A84B484"/>
    <w:lvl w:ilvl="0">
      <w:start w:val="3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" w15:restartNumberingAfterBreak="0">
    <w:nsid w:val="26136E7F"/>
    <w:multiLevelType w:val="singleLevel"/>
    <w:tmpl w:val="77CE81E8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4" w15:restartNumberingAfterBreak="0">
    <w:nsid w:val="682B1142"/>
    <w:multiLevelType w:val="singleLevel"/>
    <w:tmpl w:val="8F9CED8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5" w15:restartNumberingAfterBreak="0">
    <w:nsid w:val="6C565F24"/>
    <w:multiLevelType w:val="singleLevel"/>
    <w:tmpl w:val="70F862C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</w:abstractNum>
  <w:abstractNum w:abstractNumId="6" w15:restartNumberingAfterBreak="0">
    <w:nsid w:val="6EEF16C3"/>
    <w:multiLevelType w:val="singleLevel"/>
    <w:tmpl w:val="E98EA29E"/>
    <w:lvl w:ilvl="0">
      <w:start w:val="4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7" w15:restartNumberingAfterBreak="0">
    <w:nsid w:val="7436061E"/>
    <w:multiLevelType w:val="singleLevel"/>
    <w:tmpl w:val="98BE46F2"/>
    <w:lvl w:ilvl="0">
      <w:start w:val="2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num w:numId="1" w16cid:durableId="1590508246">
    <w:abstractNumId w:val="3"/>
  </w:num>
  <w:num w:numId="2" w16cid:durableId="1060786169">
    <w:abstractNumId w:val="3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3" w16cid:durableId="616184033">
    <w:abstractNumId w:val="3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4" w16cid:durableId="449395256">
    <w:abstractNumId w:val="3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5" w16cid:durableId="1690521736">
    <w:abstractNumId w:val="3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6" w16cid:durableId="325134416">
    <w:abstractNumId w:val="0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1276" w:hanging="283"/>
        </w:pPr>
        <w:rPr>
          <w:rFonts w:ascii="Symbol" w:hAnsi="Symbol" w:hint="default"/>
        </w:rPr>
      </w:lvl>
    </w:lvlOverride>
  </w:num>
  <w:num w:numId="7" w16cid:durableId="663971321">
    <w:abstractNumId w:val="4"/>
  </w:num>
  <w:num w:numId="8" w16cid:durableId="1809663738">
    <w:abstractNumId w:val="7"/>
  </w:num>
  <w:num w:numId="9" w16cid:durableId="72895204">
    <w:abstractNumId w:val="2"/>
  </w:num>
  <w:num w:numId="10" w16cid:durableId="500507274">
    <w:abstractNumId w:val="6"/>
  </w:num>
  <w:num w:numId="11" w16cid:durableId="1218590981">
    <w:abstractNumId w:val="1"/>
  </w:num>
  <w:num w:numId="12" w16cid:durableId="805859421">
    <w:abstractNumId w:val="0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1276" w:hanging="283"/>
        </w:pPr>
        <w:rPr>
          <w:rFonts w:ascii="Symbol" w:hAnsi="Symbol" w:hint="default"/>
        </w:rPr>
      </w:lvl>
    </w:lvlOverride>
  </w:num>
  <w:num w:numId="13" w16cid:durableId="12548962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hideSpellingErrors/>
  <w:hideGrammaticalErrors/>
  <w:attachedTemplate r:id="rId1"/>
  <w:defaultTabStop w:val="708"/>
  <w:autoHyphenation/>
  <w:hyphenationZone w:val="142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28D"/>
    <w:rsid w:val="00062E3B"/>
    <w:rsid w:val="00077C4E"/>
    <w:rsid w:val="00124B3F"/>
    <w:rsid w:val="00175147"/>
    <w:rsid w:val="001F3D38"/>
    <w:rsid w:val="00265C81"/>
    <w:rsid w:val="00296A77"/>
    <w:rsid w:val="00297B0C"/>
    <w:rsid w:val="002C16F9"/>
    <w:rsid w:val="002F768A"/>
    <w:rsid w:val="00326385"/>
    <w:rsid w:val="00355E05"/>
    <w:rsid w:val="003B1036"/>
    <w:rsid w:val="003C428D"/>
    <w:rsid w:val="003E467F"/>
    <w:rsid w:val="004307F8"/>
    <w:rsid w:val="0044390E"/>
    <w:rsid w:val="004643C1"/>
    <w:rsid w:val="004A6AC3"/>
    <w:rsid w:val="0057053F"/>
    <w:rsid w:val="00594038"/>
    <w:rsid w:val="006166FB"/>
    <w:rsid w:val="00616E95"/>
    <w:rsid w:val="0079537C"/>
    <w:rsid w:val="008C6A5A"/>
    <w:rsid w:val="0099260E"/>
    <w:rsid w:val="00A53F97"/>
    <w:rsid w:val="00A81F18"/>
    <w:rsid w:val="00B07F53"/>
    <w:rsid w:val="00BE7A32"/>
    <w:rsid w:val="00C45CDF"/>
    <w:rsid w:val="00C80AF7"/>
    <w:rsid w:val="00CB3B13"/>
    <w:rsid w:val="00CE7380"/>
    <w:rsid w:val="00D003A2"/>
    <w:rsid w:val="00D34AA1"/>
    <w:rsid w:val="00D44E83"/>
    <w:rsid w:val="00D601DD"/>
    <w:rsid w:val="00DC672E"/>
    <w:rsid w:val="00E34185"/>
    <w:rsid w:val="00EC5B44"/>
    <w:rsid w:val="00F0163B"/>
    <w:rsid w:val="00F55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84875F3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96A77"/>
  </w:style>
  <w:style w:type="paragraph" w:styleId="berschrift1">
    <w:name w:val="heading 1"/>
    <w:basedOn w:val="Standard"/>
    <w:next w:val="Standard"/>
    <w:link w:val="berschrift1Zchn"/>
    <w:uiPriority w:val="9"/>
    <w:qFormat/>
    <w:rsid w:val="00296A7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96A7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96A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296A7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296A7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96A7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96A7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96A7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96A7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uiPriority w:val="99"/>
    <w:pPr>
      <w:tabs>
        <w:tab w:val="center" w:pos="4819"/>
        <w:tab w:val="right" w:pos="9071"/>
      </w:tabs>
    </w:pPr>
    <w:rPr>
      <w:lang w:val="x-none" w:eastAsia="x-none"/>
    </w:rPr>
  </w:style>
  <w:style w:type="paragraph" w:styleId="Kopfzeile">
    <w:name w:val="header"/>
    <w:basedOn w:val="Standard"/>
    <w:semiHidden/>
    <w:pPr>
      <w:tabs>
        <w:tab w:val="center" w:pos="4819"/>
        <w:tab w:val="right" w:pos="9071"/>
      </w:tabs>
    </w:pPr>
  </w:style>
  <w:style w:type="paragraph" w:styleId="Textkrper">
    <w:name w:val="Body Text"/>
    <w:basedOn w:val="Standard"/>
    <w:semiHidden/>
    <w:pPr>
      <w:widowControl w:val="0"/>
      <w:jc w:val="both"/>
    </w:pPr>
    <w:rPr>
      <w:rFonts w:ascii="Times New Roman" w:hAnsi="Times New Roman"/>
      <w:sz w:val="24"/>
    </w:rPr>
  </w:style>
  <w:style w:type="character" w:styleId="Hyperlink">
    <w:name w:val="Hyperlink"/>
    <w:semiHidden/>
    <w:rPr>
      <w:color w:val="0000FF"/>
      <w:u w:val="single"/>
    </w:rPr>
  </w:style>
  <w:style w:type="paragraph" w:styleId="Textkrper2">
    <w:name w:val="Body Text 2"/>
    <w:basedOn w:val="Standard"/>
    <w:semiHidden/>
    <w:pPr>
      <w:jc w:val="center"/>
    </w:pPr>
  </w:style>
  <w:style w:type="paragraph" w:styleId="Textkrper3">
    <w:name w:val="Body Text 3"/>
    <w:basedOn w:val="Standard"/>
    <w:semiHidden/>
    <w:pPr>
      <w:jc w:val="center"/>
    </w:pPr>
    <w:rPr>
      <w:b/>
    </w:rPr>
  </w:style>
  <w:style w:type="character" w:styleId="Seitenzahl">
    <w:name w:val="page number"/>
    <w:basedOn w:val="Absatz-Standardschriftart"/>
    <w:semiHidden/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character" w:customStyle="1" w:styleId="FuzeileZchn">
    <w:name w:val="Fußzeile Zchn"/>
    <w:link w:val="Fuzeile"/>
    <w:uiPriority w:val="99"/>
    <w:rsid w:val="008C6A5A"/>
    <w:rPr>
      <w:rFonts w:ascii="Arial" w:hAnsi="Arial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96A7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96A7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96A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296A7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296A7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96A7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96A7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96A77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96A7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296A77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296A7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296A7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96A77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96A7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296A77"/>
    <w:rPr>
      <w:b/>
      <w:bCs/>
    </w:rPr>
  </w:style>
  <w:style w:type="character" w:styleId="Hervorhebung">
    <w:name w:val="Emphasis"/>
    <w:basedOn w:val="Absatz-Standardschriftart"/>
    <w:uiPriority w:val="20"/>
    <w:qFormat/>
    <w:rsid w:val="00296A77"/>
    <w:rPr>
      <w:i/>
      <w:iCs/>
    </w:rPr>
  </w:style>
  <w:style w:type="paragraph" w:styleId="KeinLeerraum">
    <w:name w:val="No Spacing"/>
    <w:uiPriority w:val="1"/>
    <w:qFormat/>
    <w:rsid w:val="00296A77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296A77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296A77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296A77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96A7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96A77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296A77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296A77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296A77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296A77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296A77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296A7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3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orlagen\A%20AA.dot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 AA.dot</Template>
  <TotalTime>0</TotalTime>
  <Pages>1</Pages>
  <Words>71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Nr</vt:lpstr>
    </vt:vector>
  </TitlesOfParts>
  <Company/>
  <LinksUpToDate>false</LinksUpToDate>
  <CharactersWithSpaces>519</CharactersWithSpaces>
  <SharedDoc>false</SharedDoc>
  <HLinks>
    <vt:vector size="6" baseType="variant">
      <vt:variant>
        <vt:i4>1441857</vt:i4>
      </vt:variant>
      <vt:variant>
        <vt:i4>0</vt:i4>
      </vt:variant>
      <vt:variant>
        <vt:i4>0</vt:i4>
      </vt:variant>
      <vt:variant>
        <vt:i4>5</vt:i4>
      </vt:variant>
      <vt:variant>
        <vt:lpwstr>http://www.qmhandbuch.de/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dc:description>qmhandbuch.de</dc:description>
  <cp:lastModifiedBy>Praktikant</cp:lastModifiedBy>
  <cp:revision>2</cp:revision>
  <cp:lastPrinted>2011-03-30T08:20:00Z</cp:lastPrinted>
  <dcterms:created xsi:type="dcterms:W3CDTF">2025-10-27T11:38:00Z</dcterms:created>
  <dcterms:modified xsi:type="dcterms:W3CDTF">2025-10-27T11:38:00Z</dcterms:modified>
</cp:coreProperties>
</file>