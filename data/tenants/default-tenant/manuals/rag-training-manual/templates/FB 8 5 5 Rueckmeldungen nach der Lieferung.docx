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9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50"/>
        <w:gridCol w:w="3825"/>
        <w:gridCol w:w="8156"/>
        <w:gridCol w:w="1417"/>
      </w:tblGrid>
      <w:tr w:rsidR="00036362" w:rsidRPr="000D2832" w14:paraId="09B9DFA9" w14:textId="77777777" w:rsidTr="00504686">
        <w:trPr>
          <w:cantSplit/>
          <w:tblHeader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024FA4" w14:textId="77777777" w:rsidR="00036362" w:rsidRPr="000D2832" w:rsidRDefault="00036362" w:rsidP="00504686">
            <w:pPr>
              <w:snapToGrid w:val="0"/>
              <w:spacing w:before="120" w:after="120"/>
              <w:jc w:val="center"/>
              <w:rPr>
                <w:b/>
                <w:color w:val="000000"/>
              </w:rPr>
            </w:pPr>
            <w:r w:rsidRPr="000D2832">
              <w:rPr>
                <w:b/>
                <w:color w:val="000000"/>
              </w:rPr>
              <w:t>Nr.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2B63819" w14:textId="77777777" w:rsidR="00036362" w:rsidRPr="000D2832" w:rsidRDefault="00036362" w:rsidP="00504686">
            <w:pPr>
              <w:snapToGrid w:val="0"/>
              <w:spacing w:before="120" w:after="120"/>
              <w:jc w:val="center"/>
              <w:rPr>
                <w:b/>
                <w:color w:val="000000"/>
              </w:rPr>
            </w:pPr>
            <w:r w:rsidRPr="000D2832">
              <w:rPr>
                <w:b/>
                <w:color w:val="000000"/>
              </w:rPr>
              <w:t>Risiko</w:t>
            </w: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392D1C0" w14:textId="77777777" w:rsidR="00036362" w:rsidRPr="000D2832" w:rsidRDefault="00036362" w:rsidP="00504686">
            <w:pPr>
              <w:snapToGrid w:val="0"/>
              <w:spacing w:before="120" w:after="120"/>
              <w:jc w:val="center"/>
              <w:rPr>
                <w:b/>
                <w:color w:val="000000"/>
              </w:rPr>
            </w:pPr>
            <w:r w:rsidRPr="000D2832">
              <w:rPr>
                <w:b/>
                <w:color w:val="000000"/>
              </w:rPr>
              <w:t>Maßnahmen der Minimierung / Kontrolle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859534" w14:textId="77777777" w:rsidR="00036362" w:rsidRPr="000D2832" w:rsidRDefault="00036362" w:rsidP="00504686">
            <w:pPr>
              <w:snapToGrid w:val="0"/>
              <w:spacing w:before="120" w:after="120"/>
              <w:jc w:val="center"/>
              <w:rPr>
                <w:b/>
                <w:color w:val="000000"/>
              </w:rPr>
            </w:pPr>
            <w:r w:rsidRPr="000D2832">
              <w:rPr>
                <w:b/>
                <w:color w:val="000000"/>
              </w:rPr>
              <w:t>Verant-wortlich</w:t>
            </w:r>
          </w:p>
        </w:tc>
      </w:tr>
      <w:tr w:rsidR="00036362" w:rsidRPr="000D2832" w14:paraId="0C7E9C20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AC5FBEF" w14:textId="77777777" w:rsidR="00036362" w:rsidRPr="000D2832" w:rsidRDefault="00036362" w:rsidP="00504686">
            <w:pPr>
              <w:snapToGrid w:val="0"/>
              <w:spacing w:before="120" w:after="120"/>
              <w:rPr>
                <w:b/>
              </w:rPr>
            </w:pPr>
            <w:r w:rsidRPr="000D2832">
              <w:rPr>
                <w:b/>
              </w:rPr>
              <w:t>1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5ED9BD" w14:textId="77777777" w:rsidR="00036362" w:rsidRPr="008B3899" w:rsidRDefault="00036362" w:rsidP="00504686">
            <w:pPr>
              <w:snapToGrid w:val="0"/>
              <w:spacing w:before="120" w:after="120"/>
              <w:rPr>
                <w:color w:val="FF0000"/>
              </w:rPr>
            </w:pPr>
            <w:r w:rsidRPr="008B3899">
              <w:rPr>
                <w:color w:val="FF0000"/>
              </w:rPr>
              <w:t>Produzierte / verkaufte Ware</w:t>
            </w: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9D4004D" w14:textId="77777777" w:rsidR="00036362" w:rsidRPr="000D2832" w:rsidRDefault="00036362" w:rsidP="00504686">
            <w:pPr>
              <w:snapToGrid w:val="0"/>
              <w:spacing w:before="120" w:after="120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1C5F3D" w14:textId="77777777" w:rsidR="00036362" w:rsidRPr="000D2832" w:rsidRDefault="00036362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</w:pPr>
          </w:p>
        </w:tc>
      </w:tr>
      <w:tr w:rsidR="00036362" w:rsidRPr="000D2832" w14:paraId="52166807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0383FDA" w14:textId="77777777" w:rsidR="00036362" w:rsidRPr="000D2832" w:rsidRDefault="00036362" w:rsidP="00504686">
            <w:pPr>
              <w:snapToGrid w:val="0"/>
              <w:spacing w:before="120" w:after="120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8F6924B" w14:textId="77777777" w:rsidR="00036362" w:rsidRPr="008B3899" w:rsidRDefault="00036362" w:rsidP="00504686">
            <w:pPr>
              <w:snapToGrid w:val="0"/>
              <w:spacing w:before="120" w:after="120"/>
              <w:rPr>
                <w:color w:val="FF0000"/>
              </w:rPr>
            </w:pPr>
            <w:r w:rsidRPr="008B3899">
              <w:rPr>
                <w:color w:val="FF0000"/>
              </w:rPr>
              <w:t>Rücklieferungen</w:t>
            </w: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6572A13" w14:textId="77777777" w:rsidR="00036362" w:rsidRPr="000D2832" w:rsidRDefault="00036362" w:rsidP="00504686">
            <w:pPr>
              <w:snapToGrid w:val="0"/>
              <w:spacing w:before="120" w:after="120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F60B25" w14:textId="77777777" w:rsidR="00036362" w:rsidRPr="000D2832" w:rsidRDefault="00036362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</w:pPr>
          </w:p>
        </w:tc>
      </w:tr>
      <w:tr w:rsidR="00036362" w:rsidRPr="000D2832" w14:paraId="62A4BCFB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0A1A95D" w14:textId="77777777" w:rsidR="00036362" w:rsidRPr="000D2832" w:rsidRDefault="00036362" w:rsidP="00504686">
            <w:pPr>
              <w:snapToGrid w:val="0"/>
              <w:spacing w:before="120" w:after="120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4EB1FF1" w14:textId="77777777" w:rsidR="00036362" w:rsidRPr="008B3899" w:rsidRDefault="00036362" w:rsidP="00504686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Dienstleistung (Schulung)</w:t>
            </w: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1B351B26" w14:textId="77777777" w:rsidR="00036362" w:rsidRPr="000D2832" w:rsidRDefault="00036362" w:rsidP="00504686">
            <w:pPr>
              <w:snapToGrid w:val="0"/>
              <w:spacing w:before="120" w:after="120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5F35ED" w14:textId="77777777" w:rsidR="00036362" w:rsidRPr="000D2832" w:rsidRDefault="00036362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</w:pPr>
          </w:p>
        </w:tc>
      </w:tr>
      <w:tr w:rsidR="00036362" w:rsidRPr="000D2832" w14:paraId="73CA26AC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F2DAFF" w14:textId="77777777" w:rsidR="00036362" w:rsidRDefault="00036362" w:rsidP="00504686">
            <w:pPr>
              <w:snapToGrid w:val="0"/>
              <w:spacing w:before="120" w:after="120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3C86577" w14:textId="77777777" w:rsidR="00036362" w:rsidRPr="008B3899" w:rsidRDefault="00036362" w:rsidP="00504686">
            <w:pPr>
              <w:snapToGrid w:val="0"/>
              <w:spacing w:before="120" w:after="120"/>
              <w:rPr>
                <w:color w:val="FF0000"/>
              </w:rPr>
            </w:pPr>
            <w:r w:rsidRPr="008B3899">
              <w:rPr>
                <w:color w:val="FF0000"/>
              </w:rPr>
              <w:t>Messeerfahrung</w:t>
            </w: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9E97799" w14:textId="77777777" w:rsidR="00036362" w:rsidRPr="000D2832" w:rsidRDefault="00036362" w:rsidP="00504686">
            <w:pPr>
              <w:snapToGrid w:val="0"/>
              <w:spacing w:before="120" w:after="120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9DFB9B" w14:textId="77777777" w:rsidR="00036362" w:rsidRPr="000D2832" w:rsidRDefault="00036362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</w:pPr>
          </w:p>
        </w:tc>
      </w:tr>
      <w:tr w:rsidR="00036362" w:rsidRPr="000D2832" w14:paraId="718D5724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D3A8B9F" w14:textId="77777777" w:rsidR="00036362" w:rsidRDefault="00036362" w:rsidP="00504686">
            <w:pPr>
              <w:snapToGrid w:val="0"/>
              <w:spacing w:before="120" w:after="120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A0B2569" w14:textId="77777777" w:rsidR="00036362" w:rsidRPr="008B3899" w:rsidRDefault="00036362" w:rsidP="00504686">
            <w:pPr>
              <w:snapToGrid w:val="0"/>
              <w:spacing w:before="120" w:after="120"/>
              <w:rPr>
                <w:color w:val="FF0000"/>
              </w:rPr>
            </w:pPr>
            <w:r w:rsidRPr="008B3899">
              <w:rPr>
                <w:color w:val="FF0000"/>
              </w:rPr>
              <w:t>Installation</w:t>
            </w: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58A6EE08" w14:textId="77777777" w:rsidR="00036362" w:rsidRPr="000D2832" w:rsidRDefault="00036362" w:rsidP="00504686">
            <w:pPr>
              <w:snapToGrid w:val="0"/>
              <w:spacing w:before="120" w:after="120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068E49" w14:textId="77777777" w:rsidR="00036362" w:rsidRPr="000D2832" w:rsidRDefault="00036362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</w:pPr>
          </w:p>
        </w:tc>
      </w:tr>
      <w:tr w:rsidR="00036362" w:rsidRPr="000D2832" w14:paraId="64B3E4E3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654EB00" w14:textId="77777777" w:rsidR="00036362" w:rsidRDefault="00036362" w:rsidP="00504686">
            <w:pPr>
              <w:snapToGrid w:val="0"/>
              <w:spacing w:before="120" w:after="120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C840A2" w14:textId="77777777" w:rsidR="00036362" w:rsidRPr="008B3899" w:rsidRDefault="00036362" w:rsidP="00504686">
            <w:pPr>
              <w:snapToGrid w:val="0"/>
              <w:spacing w:before="120" w:after="120"/>
              <w:rPr>
                <w:color w:val="FF0000"/>
              </w:rPr>
            </w:pPr>
            <w:r w:rsidRPr="008B3899">
              <w:rPr>
                <w:color w:val="FF0000"/>
              </w:rPr>
              <w:t>Instandhaltung</w:t>
            </w: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7645454" w14:textId="77777777" w:rsidR="00036362" w:rsidRPr="000D2832" w:rsidRDefault="00036362" w:rsidP="00504686">
            <w:pPr>
              <w:snapToGrid w:val="0"/>
              <w:spacing w:before="120" w:after="120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03ED50" w14:textId="77777777" w:rsidR="00036362" w:rsidRPr="000D2832" w:rsidRDefault="00036362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</w:pPr>
          </w:p>
        </w:tc>
      </w:tr>
      <w:tr w:rsidR="00036362" w:rsidRPr="000D2832" w14:paraId="5F6B267B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60B599" w14:textId="77777777" w:rsidR="00036362" w:rsidRDefault="00036362" w:rsidP="00504686">
            <w:pPr>
              <w:snapToGrid w:val="0"/>
              <w:spacing w:before="120" w:after="120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D23A651" w14:textId="77777777" w:rsidR="00036362" w:rsidRPr="008B3899" w:rsidRDefault="00036362" w:rsidP="00504686">
            <w:pPr>
              <w:snapToGrid w:val="0"/>
              <w:spacing w:before="120" w:after="120"/>
              <w:rPr>
                <w:color w:val="FF0000"/>
              </w:rPr>
            </w:pPr>
            <w:r w:rsidRPr="008B3899">
              <w:rPr>
                <w:color w:val="FF0000"/>
              </w:rPr>
              <w:t>Reparaturen</w:t>
            </w: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0BB0554F" w14:textId="77777777" w:rsidR="00036362" w:rsidRPr="000D2832" w:rsidRDefault="00036362" w:rsidP="00504686">
            <w:pPr>
              <w:snapToGrid w:val="0"/>
              <w:spacing w:before="120" w:after="120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C57020" w14:textId="77777777" w:rsidR="00036362" w:rsidRPr="000D2832" w:rsidRDefault="00036362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</w:pPr>
          </w:p>
        </w:tc>
      </w:tr>
      <w:tr w:rsidR="00036362" w:rsidRPr="000D2832" w14:paraId="01EC79C9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B038FE" w14:textId="77777777" w:rsidR="00036362" w:rsidRDefault="00036362" w:rsidP="00504686">
            <w:pPr>
              <w:snapToGrid w:val="0"/>
              <w:spacing w:before="120" w:after="120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F8728DC" w14:textId="77777777" w:rsidR="00036362" w:rsidRDefault="00036362" w:rsidP="00504686">
            <w:pPr>
              <w:snapToGrid w:val="0"/>
              <w:spacing w:before="120" w:after="120"/>
            </w:pP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F376FC9" w14:textId="77777777" w:rsidR="00036362" w:rsidRPr="000D2832" w:rsidRDefault="00036362" w:rsidP="00504686">
            <w:pPr>
              <w:snapToGrid w:val="0"/>
              <w:spacing w:before="120" w:after="120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C87991" w14:textId="77777777" w:rsidR="00036362" w:rsidRPr="000D2832" w:rsidRDefault="00036362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</w:pPr>
          </w:p>
        </w:tc>
      </w:tr>
      <w:tr w:rsidR="00036362" w:rsidRPr="000D2832" w14:paraId="309A4E4A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808B9C8" w14:textId="77777777" w:rsidR="00036362" w:rsidRDefault="00036362" w:rsidP="00504686">
            <w:pPr>
              <w:snapToGrid w:val="0"/>
              <w:spacing w:before="120" w:after="120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CC1C7B" w14:textId="77777777" w:rsidR="00036362" w:rsidRDefault="00036362" w:rsidP="00504686">
            <w:pPr>
              <w:snapToGrid w:val="0"/>
              <w:spacing w:before="120" w:after="120"/>
            </w:pP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E6D5799" w14:textId="77777777" w:rsidR="00036362" w:rsidRPr="000D2832" w:rsidRDefault="00036362" w:rsidP="00504686">
            <w:pPr>
              <w:snapToGrid w:val="0"/>
              <w:spacing w:before="120" w:after="120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C67C45" w14:textId="77777777" w:rsidR="00036362" w:rsidRPr="000D2832" w:rsidRDefault="00036362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</w:pPr>
          </w:p>
        </w:tc>
      </w:tr>
      <w:tr w:rsidR="00036362" w:rsidRPr="000D2832" w14:paraId="0B3D5A15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ABA43F3" w14:textId="77777777" w:rsidR="00036362" w:rsidRDefault="00036362" w:rsidP="00504686">
            <w:pPr>
              <w:snapToGrid w:val="0"/>
              <w:spacing w:before="120" w:after="120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6CD9DAA" w14:textId="77777777" w:rsidR="00036362" w:rsidRDefault="00036362" w:rsidP="00504686">
            <w:pPr>
              <w:snapToGrid w:val="0"/>
              <w:spacing w:before="120" w:after="120"/>
            </w:pP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59265B2C" w14:textId="77777777" w:rsidR="00036362" w:rsidRPr="000D2832" w:rsidRDefault="00036362" w:rsidP="00504686">
            <w:pPr>
              <w:snapToGrid w:val="0"/>
              <w:spacing w:before="120" w:after="120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848DB6" w14:textId="77777777" w:rsidR="00036362" w:rsidRPr="000D2832" w:rsidRDefault="00036362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</w:pPr>
          </w:p>
        </w:tc>
      </w:tr>
      <w:tr w:rsidR="00036362" w:rsidRPr="000D2832" w14:paraId="3BFF2791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B59EBC" w14:textId="77777777" w:rsidR="00036362" w:rsidRDefault="00036362" w:rsidP="00504686">
            <w:pPr>
              <w:snapToGrid w:val="0"/>
              <w:spacing w:before="120" w:after="120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1977A9A" w14:textId="77777777" w:rsidR="00036362" w:rsidRDefault="00036362" w:rsidP="00504686">
            <w:pPr>
              <w:snapToGrid w:val="0"/>
              <w:spacing w:before="120" w:after="120"/>
            </w:pP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B47136C" w14:textId="77777777" w:rsidR="00036362" w:rsidRPr="000D2832" w:rsidRDefault="00036362" w:rsidP="00504686">
            <w:pPr>
              <w:snapToGrid w:val="0"/>
              <w:spacing w:before="120" w:after="120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C12040" w14:textId="77777777" w:rsidR="00036362" w:rsidRPr="000D2832" w:rsidRDefault="00036362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</w:pPr>
          </w:p>
        </w:tc>
      </w:tr>
      <w:tr w:rsidR="00036362" w:rsidRPr="000D2832" w14:paraId="0C24EA9A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69DCA4E" w14:textId="77777777" w:rsidR="00036362" w:rsidRDefault="00036362" w:rsidP="00504686">
            <w:pPr>
              <w:snapToGrid w:val="0"/>
              <w:spacing w:before="120" w:after="120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E66EA01" w14:textId="77777777" w:rsidR="00036362" w:rsidRDefault="00036362" w:rsidP="00504686">
            <w:pPr>
              <w:snapToGrid w:val="0"/>
              <w:spacing w:before="120" w:after="120"/>
            </w:pP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3D2BEFC5" w14:textId="77777777" w:rsidR="00036362" w:rsidRPr="000D2832" w:rsidRDefault="00036362" w:rsidP="00504686">
            <w:pPr>
              <w:snapToGrid w:val="0"/>
              <w:spacing w:before="120" w:after="120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9A3660" w14:textId="77777777" w:rsidR="00036362" w:rsidRPr="000D2832" w:rsidRDefault="00036362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</w:pPr>
          </w:p>
        </w:tc>
      </w:tr>
    </w:tbl>
    <w:p w14:paraId="7F48D4BB" w14:textId="77777777" w:rsidR="00036362" w:rsidRDefault="00036362" w:rsidP="00036362"/>
    <w:sectPr w:rsidR="00036362" w:rsidSect="0050785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0" w:h="11907" w:orient="landscape"/>
      <w:pgMar w:top="1418" w:right="1667" w:bottom="1418" w:left="1134" w:header="720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1A4D6" w14:textId="77777777" w:rsidR="00592BCE" w:rsidRDefault="00592BCE">
      <w:r>
        <w:separator/>
      </w:r>
    </w:p>
  </w:endnote>
  <w:endnote w:type="continuationSeparator" w:id="0">
    <w:p w14:paraId="24FDC637" w14:textId="77777777" w:rsidR="00592BCE" w:rsidRDefault="00592B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CC9FF" w14:textId="77777777" w:rsidR="006A236D" w:rsidRDefault="006A236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56714" w14:textId="16169DEA" w:rsidR="00084AD3" w:rsidRPr="009A3352" w:rsidRDefault="00084AD3" w:rsidP="00084AD3">
    <w:pPr>
      <w:pStyle w:val="Fuzeile"/>
      <w:rPr>
        <w:sz w:val="16"/>
        <w:szCs w:val="16"/>
      </w:rPr>
    </w:pPr>
    <w:r w:rsidRPr="009A3352">
      <w:rPr>
        <w:b/>
        <w:sz w:val="16"/>
        <w:szCs w:val="16"/>
      </w:rPr>
      <w:t xml:space="preserve">Revision 1, Seite </w:t>
    </w:r>
    <w:r w:rsidRPr="009A3352">
      <w:rPr>
        <w:b/>
        <w:sz w:val="16"/>
        <w:szCs w:val="16"/>
      </w:rPr>
      <w:fldChar w:fldCharType="begin"/>
    </w:r>
    <w:r w:rsidRPr="009A3352">
      <w:rPr>
        <w:b/>
        <w:sz w:val="16"/>
        <w:szCs w:val="16"/>
      </w:rPr>
      <w:instrText>PAGE</w:instrText>
    </w:r>
    <w:r w:rsidRPr="009A3352">
      <w:rPr>
        <w:b/>
        <w:sz w:val="16"/>
        <w:szCs w:val="16"/>
      </w:rPr>
      <w:fldChar w:fldCharType="separate"/>
    </w:r>
    <w:r w:rsidR="006A236D">
      <w:rPr>
        <w:b/>
        <w:noProof/>
        <w:sz w:val="16"/>
        <w:szCs w:val="16"/>
      </w:rPr>
      <w:t>1</w:t>
    </w:r>
    <w:r w:rsidRPr="009A3352">
      <w:rPr>
        <w:b/>
        <w:sz w:val="16"/>
        <w:szCs w:val="16"/>
      </w:rPr>
      <w:fldChar w:fldCharType="end"/>
    </w:r>
    <w:r w:rsidRPr="009A3352">
      <w:rPr>
        <w:b/>
        <w:sz w:val="16"/>
        <w:szCs w:val="16"/>
      </w:rPr>
      <w:t xml:space="preserve"> von </w:t>
    </w:r>
    <w:r w:rsidRPr="009A3352">
      <w:rPr>
        <w:b/>
        <w:sz w:val="16"/>
        <w:szCs w:val="16"/>
      </w:rPr>
      <w:fldChar w:fldCharType="begin"/>
    </w:r>
    <w:r w:rsidRPr="009A3352">
      <w:rPr>
        <w:b/>
        <w:sz w:val="16"/>
        <w:szCs w:val="16"/>
      </w:rPr>
      <w:instrText>NUMPAGES</w:instrText>
    </w:r>
    <w:r w:rsidRPr="009A3352">
      <w:rPr>
        <w:b/>
        <w:sz w:val="16"/>
        <w:szCs w:val="16"/>
      </w:rPr>
      <w:fldChar w:fldCharType="separate"/>
    </w:r>
    <w:r w:rsidR="006A236D">
      <w:rPr>
        <w:b/>
        <w:noProof/>
        <w:sz w:val="16"/>
        <w:szCs w:val="16"/>
      </w:rPr>
      <w:t>1</w:t>
    </w:r>
    <w:r w:rsidRPr="009A3352">
      <w:rPr>
        <w:b/>
        <w:sz w:val="16"/>
        <w:szCs w:val="16"/>
      </w:rPr>
      <w:fldChar w:fldCharType="end"/>
    </w:r>
    <w:r w:rsidRPr="009A3352">
      <w:rPr>
        <w:b/>
        <w:sz w:val="16"/>
        <w:szCs w:val="16"/>
      </w:rPr>
      <w:t>, gültig ab xx.</w:t>
    </w:r>
    <w:proofErr w:type="gramStart"/>
    <w:r w:rsidRPr="009A3352">
      <w:rPr>
        <w:b/>
        <w:sz w:val="16"/>
        <w:szCs w:val="16"/>
      </w:rPr>
      <w:t>xx.xxxx</w:t>
    </w:r>
    <w:proofErr w:type="gram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BAE8B" w14:textId="77777777" w:rsidR="00CC37D1" w:rsidRDefault="00CC37D1">
    <w:pPr>
      <w:pStyle w:val="Fuzeile"/>
      <w:rPr>
        <w:sz w:val="16"/>
      </w:rPr>
    </w:pPr>
    <w:r>
      <w:rPr>
        <w:sz w:val="16"/>
      </w:rPr>
      <w:t>© Copyright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F63B5" w14:textId="77777777" w:rsidR="00592BCE" w:rsidRDefault="00592BCE">
      <w:r>
        <w:separator/>
      </w:r>
    </w:p>
  </w:footnote>
  <w:footnote w:type="continuationSeparator" w:id="0">
    <w:p w14:paraId="1580CF1A" w14:textId="77777777" w:rsidR="00592BCE" w:rsidRDefault="00592B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A171F" w14:textId="77777777" w:rsidR="006A236D" w:rsidRDefault="006A236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122" w:type="dxa"/>
      <w:tblInd w:w="-3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356"/>
      <w:gridCol w:w="2766"/>
    </w:tblGrid>
    <w:tr w:rsidR="00096D07" w14:paraId="3E6F4956" w14:textId="77777777" w:rsidTr="00096D07">
      <w:trPr>
        <w:cantSplit/>
        <w:trHeight w:hRule="exact" w:val="1000"/>
      </w:trPr>
      <w:tc>
        <w:tcPr>
          <w:tcW w:w="9356" w:type="dxa"/>
        </w:tcPr>
        <w:p w14:paraId="19867D51" w14:textId="77777777" w:rsidR="00096D07" w:rsidRPr="006A236D" w:rsidRDefault="00096D07" w:rsidP="006A236D">
          <w:pPr>
            <w:jc w:val="center"/>
            <w:rPr>
              <w:b/>
              <w:sz w:val="24"/>
              <w:szCs w:val="24"/>
            </w:rPr>
          </w:pPr>
          <w:r w:rsidRPr="006A236D">
            <w:rPr>
              <w:b/>
              <w:sz w:val="24"/>
              <w:szCs w:val="24"/>
            </w:rPr>
            <w:t>8.5.5 Rückmeldungen nach der Lieferung</w:t>
          </w:r>
        </w:p>
      </w:tc>
      <w:tc>
        <w:tcPr>
          <w:tcW w:w="2766" w:type="dxa"/>
        </w:tcPr>
        <w:p w14:paraId="578257CD" w14:textId="77777777" w:rsidR="00096D07" w:rsidRPr="00924B28" w:rsidRDefault="00096D07">
          <w:pPr>
            <w:rPr>
              <w:b/>
              <w:color w:val="FF0000"/>
            </w:rPr>
          </w:pPr>
          <w:r w:rsidRPr="00924B28">
            <w:rPr>
              <w:b/>
              <w:color w:val="FF0000"/>
            </w:rPr>
            <w:t>Beispielkalkulation</w:t>
          </w:r>
        </w:p>
      </w:tc>
    </w:tr>
  </w:tbl>
  <w:p w14:paraId="4E5D375E" w14:textId="77777777" w:rsidR="00CC37D1" w:rsidRDefault="00CC37D1">
    <w:pPr>
      <w:pStyle w:val="Kopfzeile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13635" w14:textId="77777777" w:rsidR="006A236D" w:rsidRDefault="006A236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DB5AF8"/>
    <w:multiLevelType w:val="hybridMultilevel"/>
    <w:tmpl w:val="6E7CEB82"/>
    <w:lvl w:ilvl="0" w:tplc="2780AC26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51584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hideSpellingErrors/>
  <w:hideGrammaticalErrors/>
  <w:proofState w:spelling="clean" w:grammar="clean"/>
  <w:attachedTemplate r:id="rId1"/>
  <w:defaultTabStop w:val="708"/>
  <w:autoHyphenation/>
  <w:hyphenationZone w:val="142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EB7"/>
    <w:rsid w:val="000246DB"/>
    <w:rsid w:val="00031B94"/>
    <w:rsid w:val="00036362"/>
    <w:rsid w:val="00084AD3"/>
    <w:rsid w:val="00096D07"/>
    <w:rsid w:val="000A45BE"/>
    <w:rsid w:val="000F3193"/>
    <w:rsid w:val="001C2FF9"/>
    <w:rsid w:val="00237CB4"/>
    <w:rsid w:val="0029472E"/>
    <w:rsid w:val="002B6831"/>
    <w:rsid w:val="002E5B52"/>
    <w:rsid w:val="00371077"/>
    <w:rsid w:val="003D56AD"/>
    <w:rsid w:val="004B2CEF"/>
    <w:rsid w:val="00507856"/>
    <w:rsid w:val="00551CC7"/>
    <w:rsid w:val="00592BCE"/>
    <w:rsid w:val="005A64C0"/>
    <w:rsid w:val="00655E48"/>
    <w:rsid w:val="0068534F"/>
    <w:rsid w:val="006A236D"/>
    <w:rsid w:val="007534F5"/>
    <w:rsid w:val="008120BD"/>
    <w:rsid w:val="008D4E39"/>
    <w:rsid w:val="00910EEE"/>
    <w:rsid w:val="00924B28"/>
    <w:rsid w:val="00A445EC"/>
    <w:rsid w:val="00A77ABA"/>
    <w:rsid w:val="00B25CE5"/>
    <w:rsid w:val="00B31B93"/>
    <w:rsid w:val="00B671F8"/>
    <w:rsid w:val="00BB328A"/>
    <w:rsid w:val="00BD3CC3"/>
    <w:rsid w:val="00C42E61"/>
    <w:rsid w:val="00C46946"/>
    <w:rsid w:val="00CC37D1"/>
    <w:rsid w:val="00D112B4"/>
    <w:rsid w:val="00D16EB7"/>
    <w:rsid w:val="00D84D79"/>
    <w:rsid w:val="00F0503A"/>
    <w:rsid w:val="00F73E79"/>
    <w:rsid w:val="00F744EB"/>
    <w:rsid w:val="00FC16BD"/>
    <w:rsid w:val="00FF1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36072D3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8534F"/>
  </w:style>
  <w:style w:type="paragraph" w:styleId="berschrift1">
    <w:name w:val="heading 1"/>
    <w:basedOn w:val="Standard"/>
    <w:next w:val="Standard"/>
    <w:link w:val="berschrift1Zchn"/>
    <w:uiPriority w:val="9"/>
    <w:qFormat/>
    <w:rsid w:val="006853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534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8534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68534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68534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853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8534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8534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8534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link w:val="FuzeileZchn"/>
    <w:uiPriority w:val="99"/>
    <w:pPr>
      <w:tabs>
        <w:tab w:val="center" w:pos="4819"/>
        <w:tab w:val="right" w:pos="9071"/>
      </w:tabs>
    </w:pPr>
  </w:style>
  <w:style w:type="paragraph" w:styleId="Kopfzeile">
    <w:name w:val="header"/>
    <w:basedOn w:val="Standard"/>
    <w:semiHidden/>
    <w:pPr>
      <w:tabs>
        <w:tab w:val="center" w:pos="4819"/>
        <w:tab w:val="right" w:pos="9071"/>
      </w:tabs>
    </w:pPr>
  </w:style>
  <w:style w:type="paragraph" w:styleId="Textkrper">
    <w:name w:val="Body Text"/>
    <w:basedOn w:val="Standard"/>
    <w:semiHidden/>
    <w:pPr>
      <w:widowControl w:val="0"/>
      <w:jc w:val="both"/>
    </w:pPr>
    <w:rPr>
      <w:rFonts w:ascii="Times New Roman" w:hAnsi="Times New Roman"/>
      <w:sz w:val="24"/>
    </w:rPr>
  </w:style>
  <w:style w:type="character" w:styleId="Hyperlink">
    <w:name w:val="Hyperlink"/>
    <w:semiHidden/>
    <w:rPr>
      <w:color w:val="0000FF"/>
      <w:u w:val="single"/>
    </w:rPr>
  </w:style>
  <w:style w:type="paragraph" w:styleId="Textkrper2">
    <w:name w:val="Body Text 2"/>
    <w:basedOn w:val="Standard"/>
    <w:semiHidden/>
    <w:pPr>
      <w:jc w:val="center"/>
    </w:pPr>
  </w:style>
  <w:style w:type="paragraph" w:styleId="Textkrper3">
    <w:name w:val="Body Text 3"/>
    <w:basedOn w:val="Standard"/>
    <w:semiHidden/>
    <w:pPr>
      <w:jc w:val="center"/>
    </w:pPr>
    <w:rPr>
      <w:b/>
    </w:rPr>
  </w:style>
  <w:style w:type="character" w:styleId="Seitenzahl">
    <w:name w:val="page number"/>
    <w:basedOn w:val="Absatz-Standardschriftart"/>
    <w:semiHidden/>
  </w:style>
  <w:style w:type="character" w:styleId="BesuchterLink">
    <w:name w:val="FollowedHyperlink"/>
    <w:semiHidden/>
    <w:rPr>
      <w:color w:val="800080"/>
      <w:u w:val="single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character" w:customStyle="1" w:styleId="FuzeileZchn">
    <w:name w:val="Fußzeile Zchn"/>
    <w:link w:val="Fuzeile"/>
    <w:uiPriority w:val="99"/>
    <w:rsid w:val="00237CB4"/>
    <w:rPr>
      <w:rFonts w:ascii="Arial" w:hAnsi="Arial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68534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534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8534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68534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68534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8534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8534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8534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8534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68534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68534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68534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8534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8534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68534F"/>
    <w:rPr>
      <w:b/>
      <w:bCs/>
    </w:rPr>
  </w:style>
  <w:style w:type="character" w:styleId="Hervorhebung">
    <w:name w:val="Emphasis"/>
    <w:basedOn w:val="Absatz-Standardschriftart"/>
    <w:uiPriority w:val="20"/>
    <w:qFormat/>
    <w:rsid w:val="0068534F"/>
    <w:rPr>
      <w:i/>
      <w:iCs/>
    </w:rPr>
  </w:style>
  <w:style w:type="paragraph" w:styleId="KeinLeerraum">
    <w:name w:val="No Spacing"/>
    <w:uiPriority w:val="1"/>
    <w:qFormat/>
    <w:rsid w:val="0068534F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68534F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68534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68534F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8534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8534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68534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68534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68534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68534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68534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68534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0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Vorlagen\A%20AA.dot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 AA.dot</Template>
  <TotalTime>0</TotalTime>
  <Pages>1</Pages>
  <Words>35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Für unten aufgeführter Mitarbeiter wird folgender Einarbeitungsplan festgelegt:</vt:lpstr>
    </vt:vector>
  </TitlesOfParts>
  <Company/>
  <LinksUpToDate>false</LinksUpToDate>
  <CharactersWithSpaces>260</CharactersWithSpaces>
  <SharedDoc>false</SharedDoc>
  <HLinks>
    <vt:vector size="6" baseType="variant">
      <vt:variant>
        <vt:i4>1441857</vt:i4>
      </vt:variant>
      <vt:variant>
        <vt:i4>0</vt:i4>
      </vt:variant>
      <vt:variant>
        <vt:i4>0</vt:i4>
      </vt:variant>
      <vt:variant>
        <vt:i4>5</vt:i4>
      </vt:variant>
      <vt:variant>
        <vt:lpwstr>http://www.qmhandbuch.de/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creator>ASZ</dc:creator>
  <dc:description>qmhandbuch.de</dc:description>
  <cp:lastModifiedBy>Praktikant</cp:lastModifiedBy>
  <cp:revision>2</cp:revision>
  <cp:lastPrinted>2005-01-17T12:00:00Z</cp:lastPrinted>
  <dcterms:created xsi:type="dcterms:W3CDTF">2025-10-27T11:31:00Z</dcterms:created>
  <dcterms:modified xsi:type="dcterms:W3CDTF">2025-10-27T11:31:00Z</dcterms:modified>
</cp:coreProperties>
</file>