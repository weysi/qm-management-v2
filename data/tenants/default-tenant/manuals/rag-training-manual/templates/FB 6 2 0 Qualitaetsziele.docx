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82"/>
        <w:gridCol w:w="1843"/>
        <w:gridCol w:w="3260"/>
        <w:gridCol w:w="1843"/>
        <w:gridCol w:w="1843"/>
      </w:tblGrid>
      <w:tr w:rsidR="004E7AE4" w14:paraId="0F85A1DB" w14:textId="77777777" w:rsidTr="004E7AE4">
        <w:trPr>
          <w:cantSplit/>
          <w:trHeight w:val="611"/>
          <w:tblHeader/>
        </w:trPr>
        <w:tc>
          <w:tcPr>
            <w:tcW w:w="5882" w:type="dxa"/>
          </w:tcPr>
          <w:p w14:paraId="4B558955" w14:textId="77777777" w:rsidR="004E7AE4" w:rsidRPr="00C70CAE" w:rsidRDefault="004E7AE4" w:rsidP="00C70CAE">
            <w:pPr>
              <w:rPr>
                <w:b/>
                <w:sz w:val="32"/>
                <w:szCs w:val="32"/>
              </w:rPr>
            </w:pPr>
            <w:r w:rsidRPr="00C70CAE">
              <w:rPr>
                <w:b/>
                <w:sz w:val="32"/>
                <w:szCs w:val="32"/>
              </w:rPr>
              <w:t xml:space="preserve">Qualitätsziele 20xx </w:t>
            </w:r>
            <w:r>
              <w:rPr>
                <w:b/>
                <w:sz w:val="32"/>
                <w:szCs w:val="32"/>
              </w:rPr>
              <w:t>(Beispiele)</w:t>
            </w:r>
          </w:p>
        </w:tc>
        <w:tc>
          <w:tcPr>
            <w:tcW w:w="1843" w:type="dxa"/>
          </w:tcPr>
          <w:p w14:paraId="2B826130" w14:textId="77777777" w:rsidR="004E7AE4" w:rsidRPr="00C70CAE" w:rsidRDefault="004E7AE4" w:rsidP="00C70CAE">
            <w:pPr>
              <w:rPr>
                <w:b/>
              </w:rPr>
            </w:pPr>
            <w:r w:rsidRPr="00C70CAE">
              <w:rPr>
                <w:b/>
              </w:rPr>
              <w:t>Soll</w:t>
            </w:r>
          </w:p>
        </w:tc>
        <w:tc>
          <w:tcPr>
            <w:tcW w:w="3260" w:type="dxa"/>
          </w:tcPr>
          <w:p w14:paraId="43D74A13" w14:textId="77777777" w:rsidR="004E7AE4" w:rsidRDefault="004E7AE4" w:rsidP="00D95FD2">
            <w:pPr>
              <w:rPr>
                <w:b/>
              </w:rPr>
            </w:pPr>
            <w:r>
              <w:rPr>
                <w:b/>
              </w:rPr>
              <w:t>Maßnahmen zur Erreichung</w:t>
            </w:r>
          </w:p>
        </w:tc>
        <w:tc>
          <w:tcPr>
            <w:tcW w:w="1843" w:type="dxa"/>
          </w:tcPr>
          <w:p w14:paraId="35419A5D" w14:textId="77777777" w:rsidR="004E7AE4" w:rsidRDefault="004E7AE4" w:rsidP="00D95FD2">
            <w:pPr>
              <w:rPr>
                <w:b/>
              </w:rPr>
            </w:pPr>
            <w:r>
              <w:rPr>
                <w:b/>
              </w:rPr>
              <w:t xml:space="preserve">Verantwortlich </w:t>
            </w:r>
          </w:p>
        </w:tc>
        <w:tc>
          <w:tcPr>
            <w:tcW w:w="1843" w:type="dxa"/>
          </w:tcPr>
          <w:p w14:paraId="30CBA4FF" w14:textId="77777777" w:rsidR="004E7AE4" w:rsidRDefault="004E7AE4" w:rsidP="00352AF8">
            <w:pPr>
              <w:rPr>
                <w:b/>
              </w:rPr>
            </w:pPr>
            <w:r>
              <w:rPr>
                <w:b/>
              </w:rPr>
              <w:t>IST am:</w:t>
            </w:r>
          </w:p>
        </w:tc>
      </w:tr>
      <w:tr w:rsidR="004E7AE4" w14:paraId="17FE63AA" w14:textId="77777777" w:rsidTr="004E7AE4">
        <w:tc>
          <w:tcPr>
            <w:tcW w:w="5882" w:type="dxa"/>
          </w:tcPr>
          <w:p w14:paraId="149F1286" w14:textId="77777777" w:rsidR="004E7AE4" w:rsidRDefault="004E7AE4" w:rsidP="00352AF8">
            <w:pPr>
              <w:rPr>
                <w:b/>
              </w:rPr>
            </w:pPr>
            <w:r>
              <w:rPr>
                <w:b/>
              </w:rPr>
              <w:t>Kundenzufriedenheit</w:t>
            </w:r>
          </w:p>
          <w:p w14:paraId="3596487E" w14:textId="77777777" w:rsidR="004E7AE4" w:rsidRDefault="004E7AE4" w:rsidP="00352AF8">
            <w:r w:rsidRPr="007B2750">
              <w:rPr>
                <w:b/>
                <w:color w:val="FF0000"/>
              </w:rPr>
              <w:t>Ziel: Besuch der wichtigen Kunden</w:t>
            </w:r>
          </w:p>
        </w:tc>
        <w:tc>
          <w:tcPr>
            <w:tcW w:w="1843" w:type="dxa"/>
          </w:tcPr>
          <w:p w14:paraId="6167CAE2" w14:textId="77777777" w:rsidR="004E7AE4" w:rsidRPr="007B2750" w:rsidRDefault="004E7AE4" w:rsidP="00352AF8">
            <w:pPr>
              <w:rPr>
                <w:color w:val="FF0000"/>
              </w:rPr>
            </w:pPr>
          </w:p>
          <w:p w14:paraId="65DF3A62" w14:textId="77777777" w:rsidR="004E7AE4" w:rsidRPr="007B2750" w:rsidRDefault="004E7AE4" w:rsidP="00352AF8">
            <w:pPr>
              <w:rPr>
                <w:color w:val="FF0000"/>
              </w:rPr>
            </w:pPr>
            <w:r w:rsidRPr="007B2750">
              <w:rPr>
                <w:color w:val="FF0000"/>
              </w:rPr>
              <w:t>1x per anno</w:t>
            </w:r>
          </w:p>
        </w:tc>
        <w:tc>
          <w:tcPr>
            <w:tcW w:w="3260" w:type="dxa"/>
          </w:tcPr>
          <w:p w14:paraId="3FCFAC3A" w14:textId="77777777" w:rsidR="004E7AE4" w:rsidRPr="007B2750" w:rsidRDefault="004E7AE4" w:rsidP="00D95FD2">
            <w:pPr>
              <w:rPr>
                <w:color w:val="FF0000"/>
              </w:rPr>
            </w:pPr>
          </w:p>
          <w:p w14:paraId="1D0EF2C2" w14:textId="77777777" w:rsidR="004E7AE4" w:rsidRPr="007B2750" w:rsidRDefault="004E7AE4" w:rsidP="00D95FD2">
            <w:pPr>
              <w:rPr>
                <w:color w:val="FF0000"/>
              </w:rPr>
            </w:pPr>
            <w:r w:rsidRPr="007B2750">
              <w:rPr>
                <w:color w:val="FF0000"/>
              </w:rPr>
              <w:t>Besuchsplan erstellen.</w:t>
            </w:r>
          </w:p>
        </w:tc>
        <w:tc>
          <w:tcPr>
            <w:tcW w:w="1843" w:type="dxa"/>
          </w:tcPr>
          <w:p w14:paraId="6183AD1A" w14:textId="77777777" w:rsidR="004E7AE4" w:rsidRPr="007B2750" w:rsidRDefault="004E7AE4" w:rsidP="00D95FD2">
            <w:pPr>
              <w:rPr>
                <w:color w:val="FF0000"/>
              </w:rPr>
            </w:pPr>
          </w:p>
          <w:p w14:paraId="1394BA3B" w14:textId="77777777" w:rsidR="004E7AE4" w:rsidRPr="007B2750" w:rsidRDefault="004E7AE4" w:rsidP="00D95FD2">
            <w:pPr>
              <w:rPr>
                <w:color w:val="FF0000"/>
              </w:rPr>
            </w:pPr>
            <w:r w:rsidRPr="007B2750">
              <w:rPr>
                <w:color w:val="FF0000"/>
              </w:rPr>
              <w:t>Vertrieb</w:t>
            </w:r>
          </w:p>
        </w:tc>
        <w:tc>
          <w:tcPr>
            <w:tcW w:w="1843" w:type="dxa"/>
          </w:tcPr>
          <w:p w14:paraId="4BB91F9B" w14:textId="77777777" w:rsidR="004E7AE4" w:rsidRDefault="004E7AE4" w:rsidP="00352AF8"/>
        </w:tc>
      </w:tr>
      <w:tr w:rsidR="004E7AE4" w14:paraId="1BC2EB31" w14:textId="77777777" w:rsidTr="004E7AE4">
        <w:tc>
          <w:tcPr>
            <w:tcW w:w="5882" w:type="dxa"/>
          </w:tcPr>
          <w:p w14:paraId="154228E2" w14:textId="77777777" w:rsidR="004E7AE4" w:rsidRDefault="004E7AE4" w:rsidP="00352AF8">
            <w:pPr>
              <w:rPr>
                <w:b/>
              </w:rPr>
            </w:pPr>
            <w:r>
              <w:rPr>
                <w:b/>
              </w:rPr>
              <w:t>Führung</w:t>
            </w:r>
          </w:p>
          <w:p w14:paraId="26271B74" w14:textId="77777777" w:rsidR="004E7AE4" w:rsidRDefault="004E7AE4" w:rsidP="005E0E1A">
            <w:pPr>
              <w:rPr>
                <w:b/>
              </w:rPr>
            </w:pPr>
            <w:r w:rsidRPr="007B2750">
              <w:rPr>
                <w:b/>
                <w:color w:val="FF0000"/>
              </w:rPr>
              <w:t xml:space="preserve">Ziel: Einführung DIN EN ISO </w:t>
            </w:r>
            <w:r w:rsidR="005E0E1A">
              <w:rPr>
                <w:b/>
                <w:color w:val="FF0000"/>
              </w:rPr>
              <w:t>9001</w:t>
            </w:r>
            <w:r w:rsidRPr="007B2750">
              <w:rPr>
                <w:b/>
                <w:color w:val="FF0000"/>
              </w:rPr>
              <w:t xml:space="preserve"> (Zertifizierung)</w:t>
            </w:r>
            <w:r w:rsidR="00996795">
              <w:rPr>
                <w:b/>
                <w:color w:val="FF0000"/>
              </w:rPr>
              <w:t xml:space="preserve"> </w:t>
            </w:r>
          </w:p>
        </w:tc>
        <w:tc>
          <w:tcPr>
            <w:tcW w:w="1843" w:type="dxa"/>
          </w:tcPr>
          <w:p w14:paraId="4554F134" w14:textId="77777777" w:rsidR="004E7AE4" w:rsidRPr="007B2750" w:rsidRDefault="004E7AE4" w:rsidP="00352AF8">
            <w:pPr>
              <w:rPr>
                <w:color w:val="FF0000"/>
              </w:rPr>
            </w:pPr>
          </w:p>
          <w:p w14:paraId="66B63D57" w14:textId="77777777" w:rsidR="004E7AE4" w:rsidRPr="007B2750" w:rsidRDefault="004E7AE4" w:rsidP="00352AF8">
            <w:pPr>
              <w:rPr>
                <w:color w:val="FF0000"/>
              </w:rPr>
            </w:pPr>
            <w:r w:rsidRPr="007B2750">
              <w:rPr>
                <w:color w:val="FF0000"/>
              </w:rPr>
              <w:t>100%</w:t>
            </w:r>
          </w:p>
        </w:tc>
        <w:tc>
          <w:tcPr>
            <w:tcW w:w="3260" w:type="dxa"/>
          </w:tcPr>
          <w:p w14:paraId="785C308F" w14:textId="77777777" w:rsidR="004E7AE4" w:rsidRPr="007B2750" w:rsidRDefault="004E7AE4" w:rsidP="00D95FD2">
            <w:pPr>
              <w:rPr>
                <w:color w:val="FF0000"/>
              </w:rPr>
            </w:pPr>
          </w:p>
          <w:p w14:paraId="03BFC4C1" w14:textId="77777777" w:rsidR="004E7AE4" w:rsidRPr="007B2750" w:rsidRDefault="004E7AE4" w:rsidP="004E7AE4">
            <w:pPr>
              <w:rPr>
                <w:color w:val="FF0000"/>
              </w:rPr>
            </w:pPr>
            <w:r w:rsidRPr="007B2750">
              <w:rPr>
                <w:color w:val="FF0000"/>
              </w:rPr>
              <w:t>Aufbau Handbuch Zertifizierer vertraglich binden.</w:t>
            </w:r>
          </w:p>
        </w:tc>
        <w:tc>
          <w:tcPr>
            <w:tcW w:w="1843" w:type="dxa"/>
          </w:tcPr>
          <w:p w14:paraId="6EEBDBAE" w14:textId="77777777" w:rsidR="004E7AE4" w:rsidRPr="007B2750" w:rsidRDefault="004E7AE4" w:rsidP="00D95FD2">
            <w:pPr>
              <w:rPr>
                <w:color w:val="FF0000"/>
              </w:rPr>
            </w:pPr>
          </w:p>
          <w:p w14:paraId="69578B8F" w14:textId="77777777" w:rsidR="004E7AE4" w:rsidRPr="007B2750" w:rsidRDefault="00867AAE" w:rsidP="00D95FD2">
            <w:pPr>
              <w:rPr>
                <w:color w:val="FF0000"/>
              </w:rPr>
            </w:pPr>
            <w:r>
              <w:rPr>
                <w:color w:val="FF0000"/>
              </w:rPr>
              <w:t>QM</w:t>
            </w:r>
          </w:p>
        </w:tc>
        <w:tc>
          <w:tcPr>
            <w:tcW w:w="1843" w:type="dxa"/>
          </w:tcPr>
          <w:p w14:paraId="5E91D5C6" w14:textId="77777777" w:rsidR="004E7AE4" w:rsidRDefault="004E7AE4" w:rsidP="00352AF8"/>
        </w:tc>
      </w:tr>
      <w:tr w:rsidR="004E7AE4" w14:paraId="29C4E2E5" w14:textId="77777777" w:rsidTr="004E7AE4">
        <w:tc>
          <w:tcPr>
            <w:tcW w:w="5882" w:type="dxa"/>
          </w:tcPr>
          <w:p w14:paraId="1FC57D9C" w14:textId="77777777" w:rsidR="004E7AE4" w:rsidRDefault="004E7AE4" w:rsidP="00352AF8">
            <w:pPr>
              <w:rPr>
                <w:b/>
              </w:rPr>
            </w:pPr>
            <w:r>
              <w:rPr>
                <w:b/>
              </w:rPr>
              <w:t>Mitarbeiter/-</w:t>
            </w:r>
            <w:proofErr w:type="spellStart"/>
            <w:r>
              <w:rPr>
                <w:b/>
              </w:rPr>
              <w:t>innenzufriedenheit</w:t>
            </w:r>
            <w:proofErr w:type="spellEnd"/>
          </w:p>
          <w:p w14:paraId="76709619" w14:textId="77777777" w:rsidR="004E7AE4" w:rsidRDefault="004E7AE4" w:rsidP="00352AF8">
            <w:pPr>
              <w:rPr>
                <w:b/>
              </w:rPr>
            </w:pPr>
            <w:r w:rsidRPr="007B2750">
              <w:rPr>
                <w:b/>
                <w:color w:val="FF0000"/>
              </w:rPr>
              <w:t>Ziel: Kündigungen wegen Unzufriedenheit</w:t>
            </w:r>
          </w:p>
        </w:tc>
        <w:tc>
          <w:tcPr>
            <w:tcW w:w="1843" w:type="dxa"/>
          </w:tcPr>
          <w:p w14:paraId="583B2169" w14:textId="77777777" w:rsidR="004E7AE4" w:rsidRPr="007B2750" w:rsidRDefault="004E7AE4" w:rsidP="00352AF8">
            <w:pPr>
              <w:rPr>
                <w:color w:val="FF0000"/>
              </w:rPr>
            </w:pPr>
          </w:p>
          <w:p w14:paraId="6F7D9B5F" w14:textId="77777777" w:rsidR="004E7AE4" w:rsidRPr="007B2750" w:rsidRDefault="004E7AE4" w:rsidP="00352AF8">
            <w:pPr>
              <w:rPr>
                <w:color w:val="FF0000"/>
              </w:rPr>
            </w:pPr>
            <w:r w:rsidRPr="007B2750">
              <w:rPr>
                <w:color w:val="FF0000"/>
              </w:rPr>
              <w:t>0</w:t>
            </w:r>
          </w:p>
        </w:tc>
        <w:tc>
          <w:tcPr>
            <w:tcW w:w="3260" w:type="dxa"/>
          </w:tcPr>
          <w:p w14:paraId="40BE90BC" w14:textId="77777777" w:rsidR="004E7AE4" w:rsidRPr="007B2750" w:rsidRDefault="004E7AE4" w:rsidP="00D95FD2">
            <w:pPr>
              <w:rPr>
                <w:color w:val="FF0000"/>
              </w:rPr>
            </w:pPr>
          </w:p>
          <w:p w14:paraId="69C354A3" w14:textId="77777777" w:rsidR="004E7AE4" w:rsidRPr="007B2750" w:rsidRDefault="004E7AE4" w:rsidP="004E7AE4">
            <w:pPr>
              <w:rPr>
                <w:color w:val="FF0000"/>
              </w:rPr>
            </w:pPr>
            <w:r w:rsidRPr="007B2750">
              <w:rPr>
                <w:color w:val="FF0000"/>
              </w:rPr>
              <w:t>Formlose Personalgespräche Halbjährlich. Liste erstellen.</w:t>
            </w:r>
          </w:p>
        </w:tc>
        <w:tc>
          <w:tcPr>
            <w:tcW w:w="1843" w:type="dxa"/>
          </w:tcPr>
          <w:p w14:paraId="0592D0FA" w14:textId="77777777" w:rsidR="004E7AE4" w:rsidRPr="007B2750" w:rsidRDefault="004E7AE4" w:rsidP="00D95FD2">
            <w:pPr>
              <w:rPr>
                <w:color w:val="FF0000"/>
              </w:rPr>
            </w:pPr>
          </w:p>
          <w:p w14:paraId="6C67BF8A" w14:textId="77777777" w:rsidR="004E7AE4" w:rsidRPr="007B2750" w:rsidRDefault="004E7AE4" w:rsidP="00D95FD2">
            <w:pPr>
              <w:rPr>
                <w:color w:val="FF0000"/>
              </w:rPr>
            </w:pPr>
            <w:r w:rsidRPr="007B2750">
              <w:rPr>
                <w:color w:val="FF0000"/>
              </w:rPr>
              <w:t>GF</w:t>
            </w:r>
          </w:p>
        </w:tc>
        <w:tc>
          <w:tcPr>
            <w:tcW w:w="1843" w:type="dxa"/>
          </w:tcPr>
          <w:p w14:paraId="632BFE3A" w14:textId="77777777" w:rsidR="004E7AE4" w:rsidRDefault="004E7AE4" w:rsidP="00352AF8"/>
        </w:tc>
      </w:tr>
      <w:tr w:rsidR="004E7AE4" w14:paraId="398C6E82" w14:textId="77777777" w:rsidTr="004E7AE4">
        <w:tc>
          <w:tcPr>
            <w:tcW w:w="5882" w:type="dxa"/>
          </w:tcPr>
          <w:p w14:paraId="01412D48" w14:textId="77777777" w:rsidR="004E7AE4" w:rsidRDefault="004E7AE4" w:rsidP="00352AF8">
            <w:pPr>
              <w:rPr>
                <w:b/>
              </w:rPr>
            </w:pPr>
            <w:r>
              <w:rPr>
                <w:b/>
              </w:rPr>
              <w:t>Mitarbeiter/-innen</w:t>
            </w:r>
          </w:p>
          <w:p w14:paraId="3C72DE93" w14:textId="77777777" w:rsidR="004E7AE4" w:rsidRDefault="004E7AE4" w:rsidP="00352AF8">
            <w:pPr>
              <w:rPr>
                <w:b/>
              </w:rPr>
            </w:pPr>
            <w:r w:rsidRPr="007B2750">
              <w:rPr>
                <w:b/>
                <w:color w:val="FF0000"/>
              </w:rPr>
              <w:t>Ziel: Maschinenausfall wegen mangelnder Wartung</w:t>
            </w:r>
          </w:p>
        </w:tc>
        <w:tc>
          <w:tcPr>
            <w:tcW w:w="1843" w:type="dxa"/>
          </w:tcPr>
          <w:p w14:paraId="1DD188D2" w14:textId="77777777" w:rsidR="004E7AE4" w:rsidRPr="007B2750" w:rsidRDefault="004E7AE4" w:rsidP="00352AF8">
            <w:pPr>
              <w:rPr>
                <w:color w:val="FF0000"/>
              </w:rPr>
            </w:pPr>
          </w:p>
          <w:p w14:paraId="0A7A8FF2" w14:textId="77777777" w:rsidR="004E7AE4" w:rsidRPr="007B2750" w:rsidRDefault="004E7AE4" w:rsidP="00352AF8">
            <w:pPr>
              <w:rPr>
                <w:color w:val="FF0000"/>
              </w:rPr>
            </w:pPr>
            <w:r w:rsidRPr="007B2750">
              <w:rPr>
                <w:color w:val="FF0000"/>
              </w:rPr>
              <w:t>0</w:t>
            </w:r>
          </w:p>
        </w:tc>
        <w:tc>
          <w:tcPr>
            <w:tcW w:w="3260" w:type="dxa"/>
          </w:tcPr>
          <w:p w14:paraId="1AF0FE79" w14:textId="77777777" w:rsidR="004E7AE4" w:rsidRPr="007B2750" w:rsidRDefault="004E7AE4" w:rsidP="00D95FD2">
            <w:pPr>
              <w:rPr>
                <w:color w:val="FF0000"/>
              </w:rPr>
            </w:pPr>
          </w:p>
          <w:p w14:paraId="2A5F2D58" w14:textId="77777777" w:rsidR="004E7AE4" w:rsidRPr="007B2750" w:rsidRDefault="004E7AE4" w:rsidP="004E7AE4">
            <w:pPr>
              <w:rPr>
                <w:color w:val="FF0000"/>
              </w:rPr>
            </w:pPr>
            <w:r w:rsidRPr="007B2750">
              <w:rPr>
                <w:color w:val="FF0000"/>
              </w:rPr>
              <w:t>Wartungsplan an jeder Maschine aushängen und überwachen.</w:t>
            </w:r>
          </w:p>
        </w:tc>
        <w:tc>
          <w:tcPr>
            <w:tcW w:w="1843" w:type="dxa"/>
          </w:tcPr>
          <w:p w14:paraId="205B4417" w14:textId="77777777" w:rsidR="004E7AE4" w:rsidRPr="007B2750" w:rsidRDefault="004E7AE4" w:rsidP="00D95FD2">
            <w:pPr>
              <w:rPr>
                <w:color w:val="FF0000"/>
              </w:rPr>
            </w:pPr>
          </w:p>
          <w:p w14:paraId="684FE5E4" w14:textId="77777777" w:rsidR="004E7AE4" w:rsidRPr="007B2750" w:rsidRDefault="004E7AE4" w:rsidP="00D95FD2">
            <w:pPr>
              <w:rPr>
                <w:color w:val="FF0000"/>
              </w:rPr>
            </w:pPr>
            <w:r w:rsidRPr="007B2750">
              <w:rPr>
                <w:color w:val="FF0000"/>
              </w:rPr>
              <w:t>Prod. Leitung</w:t>
            </w:r>
          </w:p>
        </w:tc>
        <w:tc>
          <w:tcPr>
            <w:tcW w:w="1843" w:type="dxa"/>
          </w:tcPr>
          <w:p w14:paraId="5C335D3A" w14:textId="77777777" w:rsidR="004E7AE4" w:rsidRDefault="004E7AE4" w:rsidP="00352AF8"/>
        </w:tc>
      </w:tr>
      <w:tr w:rsidR="004E7AE4" w14:paraId="68644D95" w14:textId="77777777" w:rsidTr="004E7AE4">
        <w:tc>
          <w:tcPr>
            <w:tcW w:w="5882" w:type="dxa"/>
          </w:tcPr>
          <w:p w14:paraId="5B785568" w14:textId="77777777" w:rsidR="004E7AE4" w:rsidRDefault="004E7AE4" w:rsidP="00352AF8">
            <w:pPr>
              <w:rPr>
                <w:b/>
              </w:rPr>
            </w:pPr>
            <w:r>
              <w:rPr>
                <w:b/>
              </w:rPr>
              <w:t>Qualität Produkt</w:t>
            </w:r>
          </w:p>
          <w:p w14:paraId="32714B00" w14:textId="77777777" w:rsidR="004E7AE4" w:rsidRDefault="004E7AE4" w:rsidP="00C70CAE">
            <w:r w:rsidRPr="007B2750">
              <w:rPr>
                <w:b/>
                <w:color w:val="FF0000"/>
              </w:rPr>
              <w:t>Ziel: Beanstandungen wegen Genauigkeit</w:t>
            </w:r>
          </w:p>
        </w:tc>
        <w:tc>
          <w:tcPr>
            <w:tcW w:w="1843" w:type="dxa"/>
          </w:tcPr>
          <w:p w14:paraId="3F571F22" w14:textId="77777777" w:rsidR="004E7AE4" w:rsidRPr="007B2750" w:rsidRDefault="004E7AE4" w:rsidP="00352AF8">
            <w:pPr>
              <w:rPr>
                <w:color w:val="FF0000"/>
              </w:rPr>
            </w:pPr>
          </w:p>
          <w:p w14:paraId="0C5236EB" w14:textId="77777777" w:rsidR="004E7AE4" w:rsidRPr="007B2750" w:rsidRDefault="004E7AE4" w:rsidP="00352AF8">
            <w:pPr>
              <w:rPr>
                <w:color w:val="FF0000"/>
              </w:rPr>
            </w:pPr>
            <w:r w:rsidRPr="007B2750">
              <w:rPr>
                <w:color w:val="FF0000"/>
              </w:rPr>
              <w:t>0</w:t>
            </w:r>
          </w:p>
        </w:tc>
        <w:tc>
          <w:tcPr>
            <w:tcW w:w="3260" w:type="dxa"/>
          </w:tcPr>
          <w:p w14:paraId="4911877F" w14:textId="77777777" w:rsidR="004E7AE4" w:rsidRPr="007B2750" w:rsidRDefault="004E7AE4" w:rsidP="00D95FD2">
            <w:pPr>
              <w:rPr>
                <w:color w:val="FF0000"/>
              </w:rPr>
            </w:pPr>
          </w:p>
          <w:p w14:paraId="408800D5" w14:textId="77777777" w:rsidR="004E7AE4" w:rsidRPr="007B2750" w:rsidRDefault="004E7AE4" w:rsidP="00D95FD2">
            <w:pPr>
              <w:rPr>
                <w:color w:val="FF0000"/>
              </w:rPr>
            </w:pPr>
            <w:r w:rsidRPr="007B2750">
              <w:rPr>
                <w:color w:val="FF0000"/>
              </w:rPr>
              <w:t>Prüfplan erstellen und überwachen.</w:t>
            </w:r>
          </w:p>
        </w:tc>
        <w:tc>
          <w:tcPr>
            <w:tcW w:w="1843" w:type="dxa"/>
          </w:tcPr>
          <w:p w14:paraId="3C94C239" w14:textId="77777777" w:rsidR="004E7AE4" w:rsidRPr="007B2750" w:rsidRDefault="004E7AE4" w:rsidP="00D95FD2">
            <w:pPr>
              <w:rPr>
                <w:color w:val="FF0000"/>
              </w:rPr>
            </w:pPr>
          </w:p>
          <w:p w14:paraId="31EBCC31" w14:textId="77777777" w:rsidR="004E7AE4" w:rsidRPr="007B2750" w:rsidRDefault="00867AAE" w:rsidP="00D95FD2">
            <w:pPr>
              <w:rPr>
                <w:color w:val="FF0000"/>
              </w:rPr>
            </w:pPr>
            <w:r>
              <w:rPr>
                <w:color w:val="FF0000"/>
              </w:rPr>
              <w:t>QM</w:t>
            </w:r>
            <w:r w:rsidR="004E7AE4" w:rsidRPr="007B2750">
              <w:rPr>
                <w:color w:val="FF0000"/>
              </w:rPr>
              <w:t>, Ltg. Entwicklung, Ltg. Produktion</w:t>
            </w:r>
          </w:p>
        </w:tc>
        <w:tc>
          <w:tcPr>
            <w:tcW w:w="1843" w:type="dxa"/>
          </w:tcPr>
          <w:p w14:paraId="3E053237" w14:textId="77777777" w:rsidR="004E7AE4" w:rsidRDefault="004E7AE4" w:rsidP="00352AF8"/>
        </w:tc>
      </w:tr>
      <w:tr w:rsidR="004E7AE4" w14:paraId="2B8F4F99" w14:textId="77777777" w:rsidTr="004E7AE4">
        <w:trPr>
          <w:cantSplit/>
        </w:trPr>
        <w:tc>
          <w:tcPr>
            <w:tcW w:w="5882" w:type="dxa"/>
          </w:tcPr>
          <w:p w14:paraId="6B0132A8" w14:textId="77777777" w:rsidR="004E7AE4" w:rsidRDefault="004E7AE4" w:rsidP="00352AF8">
            <w:pPr>
              <w:rPr>
                <w:b/>
              </w:rPr>
            </w:pPr>
            <w:r>
              <w:rPr>
                <w:b/>
              </w:rPr>
              <w:lastRenderedPageBreak/>
              <w:t>Bereitstellung von Mitteln</w:t>
            </w:r>
          </w:p>
          <w:p w14:paraId="28013598" w14:textId="77777777" w:rsidR="004E7AE4" w:rsidRDefault="004E7AE4" w:rsidP="00C70CAE">
            <w:r w:rsidRPr="007B2750">
              <w:rPr>
                <w:b/>
                <w:color w:val="FF0000"/>
              </w:rPr>
              <w:t>Ziel: Planung eines Neubaus</w:t>
            </w:r>
          </w:p>
        </w:tc>
        <w:tc>
          <w:tcPr>
            <w:tcW w:w="1843" w:type="dxa"/>
          </w:tcPr>
          <w:p w14:paraId="5171C4AF" w14:textId="77777777" w:rsidR="004E7AE4" w:rsidRPr="007B2750" w:rsidRDefault="004E7AE4" w:rsidP="00352AF8">
            <w:pPr>
              <w:rPr>
                <w:color w:val="FF0000"/>
              </w:rPr>
            </w:pPr>
          </w:p>
          <w:p w14:paraId="14935DD2" w14:textId="77777777" w:rsidR="004E7AE4" w:rsidRPr="007B2750" w:rsidRDefault="004E7AE4" w:rsidP="00352AF8">
            <w:pPr>
              <w:rPr>
                <w:color w:val="FF0000"/>
              </w:rPr>
            </w:pPr>
            <w:r w:rsidRPr="007B2750">
              <w:rPr>
                <w:color w:val="FF0000"/>
              </w:rPr>
              <w:t>100%</w:t>
            </w:r>
          </w:p>
        </w:tc>
        <w:tc>
          <w:tcPr>
            <w:tcW w:w="3260" w:type="dxa"/>
          </w:tcPr>
          <w:p w14:paraId="7482F882" w14:textId="77777777" w:rsidR="004E7AE4" w:rsidRPr="007B2750" w:rsidRDefault="004E7AE4" w:rsidP="00D95FD2">
            <w:pPr>
              <w:rPr>
                <w:color w:val="FF0000"/>
              </w:rPr>
            </w:pPr>
          </w:p>
          <w:p w14:paraId="5F848E68" w14:textId="77777777" w:rsidR="004E7AE4" w:rsidRPr="007B2750" w:rsidRDefault="004E7AE4" w:rsidP="004E7AE4">
            <w:pPr>
              <w:rPr>
                <w:color w:val="FF0000"/>
              </w:rPr>
            </w:pPr>
            <w:r w:rsidRPr="007B2750">
              <w:rPr>
                <w:color w:val="FF0000"/>
              </w:rPr>
              <w:t>Planungsbüro beauftragen und überwachen.</w:t>
            </w:r>
          </w:p>
        </w:tc>
        <w:tc>
          <w:tcPr>
            <w:tcW w:w="1843" w:type="dxa"/>
          </w:tcPr>
          <w:p w14:paraId="7B581D4B" w14:textId="77777777" w:rsidR="004E7AE4" w:rsidRPr="007B2750" w:rsidRDefault="004E7AE4" w:rsidP="00D95FD2">
            <w:pPr>
              <w:rPr>
                <w:color w:val="FF0000"/>
              </w:rPr>
            </w:pPr>
          </w:p>
          <w:p w14:paraId="7E68CD90" w14:textId="77777777" w:rsidR="004E7AE4" w:rsidRPr="007B2750" w:rsidRDefault="004E7AE4" w:rsidP="00D95FD2">
            <w:pPr>
              <w:rPr>
                <w:color w:val="FF0000"/>
              </w:rPr>
            </w:pPr>
            <w:r w:rsidRPr="007B2750">
              <w:rPr>
                <w:color w:val="FF0000"/>
              </w:rPr>
              <w:t>GF</w:t>
            </w:r>
          </w:p>
        </w:tc>
        <w:tc>
          <w:tcPr>
            <w:tcW w:w="1843" w:type="dxa"/>
          </w:tcPr>
          <w:p w14:paraId="15A30F51" w14:textId="77777777" w:rsidR="004E7AE4" w:rsidRDefault="004E7AE4" w:rsidP="00352AF8"/>
        </w:tc>
      </w:tr>
      <w:tr w:rsidR="004E7AE4" w14:paraId="62F54C0C" w14:textId="77777777" w:rsidTr="004E7AE4">
        <w:tc>
          <w:tcPr>
            <w:tcW w:w="5882" w:type="dxa"/>
          </w:tcPr>
          <w:p w14:paraId="33ED6AC3" w14:textId="77777777" w:rsidR="004E7AE4" w:rsidRDefault="004E7AE4" w:rsidP="00352AF8">
            <w:pPr>
              <w:rPr>
                <w:b/>
              </w:rPr>
            </w:pPr>
            <w:r>
              <w:rPr>
                <w:b/>
              </w:rPr>
              <w:t>Verbesserung der Prozesse</w:t>
            </w:r>
          </w:p>
          <w:p w14:paraId="36258DF0" w14:textId="77777777" w:rsidR="004E7AE4" w:rsidRDefault="004E7AE4" w:rsidP="00C70CAE">
            <w:r w:rsidRPr="007B2750">
              <w:rPr>
                <w:b/>
                <w:color w:val="FF0000"/>
              </w:rPr>
              <w:t>Ziel: Beschreibung der Prozesse im Rahmen des Qualitätsmanagementsystems</w:t>
            </w:r>
          </w:p>
        </w:tc>
        <w:tc>
          <w:tcPr>
            <w:tcW w:w="1843" w:type="dxa"/>
          </w:tcPr>
          <w:p w14:paraId="59C2F485" w14:textId="77777777" w:rsidR="004E7AE4" w:rsidRPr="007B2750" w:rsidRDefault="004E7AE4" w:rsidP="00352AF8">
            <w:pPr>
              <w:rPr>
                <w:color w:val="FF0000"/>
              </w:rPr>
            </w:pPr>
          </w:p>
          <w:p w14:paraId="272B8555" w14:textId="77777777" w:rsidR="004E7AE4" w:rsidRPr="007B2750" w:rsidRDefault="004E7AE4" w:rsidP="00352AF8">
            <w:pPr>
              <w:rPr>
                <w:color w:val="FF0000"/>
              </w:rPr>
            </w:pPr>
            <w:r w:rsidRPr="007B2750">
              <w:rPr>
                <w:color w:val="FF0000"/>
              </w:rPr>
              <w:t>Schulungskonzept Wartung</w:t>
            </w:r>
          </w:p>
        </w:tc>
        <w:tc>
          <w:tcPr>
            <w:tcW w:w="3260" w:type="dxa"/>
          </w:tcPr>
          <w:p w14:paraId="4BA6E0C0" w14:textId="77777777" w:rsidR="004E7AE4" w:rsidRPr="007B2750" w:rsidRDefault="004E7AE4" w:rsidP="00D95FD2">
            <w:pPr>
              <w:rPr>
                <w:color w:val="FF0000"/>
              </w:rPr>
            </w:pPr>
          </w:p>
          <w:p w14:paraId="5C08FB8B" w14:textId="77777777" w:rsidR="004E7AE4" w:rsidRPr="007B2750" w:rsidRDefault="004E7AE4" w:rsidP="00D95FD2">
            <w:pPr>
              <w:rPr>
                <w:color w:val="FF0000"/>
              </w:rPr>
            </w:pPr>
            <w:r w:rsidRPr="007B2750">
              <w:rPr>
                <w:color w:val="FF0000"/>
              </w:rPr>
              <w:t>Schulungskonzept erstellen, prüfen und freigeben.</w:t>
            </w:r>
          </w:p>
        </w:tc>
        <w:tc>
          <w:tcPr>
            <w:tcW w:w="1843" w:type="dxa"/>
          </w:tcPr>
          <w:p w14:paraId="5FA6DC82" w14:textId="77777777" w:rsidR="004E7AE4" w:rsidRPr="007B2750" w:rsidRDefault="004E7AE4" w:rsidP="00D95FD2">
            <w:pPr>
              <w:rPr>
                <w:color w:val="FF0000"/>
              </w:rPr>
            </w:pPr>
          </w:p>
          <w:p w14:paraId="1F665F57" w14:textId="77777777" w:rsidR="004E7AE4" w:rsidRPr="007B2750" w:rsidRDefault="004E7AE4" w:rsidP="00D95FD2">
            <w:pPr>
              <w:rPr>
                <w:color w:val="FF0000"/>
              </w:rPr>
            </w:pPr>
            <w:r w:rsidRPr="007B2750">
              <w:rPr>
                <w:color w:val="FF0000"/>
              </w:rPr>
              <w:t>Ltg. Entwicklung, Vertrieb</w:t>
            </w:r>
          </w:p>
        </w:tc>
        <w:tc>
          <w:tcPr>
            <w:tcW w:w="1843" w:type="dxa"/>
          </w:tcPr>
          <w:p w14:paraId="3564469A" w14:textId="77777777" w:rsidR="004E7AE4" w:rsidRDefault="004E7AE4" w:rsidP="00352AF8"/>
        </w:tc>
      </w:tr>
      <w:tr w:rsidR="004E7AE4" w14:paraId="2AAE64EA" w14:textId="77777777" w:rsidTr="004E7AE4">
        <w:tc>
          <w:tcPr>
            <w:tcW w:w="5882" w:type="dxa"/>
          </w:tcPr>
          <w:p w14:paraId="77735AD9" w14:textId="77777777" w:rsidR="004E7AE4" w:rsidRDefault="005E0E1A" w:rsidP="00352AF8">
            <w:pPr>
              <w:rPr>
                <w:b/>
              </w:rPr>
            </w:pPr>
            <w:r>
              <w:rPr>
                <w:b/>
              </w:rPr>
              <w:t>Anbieter von Lieferungen und Leistungen</w:t>
            </w:r>
          </w:p>
          <w:p w14:paraId="1F7125A7" w14:textId="77777777" w:rsidR="004E7AE4" w:rsidRPr="00C70CAE" w:rsidRDefault="004E7AE4" w:rsidP="00AD505E">
            <w:pPr>
              <w:rPr>
                <w:b/>
              </w:rPr>
            </w:pPr>
            <w:r w:rsidRPr="007B2750">
              <w:rPr>
                <w:b/>
                <w:color w:val="FF0000"/>
              </w:rPr>
              <w:t xml:space="preserve">Ziel: </w:t>
            </w:r>
            <w:r w:rsidR="005E0E1A">
              <w:rPr>
                <w:b/>
                <w:color w:val="FF0000"/>
              </w:rPr>
              <w:t>Bewertung</w:t>
            </w:r>
            <w:r w:rsidRPr="007B2750">
              <w:rPr>
                <w:b/>
                <w:color w:val="FF0000"/>
              </w:rPr>
              <w:t xml:space="preserve"> der </w:t>
            </w:r>
            <w:r w:rsidR="005E0E1A">
              <w:rPr>
                <w:b/>
                <w:color w:val="FF0000"/>
              </w:rPr>
              <w:t>Anbi</w:t>
            </w:r>
            <w:r w:rsidR="00AD505E">
              <w:rPr>
                <w:b/>
                <w:color w:val="FF0000"/>
              </w:rPr>
              <w:t>e</w:t>
            </w:r>
            <w:r w:rsidR="005E0E1A">
              <w:rPr>
                <w:b/>
                <w:color w:val="FF0000"/>
              </w:rPr>
              <w:t>ter</w:t>
            </w:r>
          </w:p>
        </w:tc>
        <w:tc>
          <w:tcPr>
            <w:tcW w:w="1843" w:type="dxa"/>
          </w:tcPr>
          <w:p w14:paraId="52BE4405" w14:textId="77777777" w:rsidR="004E7AE4" w:rsidRPr="007B2750" w:rsidRDefault="004E7AE4" w:rsidP="00352AF8">
            <w:pPr>
              <w:rPr>
                <w:color w:val="FF0000"/>
              </w:rPr>
            </w:pPr>
          </w:p>
          <w:p w14:paraId="6844512D" w14:textId="77777777" w:rsidR="004E7AE4" w:rsidRPr="007B2750" w:rsidRDefault="004E7AE4" w:rsidP="00352AF8">
            <w:pPr>
              <w:rPr>
                <w:color w:val="FF0000"/>
              </w:rPr>
            </w:pPr>
            <w:r w:rsidRPr="007B2750">
              <w:rPr>
                <w:color w:val="FF0000"/>
              </w:rPr>
              <w:t>1x komplett</w:t>
            </w:r>
          </w:p>
        </w:tc>
        <w:tc>
          <w:tcPr>
            <w:tcW w:w="3260" w:type="dxa"/>
          </w:tcPr>
          <w:p w14:paraId="1FEB11A1" w14:textId="77777777" w:rsidR="004E7AE4" w:rsidRPr="007B2750" w:rsidRDefault="004E7AE4" w:rsidP="00D95FD2">
            <w:pPr>
              <w:rPr>
                <w:color w:val="FF0000"/>
              </w:rPr>
            </w:pPr>
          </w:p>
          <w:p w14:paraId="180FFEA5" w14:textId="77777777" w:rsidR="004E7AE4" w:rsidRPr="007B2750" w:rsidRDefault="004E7AE4" w:rsidP="005E0E1A">
            <w:pPr>
              <w:rPr>
                <w:color w:val="FF0000"/>
              </w:rPr>
            </w:pPr>
            <w:r w:rsidRPr="007B2750">
              <w:rPr>
                <w:color w:val="FF0000"/>
              </w:rPr>
              <w:t xml:space="preserve">Ermittlung der wichtigsten </w:t>
            </w:r>
            <w:r w:rsidR="005E0E1A">
              <w:rPr>
                <w:color w:val="FF0000"/>
              </w:rPr>
              <w:t>Anbieter</w:t>
            </w:r>
          </w:p>
        </w:tc>
        <w:tc>
          <w:tcPr>
            <w:tcW w:w="1843" w:type="dxa"/>
          </w:tcPr>
          <w:p w14:paraId="38A8B96A" w14:textId="77777777" w:rsidR="004E7AE4" w:rsidRPr="007B2750" w:rsidRDefault="004E7AE4" w:rsidP="00D95FD2">
            <w:pPr>
              <w:rPr>
                <w:color w:val="FF0000"/>
              </w:rPr>
            </w:pPr>
          </w:p>
          <w:p w14:paraId="3BDDD733" w14:textId="77777777" w:rsidR="004E7AE4" w:rsidRPr="007B2750" w:rsidRDefault="004E7AE4" w:rsidP="00D95FD2">
            <w:pPr>
              <w:rPr>
                <w:color w:val="FF0000"/>
              </w:rPr>
            </w:pPr>
            <w:r w:rsidRPr="007B2750">
              <w:rPr>
                <w:color w:val="FF0000"/>
              </w:rPr>
              <w:t>Einkauf</w:t>
            </w:r>
          </w:p>
        </w:tc>
        <w:tc>
          <w:tcPr>
            <w:tcW w:w="1843" w:type="dxa"/>
          </w:tcPr>
          <w:p w14:paraId="48958223" w14:textId="77777777" w:rsidR="004E7AE4" w:rsidRDefault="004E7AE4" w:rsidP="00352AF8"/>
        </w:tc>
      </w:tr>
      <w:tr w:rsidR="004E7AE4" w14:paraId="72283995" w14:textId="77777777" w:rsidTr="004E7AE4">
        <w:tc>
          <w:tcPr>
            <w:tcW w:w="5882" w:type="dxa"/>
          </w:tcPr>
          <w:p w14:paraId="7F622392" w14:textId="77777777" w:rsidR="004E7AE4" w:rsidRDefault="004E7AE4" w:rsidP="00352AF8">
            <w:pPr>
              <w:rPr>
                <w:b/>
              </w:rPr>
            </w:pPr>
            <w:r>
              <w:rPr>
                <w:b/>
              </w:rPr>
              <w:t>Akquisition, Vertriebsziele</w:t>
            </w:r>
          </w:p>
          <w:p w14:paraId="72FB8B93" w14:textId="77777777" w:rsidR="004E7AE4" w:rsidRDefault="004E7AE4" w:rsidP="00C70CAE">
            <w:r w:rsidRPr="007B2750">
              <w:rPr>
                <w:b/>
                <w:color w:val="FF0000"/>
              </w:rPr>
              <w:t>Ziel: Aufbau neuer Stammkunden</w:t>
            </w:r>
          </w:p>
        </w:tc>
        <w:tc>
          <w:tcPr>
            <w:tcW w:w="1843" w:type="dxa"/>
          </w:tcPr>
          <w:p w14:paraId="37268A34" w14:textId="77777777" w:rsidR="004E7AE4" w:rsidRPr="007B2750" w:rsidRDefault="004E7AE4" w:rsidP="00352AF8">
            <w:pPr>
              <w:rPr>
                <w:color w:val="FF0000"/>
              </w:rPr>
            </w:pPr>
          </w:p>
          <w:p w14:paraId="5C90B3D9" w14:textId="77777777" w:rsidR="004E7AE4" w:rsidRPr="007B2750" w:rsidRDefault="004E7AE4" w:rsidP="00352AF8">
            <w:pPr>
              <w:rPr>
                <w:color w:val="FF0000"/>
              </w:rPr>
            </w:pPr>
            <w:r w:rsidRPr="007B2750">
              <w:rPr>
                <w:color w:val="FF0000"/>
              </w:rPr>
              <w:t>&gt; 1</w:t>
            </w:r>
          </w:p>
        </w:tc>
        <w:tc>
          <w:tcPr>
            <w:tcW w:w="3260" w:type="dxa"/>
          </w:tcPr>
          <w:p w14:paraId="36506632" w14:textId="77777777" w:rsidR="004E7AE4" w:rsidRPr="007B2750" w:rsidRDefault="004E7AE4" w:rsidP="00D95FD2">
            <w:pPr>
              <w:pStyle w:val="Fuzeile"/>
              <w:tabs>
                <w:tab w:val="clear" w:pos="4819"/>
                <w:tab w:val="clear" w:pos="9071"/>
              </w:tabs>
              <w:rPr>
                <w:color w:val="FF0000"/>
              </w:rPr>
            </w:pPr>
          </w:p>
          <w:p w14:paraId="456D6840" w14:textId="77777777" w:rsidR="004E7AE4" w:rsidRPr="007B2750" w:rsidRDefault="004E7AE4" w:rsidP="00D95FD2">
            <w:pPr>
              <w:pStyle w:val="Fuzeile"/>
              <w:tabs>
                <w:tab w:val="clear" w:pos="4819"/>
                <w:tab w:val="clear" w:pos="9071"/>
              </w:tabs>
              <w:rPr>
                <w:color w:val="FF0000"/>
              </w:rPr>
            </w:pPr>
            <w:r w:rsidRPr="007B2750">
              <w:rPr>
                <w:color w:val="FF0000"/>
              </w:rPr>
              <w:t>Messebesuch in Saarbrücken</w:t>
            </w:r>
          </w:p>
        </w:tc>
        <w:tc>
          <w:tcPr>
            <w:tcW w:w="1843" w:type="dxa"/>
          </w:tcPr>
          <w:p w14:paraId="11454229" w14:textId="77777777" w:rsidR="004E7AE4" w:rsidRPr="007B2750" w:rsidRDefault="004E7AE4" w:rsidP="00D95FD2">
            <w:pPr>
              <w:pStyle w:val="Fuzeile"/>
              <w:tabs>
                <w:tab w:val="clear" w:pos="4819"/>
                <w:tab w:val="clear" w:pos="9071"/>
              </w:tabs>
              <w:rPr>
                <w:color w:val="FF0000"/>
              </w:rPr>
            </w:pPr>
          </w:p>
          <w:p w14:paraId="2907C961" w14:textId="77777777" w:rsidR="004E7AE4" w:rsidRPr="007B2750" w:rsidRDefault="004E7AE4" w:rsidP="00D95FD2">
            <w:pPr>
              <w:pStyle w:val="Fuzeile"/>
              <w:tabs>
                <w:tab w:val="clear" w:pos="4819"/>
                <w:tab w:val="clear" w:pos="9071"/>
              </w:tabs>
              <w:rPr>
                <w:color w:val="FF0000"/>
              </w:rPr>
            </w:pPr>
            <w:r w:rsidRPr="007B2750">
              <w:rPr>
                <w:color w:val="FF0000"/>
              </w:rPr>
              <w:t>Vertrieb</w:t>
            </w:r>
          </w:p>
        </w:tc>
        <w:tc>
          <w:tcPr>
            <w:tcW w:w="1843" w:type="dxa"/>
          </w:tcPr>
          <w:p w14:paraId="2AC567B4" w14:textId="77777777" w:rsidR="004E7AE4" w:rsidRDefault="004E7AE4" w:rsidP="00352AF8">
            <w:pPr>
              <w:pStyle w:val="Fuzeile"/>
              <w:tabs>
                <w:tab w:val="clear" w:pos="4819"/>
                <w:tab w:val="clear" w:pos="9071"/>
              </w:tabs>
            </w:pPr>
          </w:p>
        </w:tc>
      </w:tr>
      <w:tr w:rsidR="004E7AE4" w14:paraId="03CF43A9" w14:textId="77777777" w:rsidTr="004E7AE4">
        <w:tc>
          <w:tcPr>
            <w:tcW w:w="5882" w:type="dxa"/>
          </w:tcPr>
          <w:p w14:paraId="0C35F721" w14:textId="77777777" w:rsidR="004E7AE4" w:rsidRDefault="004E7AE4" w:rsidP="00352AF8">
            <w:pPr>
              <w:rPr>
                <w:b/>
              </w:rPr>
            </w:pPr>
            <w:r>
              <w:rPr>
                <w:b/>
              </w:rPr>
              <w:t>Vorkehrungen zum Schutz der Gesundheit und der Sicherheit am Arbeitsplatz</w:t>
            </w:r>
          </w:p>
          <w:p w14:paraId="0D5652FB" w14:textId="77777777" w:rsidR="004E7AE4" w:rsidRDefault="004E7AE4" w:rsidP="00352AF8">
            <w:pPr>
              <w:rPr>
                <w:b/>
              </w:rPr>
            </w:pPr>
            <w:r w:rsidRPr="007B2750">
              <w:rPr>
                <w:b/>
                <w:color w:val="FF0000"/>
              </w:rPr>
              <w:t>Ziel: Durchführung der Erst- und Folgeunterweisungen im Rahmen des Arbeitsschutzes.</w:t>
            </w:r>
          </w:p>
        </w:tc>
        <w:tc>
          <w:tcPr>
            <w:tcW w:w="1843" w:type="dxa"/>
          </w:tcPr>
          <w:p w14:paraId="43BA1E2E" w14:textId="77777777" w:rsidR="004E7AE4" w:rsidRPr="007B2750" w:rsidRDefault="004E7AE4" w:rsidP="00352AF8">
            <w:pPr>
              <w:rPr>
                <w:color w:val="FF0000"/>
              </w:rPr>
            </w:pPr>
          </w:p>
          <w:p w14:paraId="5624B0FD" w14:textId="77777777" w:rsidR="004E7AE4" w:rsidRPr="007B2750" w:rsidRDefault="004E7AE4" w:rsidP="00352AF8">
            <w:pPr>
              <w:rPr>
                <w:color w:val="FF0000"/>
              </w:rPr>
            </w:pPr>
            <w:r w:rsidRPr="007B2750">
              <w:rPr>
                <w:color w:val="FF0000"/>
              </w:rPr>
              <w:br/>
              <w:t>1x per anno</w:t>
            </w:r>
          </w:p>
        </w:tc>
        <w:tc>
          <w:tcPr>
            <w:tcW w:w="3260" w:type="dxa"/>
          </w:tcPr>
          <w:p w14:paraId="58A6B16D" w14:textId="77777777" w:rsidR="004E7AE4" w:rsidRPr="007B2750" w:rsidRDefault="004E7AE4" w:rsidP="00D95FD2">
            <w:pPr>
              <w:rPr>
                <w:color w:val="FF0000"/>
              </w:rPr>
            </w:pPr>
          </w:p>
          <w:p w14:paraId="0DF1826F" w14:textId="77777777" w:rsidR="004E7AE4" w:rsidRPr="007B2750" w:rsidRDefault="004E7AE4" w:rsidP="004E7AE4">
            <w:pPr>
              <w:rPr>
                <w:color w:val="FF0000"/>
              </w:rPr>
            </w:pPr>
            <w:r w:rsidRPr="007B2750">
              <w:rPr>
                <w:color w:val="FF0000"/>
              </w:rPr>
              <w:br/>
              <w:t>Externen Arbeitsschützer beauftragen</w:t>
            </w:r>
          </w:p>
        </w:tc>
        <w:tc>
          <w:tcPr>
            <w:tcW w:w="1843" w:type="dxa"/>
          </w:tcPr>
          <w:p w14:paraId="05259C04" w14:textId="77777777" w:rsidR="004E7AE4" w:rsidRPr="007B2750" w:rsidRDefault="004E7AE4" w:rsidP="00D95FD2">
            <w:pPr>
              <w:rPr>
                <w:color w:val="FF0000"/>
              </w:rPr>
            </w:pPr>
          </w:p>
          <w:p w14:paraId="0EDF0811" w14:textId="77777777" w:rsidR="004E7AE4" w:rsidRPr="007B2750" w:rsidRDefault="004E7AE4" w:rsidP="00D95FD2">
            <w:pPr>
              <w:rPr>
                <w:color w:val="FF0000"/>
              </w:rPr>
            </w:pPr>
            <w:r w:rsidRPr="007B2750">
              <w:rPr>
                <w:color w:val="FF0000"/>
              </w:rPr>
              <w:br/>
              <w:t>GF</w:t>
            </w:r>
          </w:p>
        </w:tc>
        <w:tc>
          <w:tcPr>
            <w:tcW w:w="1843" w:type="dxa"/>
          </w:tcPr>
          <w:p w14:paraId="1D453A03" w14:textId="77777777" w:rsidR="004E7AE4" w:rsidRDefault="004E7AE4" w:rsidP="00352AF8"/>
        </w:tc>
      </w:tr>
      <w:tr w:rsidR="004E7AE4" w14:paraId="02F488EC" w14:textId="77777777" w:rsidTr="004E7AE4">
        <w:tc>
          <w:tcPr>
            <w:tcW w:w="5882" w:type="dxa"/>
          </w:tcPr>
          <w:p w14:paraId="41635135" w14:textId="77777777" w:rsidR="004E7AE4" w:rsidRDefault="004E7AE4" w:rsidP="00352AF8">
            <w:pPr>
              <w:rPr>
                <w:b/>
              </w:rPr>
            </w:pPr>
            <w:r>
              <w:rPr>
                <w:b/>
              </w:rPr>
              <w:t>Umsetzung von Maßnahmen aus vorliegenden Bewertungen</w:t>
            </w:r>
          </w:p>
          <w:p w14:paraId="1A2F3B8B" w14:textId="77777777" w:rsidR="004E7AE4" w:rsidRDefault="004E7AE4" w:rsidP="00C70CAE">
            <w:r w:rsidRPr="007B2750">
              <w:rPr>
                <w:b/>
                <w:color w:val="FF0000"/>
              </w:rPr>
              <w:t>Ziel: nicht belegbar</w:t>
            </w:r>
          </w:p>
        </w:tc>
        <w:tc>
          <w:tcPr>
            <w:tcW w:w="1843" w:type="dxa"/>
          </w:tcPr>
          <w:p w14:paraId="210BFC72" w14:textId="77777777" w:rsidR="004E7AE4" w:rsidRPr="007B2750" w:rsidRDefault="004E7AE4" w:rsidP="00352AF8">
            <w:pPr>
              <w:rPr>
                <w:color w:val="FF0000"/>
              </w:rPr>
            </w:pPr>
          </w:p>
        </w:tc>
        <w:tc>
          <w:tcPr>
            <w:tcW w:w="3260" w:type="dxa"/>
          </w:tcPr>
          <w:p w14:paraId="63E056B0" w14:textId="77777777" w:rsidR="004E7AE4" w:rsidRPr="007B2750" w:rsidRDefault="004E7AE4" w:rsidP="00D95FD2">
            <w:pPr>
              <w:rPr>
                <w:color w:val="FF0000"/>
              </w:rPr>
            </w:pPr>
          </w:p>
        </w:tc>
        <w:tc>
          <w:tcPr>
            <w:tcW w:w="1843" w:type="dxa"/>
          </w:tcPr>
          <w:p w14:paraId="306A7D66" w14:textId="77777777" w:rsidR="004E7AE4" w:rsidRPr="007B2750" w:rsidRDefault="004E7AE4" w:rsidP="00D95FD2">
            <w:pPr>
              <w:rPr>
                <w:color w:val="FF0000"/>
              </w:rPr>
            </w:pPr>
          </w:p>
        </w:tc>
        <w:tc>
          <w:tcPr>
            <w:tcW w:w="1843" w:type="dxa"/>
          </w:tcPr>
          <w:p w14:paraId="00597545" w14:textId="77777777" w:rsidR="004E7AE4" w:rsidRDefault="004E7AE4" w:rsidP="00352AF8"/>
        </w:tc>
      </w:tr>
      <w:tr w:rsidR="004E7AE4" w14:paraId="07BE15CE" w14:textId="77777777" w:rsidTr="004E7AE4">
        <w:tc>
          <w:tcPr>
            <w:tcW w:w="5882" w:type="dxa"/>
          </w:tcPr>
          <w:p w14:paraId="7A3589B1" w14:textId="77777777" w:rsidR="004E7AE4" w:rsidRDefault="004E7AE4" w:rsidP="00352AF8">
            <w:pPr>
              <w:rPr>
                <w:b/>
              </w:rPr>
            </w:pPr>
            <w:r>
              <w:rPr>
                <w:b/>
              </w:rPr>
              <w:lastRenderedPageBreak/>
              <w:t>Ausschluss von Haftungsrisiken, Risikominimierung</w:t>
            </w:r>
          </w:p>
          <w:p w14:paraId="72F05036" w14:textId="77777777" w:rsidR="004E7AE4" w:rsidRDefault="004E7AE4" w:rsidP="00C70CAE">
            <w:pPr>
              <w:rPr>
                <w:b/>
              </w:rPr>
            </w:pPr>
            <w:r w:rsidRPr="007B2750">
              <w:rPr>
                <w:b/>
                <w:color w:val="FF0000"/>
              </w:rPr>
              <w:t>Ziel: Ausführliche Einarbeitung von Auszubildenden und neuen Mitarbeiter/-innen</w:t>
            </w:r>
          </w:p>
        </w:tc>
        <w:tc>
          <w:tcPr>
            <w:tcW w:w="1843" w:type="dxa"/>
          </w:tcPr>
          <w:p w14:paraId="08420A74" w14:textId="77777777" w:rsidR="004E7AE4" w:rsidRPr="007B2750" w:rsidRDefault="004E7AE4" w:rsidP="00352AF8">
            <w:pPr>
              <w:rPr>
                <w:color w:val="FF0000"/>
              </w:rPr>
            </w:pPr>
          </w:p>
          <w:p w14:paraId="6897A7BB" w14:textId="77777777" w:rsidR="004E7AE4" w:rsidRPr="007B2750" w:rsidRDefault="004E7AE4" w:rsidP="00352AF8">
            <w:pPr>
              <w:rPr>
                <w:color w:val="FF0000"/>
              </w:rPr>
            </w:pPr>
            <w:r w:rsidRPr="007B2750">
              <w:rPr>
                <w:color w:val="FF0000"/>
              </w:rPr>
              <w:t>100%</w:t>
            </w:r>
          </w:p>
        </w:tc>
        <w:tc>
          <w:tcPr>
            <w:tcW w:w="3260" w:type="dxa"/>
          </w:tcPr>
          <w:p w14:paraId="1D0A957D" w14:textId="77777777" w:rsidR="004E7AE4" w:rsidRPr="007B2750" w:rsidRDefault="004E7AE4" w:rsidP="00D95FD2">
            <w:pPr>
              <w:rPr>
                <w:color w:val="FF0000"/>
              </w:rPr>
            </w:pPr>
          </w:p>
          <w:p w14:paraId="3A15AD1C" w14:textId="77777777" w:rsidR="004E7AE4" w:rsidRPr="007B2750" w:rsidRDefault="004E7AE4" w:rsidP="00D95FD2">
            <w:pPr>
              <w:rPr>
                <w:color w:val="FF0000"/>
              </w:rPr>
            </w:pPr>
            <w:r w:rsidRPr="007B2750">
              <w:rPr>
                <w:color w:val="FF0000"/>
              </w:rPr>
              <w:t>Ausbilder beauftragen und Bericht anfordern</w:t>
            </w:r>
          </w:p>
        </w:tc>
        <w:tc>
          <w:tcPr>
            <w:tcW w:w="1843" w:type="dxa"/>
          </w:tcPr>
          <w:p w14:paraId="6C9ED6B2" w14:textId="77777777" w:rsidR="004E7AE4" w:rsidRPr="007B2750" w:rsidRDefault="004E7AE4" w:rsidP="00D95FD2">
            <w:pPr>
              <w:rPr>
                <w:color w:val="FF0000"/>
              </w:rPr>
            </w:pPr>
          </w:p>
          <w:p w14:paraId="249F6E77" w14:textId="77777777" w:rsidR="004E7AE4" w:rsidRPr="007B2750" w:rsidRDefault="004E7AE4" w:rsidP="00D95FD2">
            <w:pPr>
              <w:rPr>
                <w:color w:val="FF0000"/>
              </w:rPr>
            </w:pPr>
            <w:r w:rsidRPr="007B2750">
              <w:rPr>
                <w:color w:val="FF0000"/>
              </w:rPr>
              <w:t>GF, Ausbilder</w:t>
            </w:r>
          </w:p>
        </w:tc>
        <w:tc>
          <w:tcPr>
            <w:tcW w:w="1843" w:type="dxa"/>
          </w:tcPr>
          <w:p w14:paraId="135D9231" w14:textId="77777777" w:rsidR="004E7AE4" w:rsidRDefault="004E7AE4" w:rsidP="00352AF8"/>
        </w:tc>
      </w:tr>
      <w:tr w:rsidR="004E7AE4" w14:paraId="7E285ECF" w14:textId="77777777" w:rsidTr="004E7AE4">
        <w:tc>
          <w:tcPr>
            <w:tcW w:w="5882" w:type="dxa"/>
          </w:tcPr>
          <w:p w14:paraId="22573590" w14:textId="77777777" w:rsidR="004E7AE4" w:rsidRDefault="004E7AE4" w:rsidP="00352AF8">
            <w:pPr>
              <w:rPr>
                <w:b/>
              </w:rPr>
            </w:pPr>
            <w:r>
              <w:rPr>
                <w:b/>
              </w:rPr>
              <w:t>Regulatorische Anforderungen</w:t>
            </w:r>
          </w:p>
          <w:p w14:paraId="06AE91DC" w14:textId="77777777" w:rsidR="004E7AE4" w:rsidRDefault="004E7AE4" w:rsidP="00A55EAD">
            <w:pPr>
              <w:rPr>
                <w:b/>
              </w:rPr>
            </w:pPr>
            <w:r w:rsidRPr="007B2750">
              <w:rPr>
                <w:b/>
                <w:color w:val="FF0000"/>
              </w:rPr>
              <w:t>Ziel: Prüfung auf Neuerungen durch die Entwicklung</w:t>
            </w:r>
          </w:p>
        </w:tc>
        <w:tc>
          <w:tcPr>
            <w:tcW w:w="1843" w:type="dxa"/>
          </w:tcPr>
          <w:p w14:paraId="721E4F67" w14:textId="77777777" w:rsidR="004E7AE4" w:rsidRPr="007B2750" w:rsidRDefault="004E7AE4" w:rsidP="00352AF8">
            <w:pPr>
              <w:rPr>
                <w:color w:val="FF0000"/>
              </w:rPr>
            </w:pPr>
          </w:p>
          <w:p w14:paraId="0FD92240" w14:textId="77777777" w:rsidR="004E7AE4" w:rsidRPr="007B2750" w:rsidRDefault="004E7AE4" w:rsidP="00352AF8">
            <w:pPr>
              <w:rPr>
                <w:color w:val="FF0000"/>
              </w:rPr>
            </w:pPr>
            <w:r w:rsidRPr="007B2750">
              <w:rPr>
                <w:color w:val="FF0000"/>
              </w:rPr>
              <w:t>2x per anno</w:t>
            </w:r>
          </w:p>
        </w:tc>
        <w:tc>
          <w:tcPr>
            <w:tcW w:w="3260" w:type="dxa"/>
          </w:tcPr>
          <w:p w14:paraId="1803A03C" w14:textId="77777777" w:rsidR="004E7AE4" w:rsidRPr="007B2750" w:rsidRDefault="004E7AE4" w:rsidP="00D95FD2">
            <w:pPr>
              <w:rPr>
                <w:color w:val="FF0000"/>
              </w:rPr>
            </w:pPr>
          </w:p>
          <w:p w14:paraId="5E26CD00" w14:textId="77777777" w:rsidR="004E7AE4" w:rsidRPr="007B2750" w:rsidRDefault="007B2750" w:rsidP="00D95FD2">
            <w:pPr>
              <w:rPr>
                <w:color w:val="FF0000"/>
              </w:rPr>
            </w:pPr>
            <w:r w:rsidRPr="007B2750">
              <w:rPr>
                <w:color w:val="FF0000"/>
              </w:rPr>
              <w:t>Überwachung Internetseiten und Informationen der benannten Stelle</w:t>
            </w:r>
          </w:p>
        </w:tc>
        <w:tc>
          <w:tcPr>
            <w:tcW w:w="1843" w:type="dxa"/>
          </w:tcPr>
          <w:p w14:paraId="1193637A" w14:textId="77777777" w:rsidR="004E7AE4" w:rsidRPr="007B2750" w:rsidRDefault="004E7AE4" w:rsidP="00D95FD2">
            <w:pPr>
              <w:rPr>
                <w:color w:val="FF0000"/>
              </w:rPr>
            </w:pPr>
          </w:p>
          <w:p w14:paraId="5E5BF711" w14:textId="77777777" w:rsidR="007B2750" w:rsidRPr="007B2750" w:rsidRDefault="00AD505E" w:rsidP="00D95FD2">
            <w:pPr>
              <w:rPr>
                <w:color w:val="FF0000"/>
              </w:rPr>
            </w:pPr>
            <w:r>
              <w:rPr>
                <w:color w:val="FF0000"/>
              </w:rPr>
              <w:t>Qualitätsmanager/-in</w:t>
            </w:r>
          </w:p>
        </w:tc>
        <w:tc>
          <w:tcPr>
            <w:tcW w:w="1843" w:type="dxa"/>
          </w:tcPr>
          <w:p w14:paraId="0922266A" w14:textId="77777777" w:rsidR="004E7AE4" w:rsidRDefault="004E7AE4" w:rsidP="00352AF8"/>
        </w:tc>
      </w:tr>
      <w:tr w:rsidR="004E7AE4" w14:paraId="550CD377" w14:textId="77777777" w:rsidTr="004E7AE4">
        <w:tc>
          <w:tcPr>
            <w:tcW w:w="5882" w:type="dxa"/>
          </w:tcPr>
          <w:p w14:paraId="6DCA3524" w14:textId="77777777" w:rsidR="004E7AE4" w:rsidRDefault="004E7AE4" w:rsidP="00A55EAD">
            <w:pPr>
              <w:rPr>
                <w:b/>
              </w:rPr>
            </w:pPr>
            <w:r>
              <w:rPr>
                <w:b/>
              </w:rPr>
              <w:t>Technische Dokumentationen</w:t>
            </w:r>
          </w:p>
          <w:p w14:paraId="01658F5B" w14:textId="77777777" w:rsidR="004E7AE4" w:rsidRDefault="004E7AE4" w:rsidP="00A55EAD">
            <w:pPr>
              <w:rPr>
                <w:b/>
              </w:rPr>
            </w:pPr>
            <w:r w:rsidRPr="007B2750">
              <w:rPr>
                <w:b/>
                <w:color w:val="FF0000"/>
              </w:rPr>
              <w:t>Ziel: Prüfung der Produktakte auf Aktualität</w:t>
            </w:r>
          </w:p>
        </w:tc>
        <w:tc>
          <w:tcPr>
            <w:tcW w:w="1843" w:type="dxa"/>
          </w:tcPr>
          <w:p w14:paraId="3039517A" w14:textId="77777777" w:rsidR="004E7AE4" w:rsidRPr="007B2750" w:rsidRDefault="004E7AE4" w:rsidP="00352AF8">
            <w:pPr>
              <w:rPr>
                <w:color w:val="FF0000"/>
              </w:rPr>
            </w:pPr>
          </w:p>
          <w:p w14:paraId="21F790BC" w14:textId="77777777" w:rsidR="004E7AE4" w:rsidRPr="007B2750" w:rsidRDefault="004E7AE4" w:rsidP="00352AF8">
            <w:pPr>
              <w:rPr>
                <w:color w:val="FF0000"/>
              </w:rPr>
            </w:pPr>
            <w:r w:rsidRPr="007B2750">
              <w:rPr>
                <w:color w:val="FF0000"/>
              </w:rPr>
              <w:t>2x per anno</w:t>
            </w:r>
          </w:p>
        </w:tc>
        <w:tc>
          <w:tcPr>
            <w:tcW w:w="3260" w:type="dxa"/>
          </w:tcPr>
          <w:p w14:paraId="3178525A" w14:textId="77777777" w:rsidR="004E7AE4" w:rsidRPr="007B2750" w:rsidRDefault="004E7AE4" w:rsidP="00D95FD2">
            <w:pPr>
              <w:rPr>
                <w:color w:val="FF0000"/>
              </w:rPr>
            </w:pPr>
          </w:p>
          <w:p w14:paraId="6FFC24EA" w14:textId="77777777" w:rsidR="007B2750" w:rsidRPr="007B2750" w:rsidRDefault="007B2750" w:rsidP="007B2750">
            <w:pPr>
              <w:rPr>
                <w:color w:val="FF0000"/>
              </w:rPr>
            </w:pPr>
            <w:r w:rsidRPr="007B2750">
              <w:rPr>
                <w:color w:val="FF0000"/>
              </w:rPr>
              <w:t>Prüfung halbjährlich und bei Anlässen wie Rückmeldungen, Fehler und vielem mehr.</w:t>
            </w:r>
          </w:p>
        </w:tc>
        <w:tc>
          <w:tcPr>
            <w:tcW w:w="1843" w:type="dxa"/>
          </w:tcPr>
          <w:p w14:paraId="372121E0" w14:textId="77777777" w:rsidR="004E7AE4" w:rsidRPr="007B2750" w:rsidRDefault="004E7AE4" w:rsidP="00D95FD2">
            <w:pPr>
              <w:rPr>
                <w:color w:val="FF0000"/>
              </w:rPr>
            </w:pPr>
          </w:p>
          <w:p w14:paraId="0D1D7029" w14:textId="77777777" w:rsidR="007B2750" w:rsidRPr="007B2750" w:rsidRDefault="007B2750" w:rsidP="00D95FD2">
            <w:pPr>
              <w:rPr>
                <w:color w:val="FF0000"/>
              </w:rPr>
            </w:pPr>
            <w:r w:rsidRPr="007B2750">
              <w:rPr>
                <w:color w:val="FF0000"/>
              </w:rPr>
              <w:t>Ltg. Entwicklung</w:t>
            </w:r>
          </w:p>
        </w:tc>
        <w:tc>
          <w:tcPr>
            <w:tcW w:w="1843" w:type="dxa"/>
          </w:tcPr>
          <w:p w14:paraId="3D6489F2" w14:textId="77777777" w:rsidR="004E7AE4" w:rsidRDefault="004E7AE4" w:rsidP="00352AF8"/>
        </w:tc>
      </w:tr>
    </w:tbl>
    <w:p w14:paraId="6819722A" w14:textId="77777777" w:rsidR="007B2750" w:rsidRDefault="007B2750"/>
    <w:p w14:paraId="333DB1B7" w14:textId="77777777" w:rsidR="00C70CAE" w:rsidRDefault="00C70CAE">
      <w:r>
        <w:t>Freigegeben am: 13.02.2026</w:t>
      </w:r>
    </w:p>
    <w:p w14:paraId="60D78801" w14:textId="77777777" w:rsidR="00C70CAE" w:rsidRDefault="00C70CAE"/>
    <w:p w14:paraId="478975FD" w14:textId="77777777" w:rsidR="00C70CAE" w:rsidRDefault="00C70CAE"/>
    <w:p w14:paraId="7F804CC3" w14:textId="77777777" w:rsidR="00C70CAE" w:rsidRDefault="00C70CAE">
      <w:r>
        <w:t>Unterschrift</w:t>
      </w:r>
      <w:r w:rsidR="007B2750">
        <w:t xml:space="preserve"> GF</w:t>
      </w:r>
      <w:r>
        <w:t>, Datum</w:t>
      </w:r>
    </w:p>
    <w:sectPr w:rsidR="00C70CAE" w:rsidSect="004E7A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07" w:orient="landscape"/>
      <w:pgMar w:top="1418" w:right="1131" w:bottom="1418" w:left="1134" w:header="720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571E8" w14:textId="77777777" w:rsidR="00BC3E7D" w:rsidRDefault="00BC3E7D">
      <w:r>
        <w:separator/>
      </w:r>
    </w:p>
  </w:endnote>
  <w:endnote w:type="continuationSeparator" w:id="0">
    <w:p w14:paraId="4A763694" w14:textId="77777777" w:rsidR="00BC3E7D" w:rsidRDefault="00BC3E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FD614" w14:textId="77777777" w:rsidR="00AB1DA8" w:rsidRDefault="00AB1DA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D2346" w14:textId="0B8F307A" w:rsidR="006B53CF" w:rsidRDefault="006B53CF" w:rsidP="006B53CF">
    <w:pPr>
      <w:pStyle w:val="Fuzeile"/>
      <w:rPr>
        <w:sz w:val="16"/>
        <w:szCs w:val="16"/>
      </w:rPr>
    </w:pPr>
    <w:r>
      <w:rPr>
        <w:b/>
        <w:sz w:val="16"/>
        <w:szCs w:val="16"/>
      </w:rPr>
      <w:t xml:space="preserve">Revision 1, Seite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PAGE</w:instrText>
    </w:r>
    <w:r>
      <w:rPr>
        <w:b/>
        <w:sz w:val="16"/>
        <w:szCs w:val="16"/>
      </w:rPr>
      <w:fldChar w:fldCharType="separate"/>
    </w:r>
    <w:r w:rsidR="00996795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 von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NUMPAGES</w:instrText>
    </w:r>
    <w:r>
      <w:rPr>
        <w:b/>
        <w:sz w:val="16"/>
        <w:szCs w:val="16"/>
      </w:rPr>
      <w:fldChar w:fldCharType="separate"/>
    </w:r>
    <w:r w:rsidR="00996795">
      <w:rPr>
        <w:b/>
        <w:noProof/>
        <w:sz w:val="16"/>
        <w:szCs w:val="16"/>
      </w:rPr>
      <w:t>3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>,</w:t>
    </w:r>
    <w:r w:rsidR="001B142D">
      <w:rPr>
        <w:b/>
        <w:sz w:val="16"/>
        <w:szCs w:val="16"/>
      </w:rPr>
      <w:t xml:space="preserve"> </w:t>
    </w:r>
    <w:r>
      <w:rPr>
        <w:b/>
        <w:sz w:val="16"/>
        <w:szCs w:val="16"/>
      </w:rPr>
      <w:t>gültig ab xx.</w:t>
    </w:r>
    <w:proofErr w:type="gramStart"/>
    <w:r>
      <w:rPr>
        <w:b/>
        <w:sz w:val="16"/>
        <w:szCs w:val="16"/>
      </w:rPr>
      <w:t>xx.xxxx</w:t>
    </w:r>
    <w:proofErr w:type="gram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5A3BF" w14:textId="77777777" w:rsidR="004E6039" w:rsidRDefault="004E6039">
    <w:pPr>
      <w:pStyle w:val="Fuzeile"/>
      <w:rPr>
        <w:sz w:val="16"/>
      </w:rPr>
    </w:pPr>
    <w:r>
      <w:rPr>
        <w:sz w:val="16"/>
      </w:rPr>
      <w:t>© Copyright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BBBC0" w14:textId="77777777" w:rsidR="00BC3E7D" w:rsidRDefault="00BC3E7D">
      <w:r>
        <w:separator/>
      </w:r>
    </w:p>
  </w:footnote>
  <w:footnote w:type="continuationSeparator" w:id="0">
    <w:p w14:paraId="4F64840F" w14:textId="77777777" w:rsidR="00BC3E7D" w:rsidRDefault="00BC3E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55B55" w14:textId="77777777" w:rsidR="00AB1DA8" w:rsidRDefault="00AB1DA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9498"/>
      <w:gridCol w:w="2766"/>
    </w:tblGrid>
    <w:tr w:rsidR="004E6039" w14:paraId="1EAD1730" w14:textId="77777777" w:rsidTr="004E7AE4">
      <w:trPr>
        <w:cantSplit/>
        <w:trHeight w:hRule="exact" w:val="1000"/>
      </w:trPr>
      <w:tc>
        <w:tcPr>
          <w:tcW w:w="2694" w:type="dxa"/>
        </w:tcPr>
        <w:tbl>
          <w:tblPr>
            <w:tblW w:w="0" w:type="auto"/>
            <w:tblLayout w:type="fixed"/>
            <w:tblCellMar>
              <w:left w:w="70" w:type="dxa"/>
              <w:right w:w="70" w:type="dxa"/>
            </w:tblCellMar>
            <w:tblLook w:val="0000" w:firstRow="0" w:lastRow="0" w:firstColumn="0" w:lastColumn="0" w:noHBand="0" w:noVBand="0"/>
          </w:tblPr>
          <w:tblGrid>
            <w:gridCol w:w="2694"/>
          </w:tblGrid>
          <w:tr w:rsidR="004E6039" w14:paraId="4F9C21B6" w14:textId="77777777">
            <w:trPr>
              <w:trHeight w:val="1000"/>
            </w:trPr>
            <w:tc>
              <w:tcPr>
                <w:tcW w:w="2694" w:type="dxa"/>
              </w:tcPr>
              <w:p w14:paraId="276E5ABF" w14:textId="6CD03BB3" w:rsidR="004E6039" w:rsidRDefault="004E6039"/>
            </w:tc>
          </w:tr>
        </w:tbl>
        <w:p w14:paraId="33C6122B" w14:textId="77777777" w:rsidR="004E6039" w:rsidRDefault="004E6039"/>
      </w:tc>
      <w:tc>
        <w:tcPr>
          <w:tcW w:w="9498" w:type="dxa"/>
        </w:tcPr>
        <w:p w14:paraId="50B3C74C" w14:textId="77777777" w:rsidR="004E6039" w:rsidRPr="00AB1DA8" w:rsidRDefault="005E0E1A" w:rsidP="00AB1DA8">
          <w:pPr>
            <w:jc w:val="center"/>
            <w:rPr>
              <w:b/>
            </w:rPr>
          </w:pPr>
          <w:r w:rsidRPr="00AB1DA8">
            <w:rPr>
              <w:b/>
              <w:color w:val="000000" w:themeColor="text1"/>
            </w:rPr>
            <w:t>6 2 0</w:t>
          </w:r>
          <w:r w:rsidR="004E6039" w:rsidRPr="00AB1DA8">
            <w:rPr>
              <w:b/>
              <w:color w:val="000000" w:themeColor="text1"/>
            </w:rPr>
            <w:t xml:space="preserve"> Qualitätsziele</w:t>
          </w:r>
        </w:p>
      </w:tc>
      <w:tc>
        <w:tcPr>
          <w:tcW w:w="2766" w:type="dxa"/>
        </w:tcPr>
        <w:p w14:paraId="1BF199FC" w14:textId="77777777" w:rsidR="004E6039" w:rsidRPr="004E7AE4" w:rsidRDefault="004E7AE4" w:rsidP="00BA6655">
          <w:pPr>
            <w:rPr>
              <w:b/>
            </w:rPr>
          </w:pPr>
          <w:r w:rsidRPr="004E7AE4">
            <w:rPr>
              <w:b/>
              <w:color w:val="FF0000"/>
            </w:rPr>
            <w:t xml:space="preserve">Beispiele in </w:t>
          </w:r>
          <w:r w:rsidR="00BA6655">
            <w:rPr>
              <w:b/>
              <w:color w:val="FF0000"/>
            </w:rPr>
            <w:t>Rot</w:t>
          </w:r>
        </w:p>
      </w:tc>
    </w:tr>
  </w:tbl>
  <w:p w14:paraId="715F6094" w14:textId="77777777" w:rsidR="004E6039" w:rsidRDefault="004E6039">
    <w:pPr>
      <w:pStyle w:val="Kopfzeile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52"/>
      <w:gridCol w:w="4536"/>
      <w:gridCol w:w="2268"/>
    </w:tblGrid>
    <w:tr w:rsidR="004E6039" w14:paraId="33972DD3" w14:textId="77777777">
      <w:trPr>
        <w:cantSplit/>
        <w:trHeight w:hRule="exact" w:val="1200"/>
      </w:trPr>
      <w:tc>
        <w:tcPr>
          <w:tcW w:w="2552" w:type="dxa"/>
        </w:tcPr>
        <w:p w14:paraId="7E85A861" w14:textId="77777777" w:rsidR="004E6039" w:rsidRDefault="00C70CAE">
          <w:pPr>
            <w:jc w:val="center"/>
            <w:rPr>
              <w:b/>
            </w:rPr>
          </w:pPr>
          <w:r>
            <w:rPr>
              <w:b/>
              <w:noProof/>
            </w:rPr>
            <w:drawing>
              <wp:inline distT="0" distB="0" distL="0" distR="0" wp14:anchorId="4F15E1E0" wp14:editId="15872897">
                <wp:extent cx="1504950" cy="600075"/>
                <wp:effectExtent l="0" t="0" r="0" b="0"/>
                <wp:docPr id="2" name="Bild 2" descr=" neusc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 neusca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4950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68998141" w14:textId="77777777" w:rsidR="004E6039" w:rsidRDefault="004E6039">
          <w:pPr>
            <w:jc w:val="center"/>
            <w:rPr>
              <w:b/>
              <w:sz w:val="24"/>
            </w:rPr>
          </w:pPr>
          <w:r>
            <w:rPr>
              <w:b/>
              <w:sz w:val="24"/>
            </w:rPr>
            <w:t>Arbeitsanweisung :</w:t>
          </w:r>
        </w:p>
        <w:p w14:paraId="640089BB" w14:textId="77777777" w:rsidR="004E6039" w:rsidRDefault="004E6039">
          <w:pPr>
            <w:jc w:val="center"/>
            <w:rPr>
              <w:b/>
              <w:sz w:val="24"/>
            </w:rPr>
          </w:pPr>
        </w:p>
        <w:p w14:paraId="03B0B317" w14:textId="77777777" w:rsidR="004E6039" w:rsidRDefault="004E6039">
          <w:pPr>
            <w:jc w:val="center"/>
          </w:pPr>
          <w:r>
            <w:rPr>
              <w:b/>
              <w:sz w:val="28"/>
            </w:rPr>
            <w:t>Angebotserstellung</w:t>
          </w:r>
        </w:p>
      </w:tc>
      <w:tc>
        <w:tcPr>
          <w:tcW w:w="2268" w:type="dxa"/>
        </w:tcPr>
        <w:p w14:paraId="2CD318E7" w14:textId="48D97A8B" w:rsidR="004E6039" w:rsidRDefault="004E6039">
          <w:r>
            <w:t xml:space="preserve">Gültig ab: </w:t>
          </w:r>
          <w:fldSimple w:instr=" DATE  \* MERGEFORMAT ">
            <w:r w:rsidR="00820667">
              <w:rPr>
                <w:noProof/>
              </w:rPr>
              <w:t>27.10.2025</w:t>
            </w:r>
          </w:fldSimple>
          <w:r>
            <w:br/>
            <w:t>Revision: 0</w:t>
          </w:r>
        </w:p>
        <w:p w14:paraId="396F1B74" w14:textId="77777777" w:rsidR="004E6039" w:rsidRDefault="004E6039">
          <w:r>
            <w:t xml:space="preserve">Seite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von </w:t>
          </w:r>
          <w:fldSimple w:instr=" NUMPAGES  \* MERGEFORMAT ">
            <w:r>
              <w:rPr>
                <w:noProof/>
              </w:rPr>
              <w:t>1</w:t>
            </w:r>
          </w:fldSimple>
        </w:p>
        <w:p w14:paraId="767CFA31" w14:textId="77777777" w:rsidR="004E6039" w:rsidRDefault="004E6039"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FILENAME  \* MERGEFORMAT </w:instrText>
          </w:r>
          <w:r>
            <w:rPr>
              <w:sz w:val="16"/>
            </w:rPr>
            <w:fldChar w:fldCharType="separate"/>
          </w:r>
          <w:r>
            <w:rPr>
              <w:noProof/>
              <w:sz w:val="16"/>
            </w:rPr>
            <w:t>541 Qualitätsziele.DOC</w:t>
          </w:r>
          <w:r>
            <w:rPr>
              <w:sz w:val="16"/>
            </w:rPr>
            <w:fldChar w:fldCharType="end"/>
          </w:r>
          <w:r>
            <w:br/>
          </w:r>
        </w:p>
      </w:tc>
    </w:tr>
  </w:tbl>
  <w:p w14:paraId="49C5D397" w14:textId="77777777" w:rsidR="004E6039" w:rsidRDefault="004E6039">
    <w:pPr>
      <w:pStyle w:val="Kopfzeile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2708CA"/>
    <w:multiLevelType w:val="singleLevel"/>
    <w:tmpl w:val="9CDC4EC6"/>
    <w:lvl w:ilvl="0">
      <w:start w:val="5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" w15:restartNumberingAfterBreak="0">
    <w:nsid w:val="0C32148E"/>
    <w:multiLevelType w:val="singleLevel"/>
    <w:tmpl w:val="7A84B484"/>
    <w:lvl w:ilvl="0">
      <w:start w:val="3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" w15:restartNumberingAfterBreak="0">
    <w:nsid w:val="26136E7F"/>
    <w:multiLevelType w:val="singleLevel"/>
    <w:tmpl w:val="77CE81E8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4" w15:restartNumberingAfterBreak="0">
    <w:nsid w:val="682B1142"/>
    <w:multiLevelType w:val="singleLevel"/>
    <w:tmpl w:val="8F9CED8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5" w15:restartNumberingAfterBreak="0">
    <w:nsid w:val="6C565F24"/>
    <w:multiLevelType w:val="singleLevel"/>
    <w:tmpl w:val="70F862C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</w:abstractNum>
  <w:abstractNum w:abstractNumId="6" w15:restartNumberingAfterBreak="0">
    <w:nsid w:val="6EEF16C3"/>
    <w:multiLevelType w:val="singleLevel"/>
    <w:tmpl w:val="E98EA29E"/>
    <w:lvl w:ilvl="0">
      <w:start w:val="4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7" w15:restartNumberingAfterBreak="0">
    <w:nsid w:val="7436061E"/>
    <w:multiLevelType w:val="singleLevel"/>
    <w:tmpl w:val="98BE46F2"/>
    <w:lvl w:ilvl="0">
      <w:start w:val="2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num w:numId="1" w16cid:durableId="534924609">
    <w:abstractNumId w:val="3"/>
  </w:num>
  <w:num w:numId="2" w16cid:durableId="711459993">
    <w:abstractNumId w:val="3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3" w16cid:durableId="1436291030">
    <w:abstractNumId w:val="3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4" w16cid:durableId="1114323778">
    <w:abstractNumId w:val="3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5" w16cid:durableId="1263301834">
    <w:abstractNumId w:val="3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6" w16cid:durableId="9722602">
    <w:abstractNumId w:val="0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1276" w:hanging="283"/>
        </w:pPr>
        <w:rPr>
          <w:rFonts w:ascii="Symbol" w:hAnsi="Symbol" w:hint="default"/>
        </w:rPr>
      </w:lvl>
    </w:lvlOverride>
  </w:num>
  <w:num w:numId="7" w16cid:durableId="1909151219">
    <w:abstractNumId w:val="4"/>
  </w:num>
  <w:num w:numId="8" w16cid:durableId="718284090">
    <w:abstractNumId w:val="7"/>
  </w:num>
  <w:num w:numId="9" w16cid:durableId="1764108235">
    <w:abstractNumId w:val="2"/>
  </w:num>
  <w:num w:numId="10" w16cid:durableId="202713362">
    <w:abstractNumId w:val="6"/>
  </w:num>
  <w:num w:numId="11" w16cid:durableId="1041855554">
    <w:abstractNumId w:val="1"/>
  </w:num>
  <w:num w:numId="12" w16cid:durableId="1073742304">
    <w:abstractNumId w:val="0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1276" w:hanging="283"/>
        </w:pPr>
        <w:rPr>
          <w:rFonts w:ascii="Symbol" w:hAnsi="Symbol" w:hint="default"/>
        </w:rPr>
      </w:lvl>
    </w:lvlOverride>
  </w:num>
  <w:num w:numId="13" w16cid:durableId="15150746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142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781"/>
    <w:rsid w:val="001060E7"/>
    <w:rsid w:val="00194D9A"/>
    <w:rsid w:val="001B142D"/>
    <w:rsid w:val="002077FD"/>
    <w:rsid w:val="002960DC"/>
    <w:rsid w:val="003018B6"/>
    <w:rsid w:val="00311286"/>
    <w:rsid w:val="00352AF8"/>
    <w:rsid w:val="003B702D"/>
    <w:rsid w:val="003C329E"/>
    <w:rsid w:val="00466849"/>
    <w:rsid w:val="004E6039"/>
    <w:rsid w:val="004E7AE4"/>
    <w:rsid w:val="004F64E3"/>
    <w:rsid w:val="00505627"/>
    <w:rsid w:val="005457D6"/>
    <w:rsid w:val="00580617"/>
    <w:rsid w:val="005E0E1A"/>
    <w:rsid w:val="005E6F62"/>
    <w:rsid w:val="00641930"/>
    <w:rsid w:val="00693B9C"/>
    <w:rsid w:val="006B53CF"/>
    <w:rsid w:val="006E244C"/>
    <w:rsid w:val="00700073"/>
    <w:rsid w:val="007076C3"/>
    <w:rsid w:val="00772AF1"/>
    <w:rsid w:val="007B2750"/>
    <w:rsid w:val="007D6FDA"/>
    <w:rsid w:val="007E483F"/>
    <w:rsid w:val="00820667"/>
    <w:rsid w:val="00867AAE"/>
    <w:rsid w:val="00974834"/>
    <w:rsid w:val="00996795"/>
    <w:rsid w:val="00A55EAD"/>
    <w:rsid w:val="00A96798"/>
    <w:rsid w:val="00AB1DA8"/>
    <w:rsid w:val="00AD505E"/>
    <w:rsid w:val="00BA6655"/>
    <w:rsid w:val="00BC3E7D"/>
    <w:rsid w:val="00C70CAE"/>
    <w:rsid w:val="00C92067"/>
    <w:rsid w:val="00D744A8"/>
    <w:rsid w:val="00F270E0"/>
    <w:rsid w:val="00F37453"/>
    <w:rsid w:val="00F64781"/>
    <w:rsid w:val="00FC0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10CCC83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C70CAE"/>
  </w:style>
  <w:style w:type="paragraph" w:styleId="berschrift1">
    <w:name w:val="heading 1"/>
    <w:basedOn w:val="Standard"/>
    <w:next w:val="Standard"/>
    <w:link w:val="berschrift1Zchn"/>
    <w:uiPriority w:val="9"/>
    <w:qFormat/>
    <w:rsid w:val="00C70CA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70C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70CA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C70CA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70CA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70CA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70CA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70CA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70CA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uiPriority w:val="99"/>
    <w:pPr>
      <w:tabs>
        <w:tab w:val="center" w:pos="4819"/>
        <w:tab w:val="right" w:pos="9071"/>
      </w:tabs>
    </w:pPr>
  </w:style>
  <w:style w:type="paragraph" w:styleId="Kopfzeile">
    <w:name w:val="header"/>
    <w:basedOn w:val="Standard"/>
    <w:pPr>
      <w:tabs>
        <w:tab w:val="center" w:pos="4819"/>
        <w:tab w:val="right" w:pos="9071"/>
      </w:tabs>
    </w:pPr>
  </w:style>
  <w:style w:type="paragraph" w:styleId="Textkrper">
    <w:name w:val="Body Text"/>
    <w:basedOn w:val="Standard"/>
    <w:pPr>
      <w:widowControl w:val="0"/>
      <w:jc w:val="both"/>
    </w:pPr>
    <w:rPr>
      <w:rFonts w:ascii="Times New Roman" w:hAnsi="Times New Roman"/>
      <w:sz w:val="24"/>
    </w:rPr>
  </w:style>
  <w:style w:type="character" w:styleId="Hyperlink">
    <w:name w:val="Hyperlink"/>
    <w:basedOn w:val="Absatz-Standardschriftart"/>
    <w:rPr>
      <w:color w:val="0000FF"/>
      <w:u w:val="single"/>
    </w:rPr>
  </w:style>
  <w:style w:type="paragraph" w:styleId="Textkrper2">
    <w:name w:val="Body Text 2"/>
    <w:basedOn w:val="Standard"/>
    <w:pPr>
      <w:jc w:val="center"/>
    </w:pPr>
  </w:style>
  <w:style w:type="paragraph" w:styleId="Textkrper3">
    <w:name w:val="Body Text 3"/>
    <w:basedOn w:val="Standard"/>
    <w:pPr>
      <w:jc w:val="center"/>
    </w:pPr>
    <w:rPr>
      <w:b/>
    </w:rPr>
  </w:style>
  <w:style w:type="character" w:styleId="Seitenzahl">
    <w:name w:val="page number"/>
    <w:basedOn w:val="Absatz-Standardschriftart"/>
  </w:style>
  <w:style w:type="paragraph" w:customStyle="1" w:styleId="Absatz1">
    <w:name w:val="Absatz 1"/>
    <w:pPr>
      <w:spacing w:after="240" w:line="480" w:lineRule="exact"/>
    </w:pPr>
    <w:rPr>
      <w:rFonts w:ascii="Helvetica" w:hAnsi="Helvetica"/>
      <w:b/>
      <w:sz w:val="28"/>
    </w:rPr>
  </w:style>
  <w:style w:type="paragraph" w:customStyle="1" w:styleId="Kz-QMH-links">
    <w:name w:val="Kz-QMH-links"/>
    <w:basedOn w:val="Kopfzeile"/>
    <w:pPr>
      <w:tabs>
        <w:tab w:val="left" w:pos="851"/>
        <w:tab w:val="center" w:pos="4536"/>
        <w:tab w:val="right" w:pos="9356"/>
      </w:tabs>
      <w:spacing w:before="240" w:after="240"/>
      <w:jc w:val="center"/>
    </w:pPr>
    <w:rPr>
      <w:sz w:val="24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C70CA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70C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70CA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C70CA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70CA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70CA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70CA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70CAE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70CA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C70CAE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C70CA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C70CA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70CA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70CA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C70CAE"/>
    <w:rPr>
      <w:b/>
      <w:bCs/>
    </w:rPr>
  </w:style>
  <w:style w:type="character" w:styleId="Hervorhebung">
    <w:name w:val="Emphasis"/>
    <w:basedOn w:val="Absatz-Standardschriftart"/>
    <w:uiPriority w:val="20"/>
    <w:qFormat/>
    <w:rsid w:val="00C70CAE"/>
    <w:rPr>
      <w:i/>
      <w:iCs/>
    </w:rPr>
  </w:style>
  <w:style w:type="paragraph" w:styleId="KeinLeerraum">
    <w:name w:val="No Spacing"/>
    <w:uiPriority w:val="1"/>
    <w:qFormat/>
    <w:rsid w:val="00C70CAE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C70CAE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C70CAE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C70CAE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70CA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70CAE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C70CAE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C70CAE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C70CAE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C70CAE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C70CAE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C70CAE"/>
    <w:pPr>
      <w:outlineLvl w:val="9"/>
    </w:pPr>
  </w:style>
  <w:style w:type="character" w:customStyle="1" w:styleId="FuzeileZchn">
    <w:name w:val="Fußzeile Zchn"/>
    <w:basedOn w:val="Absatz-Standardschriftart"/>
    <w:link w:val="Fuzeile"/>
    <w:uiPriority w:val="99"/>
    <w:rsid w:val="006B53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3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orlagen\A%20AA.dot" TargetMode="External"/></Relationships>
</file>

<file path=word/media/LOGO_PLACEHOLDER.txt>{{FIRMENLOGO}} - Replace this image with your company logo
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 AA.dot</Template>
  <TotalTime>0</TotalTime>
  <Pages>3</Pages>
  <Words>301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Qualitätsziele 2000</vt:lpstr>
    </vt:vector>
  </TitlesOfParts>
  <Company/>
  <LinksUpToDate>false</LinksUpToDate>
  <CharactersWithSpaces>2197</CharactersWithSpaces>
  <SharedDoc>false</SharedDoc>
  <HLinks>
    <vt:vector size="12" baseType="variant">
      <vt:variant>
        <vt:i4>3145737</vt:i4>
      </vt:variant>
      <vt:variant>
        <vt:i4>6</vt:i4>
      </vt:variant>
      <vt:variant>
        <vt:i4>0</vt:i4>
      </vt:variant>
      <vt:variant>
        <vt:i4>5</vt:i4>
      </vt:variant>
      <vt:variant>
        <vt:lpwstr>mailto:post@qmhandbuch.de</vt:lpwstr>
      </vt:variant>
      <vt:variant>
        <vt:lpwstr/>
      </vt:variant>
      <vt:variant>
        <vt:i4>1441857</vt:i4>
      </vt:variant>
      <vt:variant>
        <vt:i4>3</vt:i4>
      </vt:variant>
      <vt:variant>
        <vt:i4>0</vt:i4>
      </vt:variant>
      <vt:variant>
        <vt:i4>5</vt:i4>
      </vt:variant>
      <vt:variant>
        <vt:lpwstr>http://www.qmhandbuch.de/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cp:keywords/>
  <dc:description>qmhandbuch.de</dc:description>
  <cp:lastModifiedBy>Praktikant</cp:lastModifiedBy>
  <cp:revision>2</cp:revision>
  <cp:lastPrinted>2002-07-28T14:21:00Z</cp:lastPrinted>
  <dcterms:created xsi:type="dcterms:W3CDTF">2025-10-27T10:26:00Z</dcterms:created>
  <dcterms:modified xsi:type="dcterms:W3CDTF">2025-10-27T10:26:00Z</dcterms:modified>
</cp:coreProperties>
</file>