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3"/>
        <w:gridCol w:w="3260"/>
        <w:gridCol w:w="2126"/>
        <w:gridCol w:w="2162"/>
      </w:tblGrid>
      <w:tr w:rsidR="00CB6DB1" w:rsidRPr="00DF131D" w14:paraId="415AB5E3" w14:textId="77777777" w:rsidTr="0043797C">
        <w:trPr>
          <w:tblHeader/>
        </w:trPr>
        <w:tc>
          <w:tcPr>
            <w:tcW w:w="2093" w:type="dxa"/>
            <w:shd w:val="pct5" w:color="auto" w:fill="auto"/>
          </w:tcPr>
          <w:p w14:paraId="229D1976" w14:textId="77777777" w:rsidR="00CB6DB1" w:rsidRPr="00DF131D" w:rsidRDefault="002C0C32" w:rsidP="00792B78">
            <w:pPr>
              <w:rPr>
                <w:b/>
              </w:rPr>
            </w:pPr>
            <w:r>
              <w:rPr>
                <w:b/>
              </w:rPr>
              <w:t xml:space="preserve">Gedachter </w:t>
            </w:r>
            <w:r w:rsidR="00CB6DB1">
              <w:rPr>
                <w:b/>
              </w:rPr>
              <w:t>Notfall</w:t>
            </w:r>
          </w:p>
        </w:tc>
        <w:tc>
          <w:tcPr>
            <w:tcW w:w="3260" w:type="dxa"/>
            <w:shd w:val="pct5" w:color="auto" w:fill="auto"/>
          </w:tcPr>
          <w:p w14:paraId="7FE67F5B" w14:textId="77777777" w:rsidR="00CB6DB1" w:rsidRPr="00DF131D" w:rsidRDefault="00CB6DB1" w:rsidP="00792B78">
            <w:pPr>
              <w:rPr>
                <w:b/>
              </w:rPr>
            </w:pPr>
            <w:r w:rsidRPr="00DF131D">
              <w:rPr>
                <w:b/>
              </w:rPr>
              <w:t>Maßnahme</w:t>
            </w:r>
          </w:p>
        </w:tc>
        <w:tc>
          <w:tcPr>
            <w:tcW w:w="2126" w:type="dxa"/>
            <w:shd w:val="pct5" w:color="auto" w:fill="auto"/>
          </w:tcPr>
          <w:p w14:paraId="48B0CECD" w14:textId="77777777" w:rsidR="00CB6DB1" w:rsidRPr="00DF131D" w:rsidRDefault="00CB6DB1" w:rsidP="00792B78">
            <w:pPr>
              <w:rPr>
                <w:b/>
              </w:rPr>
            </w:pPr>
            <w:r w:rsidRPr="00DF131D">
              <w:rPr>
                <w:b/>
              </w:rPr>
              <w:t>Melden an</w:t>
            </w:r>
          </w:p>
        </w:tc>
        <w:tc>
          <w:tcPr>
            <w:tcW w:w="2162" w:type="dxa"/>
            <w:shd w:val="pct5" w:color="auto" w:fill="auto"/>
          </w:tcPr>
          <w:p w14:paraId="41FA7B58" w14:textId="77777777" w:rsidR="00CB6DB1" w:rsidRPr="00DF131D" w:rsidRDefault="00CB6DB1" w:rsidP="002C0C32">
            <w:pPr>
              <w:rPr>
                <w:b/>
              </w:rPr>
            </w:pPr>
            <w:r w:rsidRPr="00DF131D">
              <w:rPr>
                <w:b/>
              </w:rPr>
              <w:t>Telefonnummer / Meldeweg</w:t>
            </w:r>
          </w:p>
        </w:tc>
      </w:tr>
      <w:tr w:rsidR="00CB6DB1" w:rsidRPr="00DF131D" w14:paraId="6D48A0EC" w14:textId="77777777" w:rsidTr="0043797C">
        <w:tc>
          <w:tcPr>
            <w:tcW w:w="2093" w:type="dxa"/>
          </w:tcPr>
          <w:p w14:paraId="500093EA" w14:textId="77777777" w:rsidR="00CB6DB1" w:rsidRPr="002C0C32" w:rsidRDefault="002C0C32" w:rsidP="002C0C32">
            <w:pPr>
              <w:rPr>
                <w:color w:val="FF0000"/>
              </w:rPr>
            </w:pPr>
            <w:r w:rsidRPr="002C0C32">
              <w:rPr>
                <w:color w:val="FF0000"/>
              </w:rPr>
              <w:t>Brand</w:t>
            </w:r>
          </w:p>
        </w:tc>
        <w:tc>
          <w:tcPr>
            <w:tcW w:w="3260" w:type="dxa"/>
          </w:tcPr>
          <w:p w14:paraId="413758AA" w14:textId="77777777" w:rsidR="002C0C32" w:rsidRPr="002C0C32" w:rsidRDefault="002C0C32" w:rsidP="002C0C32">
            <w:pPr>
              <w:rPr>
                <w:color w:val="FF0000"/>
              </w:rPr>
            </w:pPr>
            <w:r w:rsidRPr="002C0C32">
              <w:rPr>
                <w:color w:val="FF0000"/>
              </w:rPr>
              <w:t xml:space="preserve">Alarmierung </w:t>
            </w:r>
          </w:p>
          <w:p w14:paraId="035157BD" w14:textId="77777777" w:rsidR="002C0C32" w:rsidRPr="002C0C32" w:rsidRDefault="002C0C32" w:rsidP="002C0C32">
            <w:pPr>
              <w:rPr>
                <w:color w:val="FF0000"/>
              </w:rPr>
            </w:pPr>
          </w:p>
        </w:tc>
        <w:tc>
          <w:tcPr>
            <w:tcW w:w="2126" w:type="dxa"/>
          </w:tcPr>
          <w:p w14:paraId="629FA94D" w14:textId="77777777" w:rsidR="002C0C32" w:rsidRPr="002C0C32" w:rsidRDefault="002C0C32" w:rsidP="002C0C32">
            <w:pPr>
              <w:rPr>
                <w:color w:val="FF0000"/>
              </w:rPr>
            </w:pPr>
            <w:r w:rsidRPr="002C0C32">
              <w:rPr>
                <w:color w:val="FF0000"/>
              </w:rPr>
              <w:t xml:space="preserve">Feuerwehr  </w:t>
            </w:r>
          </w:p>
          <w:p w14:paraId="222EDF4B" w14:textId="77777777" w:rsidR="00CB6DB1" w:rsidRPr="002C0C32" w:rsidRDefault="002C0C32" w:rsidP="002C0C32">
            <w:pPr>
              <w:rPr>
                <w:color w:val="FF0000"/>
              </w:rPr>
            </w:pPr>
            <w:r w:rsidRPr="002C0C32">
              <w:rPr>
                <w:color w:val="FF0000"/>
              </w:rPr>
              <w:t>GF</w:t>
            </w:r>
          </w:p>
        </w:tc>
        <w:tc>
          <w:tcPr>
            <w:tcW w:w="2162" w:type="dxa"/>
          </w:tcPr>
          <w:p w14:paraId="7B391570" w14:textId="77777777" w:rsidR="002C0C32" w:rsidRPr="002C0C32" w:rsidRDefault="002C0C32" w:rsidP="002C0C32">
            <w:pPr>
              <w:rPr>
                <w:color w:val="FF0000"/>
              </w:rPr>
            </w:pPr>
            <w:r w:rsidRPr="002C0C32">
              <w:rPr>
                <w:color w:val="FF0000"/>
              </w:rPr>
              <w:t xml:space="preserve">112 </w:t>
            </w:r>
          </w:p>
          <w:p w14:paraId="57F857AE" w14:textId="77777777" w:rsidR="00CB6DB1" w:rsidRPr="002C0C32" w:rsidRDefault="002C0C32" w:rsidP="002C0C32">
            <w:pPr>
              <w:rPr>
                <w:color w:val="FF0000"/>
              </w:rPr>
            </w:pPr>
            <w:r w:rsidRPr="002C0C32">
              <w:rPr>
                <w:color w:val="FF0000"/>
              </w:rPr>
              <w:t>08004305700</w:t>
            </w:r>
          </w:p>
        </w:tc>
      </w:tr>
      <w:tr w:rsidR="00CB6DB1" w:rsidRPr="00DF131D" w14:paraId="59EB9750" w14:textId="77777777" w:rsidTr="0043797C">
        <w:tc>
          <w:tcPr>
            <w:tcW w:w="2093" w:type="dxa"/>
          </w:tcPr>
          <w:p w14:paraId="16528176" w14:textId="77777777" w:rsidR="00CB6DB1" w:rsidRPr="002C0C32" w:rsidRDefault="002C0C32" w:rsidP="002C0C32">
            <w:pPr>
              <w:rPr>
                <w:color w:val="FF0000"/>
              </w:rPr>
            </w:pPr>
            <w:r w:rsidRPr="002C0C32">
              <w:rPr>
                <w:color w:val="FF0000"/>
              </w:rPr>
              <w:t xml:space="preserve">Arbeitsunfall </w:t>
            </w:r>
          </w:p>
        </w:tc>
        <w:tc>
          <w:tcPr>
            <w:tcW w:w="3260" w:type="dxa"/>
          </w:tcPr>
          <w:p w14:paraId="763D4BEE" w14:textId="77777777" w:rsidR="00CB6DB1" w:rsidRPr="002C0C32" w:rsidRDefault="002C0C32" w:rsidP="002C0C32">
            <w:pPr>
              <w:rPr>
                <w:color w:val="FF0000"/>
              </w:rPr>
            </w:pPr>
            <w:r w:rsidRPr="002C0C32">
              <w:rPr>
                <w:color w:val="FF0000"/>
              </w:rPr>
              <w:t>Erste Hilfe</w:t>
            </w:r>
          </w:p>
          <w:p w14:paraId="2896CEEA" w14:textId="77777777" w:rsidR="002C0C32" w:rsidRPr="002C0C32" w:rsidRDefault="002C0C32" w:rsidP="002C0C32">
            <w:pPr>
              <w:rPr>
                <w:color w:val="FF0000"/>
              </w:rPr>
            </w:pPr>
            <w:r w:rsidRPr="002C0C32">
              <w:rPr>
                <w:color w:val="FF0000"/>
              </w:rPr>
              <w:t>Ausfüllen Meldebogen</w:t>
            </w:r>
          </w:p>
        </w:tc>
        <w:tc>
          <w:tcPr>
            <w:tcW w:w="2126" w:type="dxa"/>
          </w:tcPr>
          <w:p w14:paraId="3C8CBEC0" w14:textId="77777777" w:rsidR="00CB6DB1" w:rsidRPr="002C0C32" w:rsidRDefault="00C974F1" w:rsidP="002C0C32">
            <w:pPr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</w:p>
        </w:tc>
        <w:tc>
          <w:tcPr>
            <w:tcW w:w="2162" w:type="dxa"/>
          </w:tcPr>
          <w:p w14:paraId="7E7E9A1F" w14:textId="77777777" w:rsidR="00CB6DB1" w:rsidRPr="002C0C32" w:rsidRDefault="00CB6DB1" w:rsidP="002C0C32">
            <w:pPr>
              <w:rPr>
                <w:color w:val="FF0000"/>
              </w:rPr>
            </w:pPr>
          </w:p>
        </w:tc>
      </w:tr>
      <w:tr w:rsidR="00CB6DB1" w:rsidRPr="00DF131D" w14:paraId="3F68E3E1" w14:textId="77777777" w:rsidTr="0043797C">
        <w:tc>
          <w:tcPr>
            <w:tcW w:w="2093" w:type="dxa"/>
          </w:tcPr>
          <w:p w14:paraId="3E18C23D" w14:textId="77777777" w:rsidR="00CB6DB1" w:rsidRPr="00DF131D" w:rsidRDefault="00CB6DB1" w:rsidP="002C0C32"/>
        </w:tc>
        <w:tc>
          <w:tcPr>
            <w:tcW w:w="3260" w:type="dxa"/>
          </w:tcPr>
          <w:p w14:paraId="56E06065" w14:textId="77777777" w:rsidR="00CB6DB1" w:rsidRPr="00DF131D" w:rsidRDefault="00CB6DB1" w:rsidP="002C0C32"/>
        </w:tc>
        <w:tc>
          <w:tcPr>
            <w:tcW w:w="2126" w:type="dxa"/>
          </w:tcPr>
          <w:p w14:paraId="78DEF268" w14:textId="77777777" w:rsidR="00CB6DB1" w:rsidRPr="00DF131D" w:rsidRDefault="00CB6DB1" w:rsidP="002C0C32"/>
        </w:tc>
        <w:tc>
          <w:tcPr>
            <w:tcW w:w="2162" w:type="dxa"/>
          </w:tcPr>
          <w:p w14:paraId="1C067951" w14:textId="77777777" w:rsidR="00CB6DB1" w:rsidRPr="00DF131D" w:rsidRDefault="00CB6DB1" w:rsidP="002C0C32"/>
        </w:tc>
      </w:tr>
      <w:tr w:rsidR="00CB6DB1" w:rsidRPr="00DF131D" w14:paraId="44F3FFFF" w14:textId="77777777" w:rsidTr="0043797C">
        <w:tc>
          <w:tcPr>
            <w:tcW w:w="2093" w:type="dxa"/>
          </w:tcPr>
          <w:p w14:paraId="35FB0535" w14:textId="77777777" w:rsidR="00CB6DB1" w:rsidRPr="00DF131D" w:rsidRDefault="00CB6DB1" w:rsidP="002C0C32"/>
        </w:tc>
        <w:tc>
          <w:tcPr>
            <w:tcW w:w="3260" w:type="dxa"/>
          </w:tcPr>
          <w:p w14:paraId="7A038D41" w14:textId="77777777" w:rsidR="00CB6DB1" w:rsidRPr="00DF131D" w:rsidRDefault="00CB6DB1" w:rsidP="002C0C32"/>
        </w:tc>
        <w:tc>
          <w:tcPr>
            <w:tcW w:w="2126" w:type="dxa"/>
          </w:tcPr>
          <w:p w14:paraId="754EEFFF" w14:textId="77777777" w:rsidR="00CB6DB1" w:rsidRPr="00DF131D" w:rsidRDefault="00CB6DB1" w:rsidP="002C0C32"/>
        </w:tc>
        <w:tc>
          <w:tcPr>
            <w:tcW w:w="2162" w:type="dxa"/>
          </w:tcPr>
          <w:p w14:paraId="7059ED5D" w14:textId="77777777" w:rsidR="00CB6DB1" w:rsidRPr="00DF131D" w:rsidRDefault="00CB6DB1" w:rsidP="002C0C32"/>
        </w:tc>
      </w:tr>
      <w:tr w:rsidR="00CB6DB1" w:rsidRPr="00F10830" w14:paraId="59898DD2" w14:textId="77777777" w:rsidTr="0043797C">
        <w:tc>
          <w:tcPr>
            <w:tcW w:w="2093" w:type="dxa"/>
          </w:tcPr>
          <w:p w14:paraId="5FB0B32D" w14:textId="77777777" w:rsidR="00CB6DB1" w:rsidRPr="00F10830" w:rsidRDefault="00CB6DB1" w:rsidP="002C0C32"/>
        </w:tc>
        <w:tc>
          <w:tcPr>
            <w:tcW w:w="3260" w:type="dxa"/>
          </w:tcPr>
          <w:p w14:paraId="18D6A183" w14:textId="77777777" w:rsidR="00CB6DB1" w:rsidRPr="00F10830" w:rsidRDefault="00CB6DB1" w:rsidP="002C0C32"/>
        </w:tc>
        <w:tc>
          <w:tcPr>
            <w:tcW w:w="2126" w:type="dxa"/>
          </w:tcPr>
          <w:p w14:paraId="7CFEE219" w14:textId="77777777" w:rsidR="00CB6DB1" w:rsidRPr="00F10830" w:rsidRDefault="00CB6DB1" w:rsidP="002C0C32"/>
        </w:tc>
        <w:tc>
          <w:tcPr>
            <w:tcW w:w="2162" w:type="dxa"/>
          </w:tcPr>
          <w:p w14:paraId="5934CC2C" w14:textId="77777777" w:rsidR="00CB6DB1" w:rsidRPr="00F10830" w:rsidRDefault="00CB6DB1" w:rsidP="002C0C32"/>
        </w:tc>
      </w:tr>
      <w:tr w:rsidR="00CB6DB1" w:rsidRPr="00F10830" w14:paraId="3E453558" w14:textId="77777777" w:rsidTr="0043797C">
        <w:tc>
          <w:tcPr>
            <w:tcW w:w="2093" w:type="dxa"/>
          </w:tcPr>
          <w:p w14:paraId="0D12A954" w14:textId="77777777" w:rsidR="00CB6DB1" w:rsidRPr="00F10830" w:rsidRDefault="00CB6DB1" w:rsidP="002C0C32"/>
        </w:tc>
        <w:tc>
          <w:tcPr>
            <w:tcW w:w="3260" w:type="dxa"/>
          </w:tcPr>
          <w:p w14:paraId="1FF6AE8B" w14:textId="77777777" w:rsidR="00CB6DB1" w:rsidRPr="00F10830" w:rsidRDefault="00CB6DB1" w:rsidP="002C0C32"/>
        </w:tc>
        <w:tc>
          <w:tcPr>
            <w:tcW w:w="2126" w:type="dxa"/>
          </w:tcPr>
          <w:p w14:paraId="5592D8B8" w14:textId="77777777" w:rsidR="00CB6DB1" w:rsidRPr="00F10830" w:rsidRDefault="00CB6DB1" w:rsidP="002C0C32"/>
        </w:tc>
        <w:tc>
          <w:tcPr>
            <w:tcW w:w="2162" w:type="dxa"/>
          </w:tcPr>
          <w:p w14:paraId="7D90FCF5" w14:textId="77777777" w:rsidR="00CB6DB1" w:rsidRPr="00F10830" w:rsidRDefault="00CB6DB1" w:rsidP="002C0C32"/>
        </w:tc>
      </w:tr>
      <w:tr w:rsidR="00CB6DB1" w:rsidRPr="00F10830" w14:paraId="415F554A" w14:textId="77777777" w:rsidTr="0043797C">
        <w:tc>
          <w:tcPr>
            <w:tcW w:w="2093" w:type="dxa"/>
          </w:tcPr>
          <w:p w14:paraId="001C5201" w14:textId="77777777" w:rsidR="00CB6DB1" w:rsidRPr="00F10830" w:rsidRDefault="00CB6DB1" w:rsidP="002C0C32"/>
        </w:tc>
        <w:tc>
          <w:tcPr>
            <w:tcW w:w="3260" w:type="dxa"/>
          </w:tcPr>
          <w:p w14:paraId="5982AC74" w14:textId="77777777" w:rsidR="00CB6DB1" w:rsidRPr="00F10830" w:rsidRDefault="00CB6DB1" w:rsidP="002C0C32"/>
        </w:tc>
        <w:tc>
          <w:tcPr>
            <w:tcW w:w="2126" w:type="dxa"/>
          </w:tcPr>
          <w:p w14:paraId="051ED1E9" w14:textId="77777777" w:rsidR="00CB6DB1" w:rsidRPr="00F10830" w:rsidRDefault="00CB6DB1" w:rsidP="002C0C32"/>
        </w:tc>
        <w:tc>
          <w:tcPr>
            <w:tcW w:w="2162" w:type="dxa"/>
          </w:tcPr>
          <w:p w14:paraId="0A678B80" w14:textId="77777777" w:rsidR="00CB6DB1" w:rsidRPr="00F10830" w:rsidRDefault="00CB6DB1" w:rsidP="002C0C32"/>
        </w:tc>
      </w:tr>
      <w:tr w:rsidR="00CB6DB1" w:rsidRPr="00F10830" w14:paraId="3534CB3B" w14:textId="77777777" w:rsidTr="0043797C">
        <w:tc>
          <w:tcPr>
            <w:tcW w:w="2093" w:type="dxa"/>
          </w:tcPr>
          <w:p w14:paraId="0157BCAC" w14:textId="77777777" w:rsidR="00CB6DB1" w:rsidRPr="00F10830" w:rsidRDefault="00CB6DB1" w:rsidP="002C0C32"/>
        </w:tc>
        <w:tc>
          <w:tcPr>
            <w:tcW w:w="3260" w:type="dxa"/>
          </w:tcPr>
          <w:p w14:paraId="1DEDBC39" w14:textId="77777777" w:rsidR="00CB6DB1" w:rsidRPr="00F10830" w:rsidRDefault="00CB6DB1" w:rsidP="002C0C32"/>
        </w:tc>
        <w:tc>
          <w:tcPr>
            <w:tcW w:w="2126" w:type="dxa"/>
          </w:tcPr>
          <w:p w14:paraId="445A90DA" w14:textId="77777777" w:rsidR="00CB6DB1" w:rsidRPr="00F10830" w:rsidRDefault="00CB6DB1" w:rsidP="002C0C32"/>
        </w:tc>
        <w:tc>
          <w:tcPr>
            <w:tcW w:w="2162" w:type="dxa"/>
          </w:tcPr>
          <w:p w14:paraId="6173DEBC" w14:textId="77777777" w:rsidR="00CB6DB1" w:rsidRPr="00F10830" w:rsidRDefault="00CB6DB1" w:rsidP="002C0C32"/>
        </w:tc>
      </w:tr>
      <w:tr w:rsidR="00CB6DB1" w:rsidRPr="00F10830" w14:paraId="0E197B95" w14:textId="77777777" w:rsidTr="0043797C">
        <w:tc>
          <w:tcPr>
            <w:tcW w:w="2093" w:type="dxa"/>
          </w:tcPr>
          <w:p w14:paraId="456576B7" w14:textId="77777777" w:rsidR="00CB6DB1" w:rsidRPr="00F10830" w:rsidRDefault="00CB6DB1" w:rsidP="002C0C32"/>
        </w:tc>
        <w:tc>
          <w:tcPr>
            <w:tcW w:w="3260" w:type="dxa"/>
          </w:tcPr>
          <w:p w14:paraId="608833FA" w14:textId="77777777" w:rsidR="00CB6DB1" w:rsidRPr="00F10830" w:rsidRDefault="00CB6DB1" w:rsidP="002C0C32"/>
        </w:tc>
        <w:tc>
          <w:tcPr>
            <w:tcW w:w="2126" w:type="dxa"/>
          </w:tcPr>
          <w:p w14:paraId="643EF46E" w14:textId="77777777" w:rsidR="00CB6DB1" w:rsidRPr="00F10830" w:rsidRDefault="00CB6DB1" w:rsidP="002C0C32"/>
        </w:tc>
        <w:tc>
          <w:tcPr>
            <w:tcW w:w="2162" w:type="dxa"/>
          </w:tcPr>
          <w:p w14:paraId="5E340E67" w14:textId="77777777" w:rsidR="00CB6DB1" w:rsidRPr="00F10830" w:rsidRDefault="00CB6DB1" w:rsidP="002C0C32"/>
        </w:tc>
      </w:tr>
      <w:tr w:rsidR="00CB6DB1" w:rsidRPr="00F10830" w14:paraId="781AE009" w14:textId="77777777" w:rsidTr="0043797C">
        <w:tc>
          <w:tcPr>
            <w:tcW w:w="2093" w:type="dxa"/>
          </w:tcPr>
          <w:p w14:paraId="02A6C7C4" w14:textId="77777777" w:rsidR="00CB6DB1" w:rsidRPr="00F10830" w:rsidRDefault="00CB6DB1" w:rsidP="002C0C32"/>
        </w:tc>
        <w:tc>
          <w:tcPr>
            <w:tcW w:w="3260" w:type="dxa"/>
          </w:tcPr>
          <w:p w14:paraId="534A6C5D" w14:textId="77777777" w:rsidR="00CB6DB1" w:rsidRPr="00F10830" w:rsidRDefault="00CB6DB1" w:rsidP="002C0C32"/>
        </w:tc>
        <w:tc>
          <w:tcPr>
            <w:tcW w:w="2126" w:type="dxa"/>
          </w:tcPr>
          <w:p w14:paraId="692C1489" w14:textId="77777777" w:rsidR="00CB6DB1" w:rsidRPr="00F10830" w:rsidRDefault="00CB6DB1" w:rsidP="002C0C32"/>
        </w:tc>
        <w:tc>
          <w:tcPr>
            <w:tcW w:w="2162" w:type="dxa"/>
          </w:tcPr>
          <w:p w14:paraId="5B1CBA10" w14:textId="77777777" w:rsidR="00CB6DB1" w:rsidRPr="00F10830" w:rsidRDefault="00CB6DB1" w:rsidP="002C0C32"/>
        </w:tc>
      </w:tr>
      <w:tr w:rsidR="00CB6DB1" w:rsidRPr="00F10830" w14:paraId="79F37F0D" w14:textId="77777777" w:rsidTr="0043797C">
        <w:tc>
          <w:tcPr>
            <w:tcW w:w="2093" w:type="dxa"/>
          </w:tcPr>
          <w:p w14:paraId="3A11AC83" w14:textId="77777777" w:rsidR="00CB6DB1" w:rsidRPr="00F10830" w:rsidRDefault="00CB6DB1" w:rsidP="002C0C32"/>
        </w:tc>
        <w:tc>
          <w:tcPr>
            <w:tcW w:w="3260" w:type="dxa"/>
          </w:tcPr>
          <w:p w14:paraId="5313DF27" w14:textId="77777777" w:rsidR="00CB6DB1" w:rsidRPr="00F10830" w:rsidRDefault="00CB6DB1" w:rsidP="002C0C32"/>
        </w:tc>
        <w:tc>
          <w:tcPr>
            <w:tcW w:w="2126" w:type="dxa"/>
          </w:tcPr>
          <w:p w14:paraId="3C64B289" w14:textId="77777777" w:rsidR="00CB6DB1" w:rsidRPr="00F10830" w:rsidRDefault="00CB6DB1" w:rsidP="002C0C32"/>
        </w:tc>
        <w:tc>
          <w:tcPr>
            <w:tcW w:w="2162" w:type="dxa"/>
          </w:tcPr>
          <w:p w14:paraId="7E2203AA" w14:textId="77777777" w:rsidR="00CB6DB1" w:rsidRPr="00F10830" w:rsidRDefault="00CB6DB1" w:rsidP="002C0C32"/>
        </w:tc>
      </w:tr>
      <w:tr w:rsidR="00CB6DB1" w:rsidRPr="00F10830" w14:paraId="0B55AA64" w14:textId="77777777" w:rsidTr="0043797C">
        <w:tc>
          <w:tcPr>
            <w:tcW w:w="2093" w:type="dxa"/>
          </w:tcPr>
          <w:p w14:paraId="0D5DFDF4" w14:textId="77777777" w:rsidR="00CB6DB1" w:rsidRPr="00F10830" w:rsidRDefault="00CB6DB1" w:rsidP="002C0C32"/>
        </w:tc>
        <w:tc>
          <w:tcPr>
            <w:tcW w:w="3260" w:type="dxa"/>
          </w:tcPr>
          <w:p w14:paraId="69E4203A" w14:textId="77777777" w:rsidR="00CB6DB1" w:rsidRPr="00F10830" w:rsidRDefault="00CB6DB1" w:rsidP="002C0C32"/>
        </w:tc>
        <w:tc>
          <w:tcPr>
            <w:tcW w:w="2126" w:type="dxa"/>
          </w:tcPr>
          <w:p w14:paraId="6FB53FD0" w14:textId="77777777" w:rsidR="00CB6DB1" w:rsidRPr="00F10830" w:rsidRDefault="00CB6DB1" w:rsidP="002C0C32"/>
        </w:tc>
        <w:tc>
          <w:tcPr>
            <w:tcW w:w="2162" w:type="dxa"/>
          </w:tcPr>
          <w:p w14:paraId="175DFA3D" w14:textId="77777777" w:rsidR="00CB6DB1" w:rsidRPr="00F10830" w:rsidRDefault="00CB6DB1" w:rsidP="002C0C32"/>
        </w:tc>
      </w:tr>
      <w:tr w:rsidR="00CB6DB1" w:rsidRPr="00F10830" w14:paraId="364CBBDD" w14:textId="77777777" w:rsidTr="0043797C">
        <w:tc>
          <w:tcPr>
            <w:tcW w:w="2093" w:type="dxa"/>
          </w:tcPr>
          <w:p w14:paraId="70766297" w14:textId="77777777" w:rsidR="00CB6DB1" w:rsidRPr="00F10830" w:rsidRDefault="00CB6DB1" w:rsidP="002C0C32"/>
        </w:tc>
        <w:tc>
          <w:tcPr>
            <w:tcW w:w="3260" w:type="dxa"/>
          </w:tcPr>
          <w:p w14:paraId="08B137C4" w14:textId="77777777" w:rsidR="00CB6DB1" w:rsidRPr="00F10830" w:rsidRDefault="00CB6DB1" w:rsidP="002C0C32"/>
        </w:tc>
        <w:tc>
          <w:tcPr>
            <w:tcW w:w="2126" w:type="dxa"/>
          </w:tcPr>
          <w:p w14:paraId="11B505E4" w14:textId="77777777" w:rsidR="00CB6DB1" w:rsidRPr="00F10830" w:rsidRDefault="00CB6DB1" w:rsidP="002C0C32"/>
        </w:tc>
        <w:tc>
          <w:tcPr>
            <w:tcW w:w="2162" w:type="dxa"/>
          </w:tcPr>
          <w:p w14:paraId="68AFAB55" w14:textId="77777777" w:rsidR="00CB6DB1" w:rsidRPr="00F10830" w:rsidRDefault="00CB6DB1" w:rsidP="002C0C32"/>
        </w:tc>
      </w:tr>
      <w:tr w:rsidR="00CB6DB1" w:rsidRPr="00F10830" w14:paraId="63A4BEAD" w14:textId="77777777" w:rsidTr="0043797C">
        <w:tc>
          <w:tcPr>
            <w:tcW w:w="2093" w:type="dxa"/>
          </w:tcPr>
          <w:p w14:paraId="38CFDAE9" w14:textId="77777777" w:rsidR="00CB6DB1" w:rsidRPr="00F10830" w:rsidRDefault="00CB6DB1" w:rsidP="002C0C32"/>
        </w:tc>
        <w:tc>
          <w:tcPr>
            <w:tcW w:w="3260" w:type="dxa"/>
          </w:tcPr>
          <w:p w14:paraId="190DFD61" w14:textId="77777777" w:rsidR="00CB6DB1" w:rsidRPr="00F10830" w:rsidRDefault="00CB6DB1" w:rsidP="002C0C32"/>
        </w:tc>
        <w:tc>
          <w:tcPr>
            <w:tcW w:w="2126" w:type="dxa"/>
          </w:tcPr>
          <w:p w14:paraId="48BE38D2" w14:textId="77777777" w:rsidR="00CB6DB1" w:rsidRPr="00F10830" w:rsidRDefault="00CB6DB1" w:rsidP="002C0C32"/>
        </w:tc>
        <w:tc>
          <w:tcPr>
            <w:tcW w:w="2162" w:type="dxa"/>
          </w:tcPr>
          <w:p w14:paraId="4496AE2D" w14:textId="77777777" w:rsidR="00CB6DB1" w:rsidRPr="00F10830" w:rsidRDefault="00CB6DB1" w:rsidP="002C0C32"/>
        </w:tc>
      </w:tr>
      <w:tr w:rsidR="00CB6DB1" w:rsidRPr="00F10830" w14:paraId="6E49FDCE" w14:textId="77777777" w:rsidTr="0043797C">
        <w:tc>
          <w:tcPr>
            <w:tcW w:w="2093" w:type="dxa"/>
          </w:tcPr>
          <w:p w14:paraId="4233D3E1" w14:textId="77777777" w:rsidR="00CB6DB1" w:rsidRPr="00F10830" w:rsidRDefault="00CB6DB1" w:rsidP="002C0C32"/>
        </w:tc>
        <w:tc>
          <w:tcPr>
            <w:tcW w:w="3260" w:type="dxa"/>
          </w:tcPr>
          <w:p w14:paraId="59544131" w14:textId="77777777" w:rsidR="00CB6DB1" w:rsidRPr="00F10830" w:rsidRDefault="00CB6DB1" w:rsidP="002C0C32"/>
        </w:tc>
        <w:tc>
          <w:tcPr>
            <w:tcW w:w="2126" w:type="dxa"/>
          </w:tcPr>
          <w:p w14:paraId="1055E891" w14:textId="77777777" w:rsidR="00CB6DB1" w:rsidRPr="00F10830" w:rsidRDefault="00CB6DB1" w:rsidP="002C0C32"/>
        </w:tc>
        <w:tc>
          <w:tcPr>
            <w:tcW w:w="2162" w:type="dxa"/>
          </w:tcPr>
          <w:p w14:paraId="4AC7CE81" w14:textId="77777777" w:rsidR="00CB6DB1" w:rsidRPr="00F10830" w:rsidRDefault="00CB6DB1" w:rsidP="002C0C32"/>
        </w:tc>
      </w:tr>
      <w:tr w:rsidR="00CB6DB1" w:rsidRPr="00F10830" w14:paraId="3B8CD47A" w14:textId="77777777" w:rsidTr="0043797C">
        <w:tc>
          <w:tcPr>
            <w:tcW w:w="2093" w:type="dxa"/>
          </w:tcPr>
          <w:p w14:paraId="279ACAF6" w14:textId="77777777" w:rsidR="00CB6DB1" w:rsidRPr="00F10830" w:rsidRDefault="00CB6DB1" w:rsidP="002C0C32"/>
        </w:tc>
        <w:tc>
          <w:tcPr>
            <w:tcW w:w="3260" w:type="dxa"/>
          </w:tcPr>
          <w:p w14:paraId="78691468" w14:textId="77777777" w:rsidR="00CB6DB1" w:rsidRPr="00F10830" w:rsidRDefault="00CB6DB1" w:rsidP="002C0C32"/>
        </w:tc>
        <w:tc>
          <w:tcPr>
            <w:tcW w:w="2126" w:type="dxa"/>
          </w:tcPr>
          <w:p w14:paraId="7240E033" w14:textId="77777777" w:rsidR="00CB6DB1" w:rsidRPr="00F10830" w:rsidRDefault="00CB6DB1" w:rsidP="002C0C32"/>
        </w:tc>
        <w:tc>
          <w:tcPr>
            <w:tcW w:w="2162" w:type="dxa"/>
          </w:tcPr>
          <w:p w14:paraId="3DE5FFA3" w14:textId="77777777" w:rsidR="00CB6DB1" w:rsidRPr="00F10830" w:rsidRDefault="00CB6DB1" w:rsidP="002C0C32"/>
        </w:tc>
      </w:tr>
      <w:tr w:rsidR="00CB6DB1" w:rsidRPr="00F10830" w14:paraId="2B2BA6FD" w14:textId="77777777" w:rsidTr="0043797C">
        <w:tc>
          <w:tcPr>
            <w:tcW w:w="2093" w:type="dxa"/>
          </w:tcPr>
          <w:p w14:paraId="24C01201" w14:textId="77777777" w:rsidR="00CB6DB1" w:rsidRPr="00F10830" w:rsidRDefault="00CB6DB1" w:rsidP="002C0C32"/>
        </w:tc>
        <w:tc>
          <w:tcPr>
            <w:tcW w:w="3260" w:type="dxa"/>
          </w:tcPr>
          <w:p w14:paraId="777F875A" w14:textId="77777777" w:rsidR="00CB6DB1" w:rsidRPr="00F10830" w:rsidRDefault="00CB6DB1" w:rsidP="002C0C32"/>
        </w:tc>
        <w:tc>
          <w:tcPr>
            <w:tcW w:w="2126" w:type="dxa"/>
          </w:tcPr>
          <w:p w14:paraId="72788379" w14:textId="77777777" w:rsidR="00CB6DB1" w:rsidRPr="00F10830" w:rsidRDefault="00CB6DB1" w:rsidP="002C0C32"/>
        </w:tc>
        <w:tc>
          <w:tcPr>
            <w:tcW w:w="2162" w:type="dxa"/>
          </w:tcPr>
          <w:p w14:paraId="1458BBDC" w14:textId="77777777" w:rsidR="00CB6DB1" w:rsidRPr="00F10830" w:rsidRDefault="00CB6DB1" w:rsidP="002C0C32"/>
        </w:tc>
      </w:tr>
      <w:tr w:rsidR="00CB6DB1" w:rsidRPr="00F10830" w14:paraId="348CB5CB" w14:textId="77777777" w:rsidTr="0043797C">
        <w:tc>
          <w:tcPr>
            <w:tcW w:w="2093" w:type="dxa"/>
          </w:tcPr>
          <w:p w14:paraId="44B1F700" w14:textId="77777777" w:rsidR="00CB6DB1" w:rsidRPr="00F10830" w:rsidRDefault="00CB6DB1" w:rsidP="002C0C32"/>
        </w:tc>
        <w:tc>
          <w:tcPr>
            <w:tcW w:w="3260" w:type="dxa"/>
          </w:tcPr>
          <w:p w14:paraId="7A5D9297" w14:textId="77777777" w:rsidR="00CB6DB1" w:rsidRPr="00F10830" w:rsidRDefault="00CB6DB1" w:rsidP="002C0C32"/>
        </w:tc>
        <w:tc>
          <w:tcPr>
            <w:tcW w:w="2126" w:type="dxa"/>
          </w:tcPr>
          <w:p w14:paraId="72CD91A8" w14:textId="77777777" w:rsidR="00CB6DB1" w:rsidRPr="00F10830" w:rsidRDefault="00CB6DB1" w:rsidP="002C0C32"/>
        </w:tc>
        <w:tc>
          <w:tcPr>
            <w:tcW w:w="2162" w:type="dxa"/>
          </w:tcPr>
          <w:p w14:paraId="5359BBF6" w14:textId="77777777" w:rsidR="00CB6DB1" w:rsidRPr="00F10830" w:rsidRDefault="00CB6DB1" w:rsidP="002C0C32"/>
        </w:tc>
      </w:tr>
      <w:tr w:rsidR="00CB6DB1" w:rsidRPr="00F10830" w14:paraId="0DBD1C9D" w14:textId="77777777" w:rsidTr="0043797C">
        <w:tc>
          <w:tcPr>
            <w:tcW w:w="2093" w:type="dxa"/>
          </w:tcPr>
          <w:p w14:paraId="1526F607" w14:textId="77777777" w:rsidR="00CB6DB1" w:rsidRPr="00F10830" w:rsidRDefault="00CB6DB1" w:rsidP="002C0C32"/>
        </w:tc>
        <w:tc>
          <w:tcPr>
            <w:tcW w:w="3260" w:type="dxa"/>
          </w:tcPr>
          <w:p w14:paraId="12B936C0" w14:textId="77777777" w:rsidR="00CB6DB1" w:rsidRPr="00F10830" w:rsidRDefault="00CB6DB1" w:rsidP="002C0C32"/>
        </w:tc>
        <w:tc>
          <w:tcPr>
            <w:tcW w:w="2126" w:type="dxa"/>
          </w:tcPr>
          <w:p w14:paraId="66760CCF" w14:textId="77777777" w:rsidR="00CB6DB1" w:rsidRPr="00F10830" w:rsidRDefault="00CB6DB1" w:rsidP="002C0C32"/>
        </w:tc>
        <w:tc>
          <w:tcPr>
            <w:tcW w:w="2162" w:type="dxa"/>
          </w:tcPr>
          <w:p w14:paraId="59D64FB8" w14:textId="77777777" w:rsidR="00CB6DB1" w:rsidRPr="00F10830" w:rsidRDefault="00CB6DB1" w:rsidP="002C0C32"/>
        </w:tc>
      </w:tr>
      <w:tr w:rsidR="00CB6DB1" w:rsidRPr="00F10830" w14:paraId="584816DA" w14:textId="77777777" w:rsidTr="0043797C">
        <w:tc>
          <w:tcPr>
            <w:tcW w:w="2093" w:type="dxa"/>
          </w:tcPr>
          <w:p w14:paraId="2AFF738D" w14:textId="77777777" w:rsidR="00CB6DB1" w:rsidRPr="00F10830" w:rsidRDefault="00CB6DB1" w:rsidP="002C0C32"/>
        </w:tc>
        <w:tc>
          <w:tcPr>
            <w:tcW w:w="3260" w:type="dxa"/>
          </w:tcPr>
          <w:p w14:paraId="2500AAC3" w14:textId="77777777" w:rsidR="00CB6DB1" w:rsidRPr="00F10830" w:rsidRDefault="00CB6DB1" w:rsidP="002C0C32"/>
        </w:tc>
        <w:tc>
          <w:tcPr>
            <w:tcW w:w="2126" w:type="dxa"/>
          </w:tcPr>
          <w:p w14:paraId="25A3B9B5" w14:textId="77777777" w:rsidR="00CB6DB1" w:rsidRPr="00F10830" w:rsidRDefault="00CB6DB1" w:rsidP="002C0C32"/>
        </w:tc>
        <w:tc>
          <w:tcPr>
            <w:tcW w:w="2162" w:type="dxa"/>
          </w:tcPr>
          <w:p w14:paraId="15181771" w14:textId="77777777" w:rsidR="00CB6DB1" w:rsidRPr="00F10830" w:rsidRDefault="00CB6DB1" w:rsidP="002C0C32"/>
        </w:tc>
      </w:tr>
      <w:tr w:rsidR="00CB6DB1" w:rsidRPr="00F10830" w14:paraId="25F72570" w14:textId="77777777" w:rsidTr="0043797C">
        <w:tc>
          <w:tcPr>
            <w:tcW w:w="2093" w:type="dxa"/>
          </w:tcPr>
          <w:p w14:paraId="60A18A00" w14:textId="77777777" w:rsidR="00CB6DB1" w:rsidRPr="00F10830" w:rsidRDefault="00CB6DB1" w:rsidP="002C0C32"/>
        </w:tc>
        <w:tc>
          <w:tcPr>
            <w:tcW w:w="3260" w:type="dxa"/>
          </w:tcPr>
          <w:p w14:paraId="303815EA" w14:textId="77777777" w:rsidR="00CB6DB1" w:rsidRPr="00F10830" w:rsidRDefault="00CB6DB1" w:rsidP="002C0C32"/>
        </w:tc>
        <w:tc>
          <w:tcPr>
            <w:tcW w:w="2126" w:type="dxa"/>
          </w:tcPr>
          <w:p w14:paraId="72AD8BC5" w14:textId="77777777" w:rsidR="00CB6DB1" w:rsidRPr="00F10830" w:rsidRDefault="00CB6DB1" w:rsidP="002C0C32"/>
        </w:tc>
        <w:tc>
          <w:tcPr>
            <w:tcW w:w="2162" w:type="dxa"/>
          </w:tcPr>
          <w:p w14:paraId="06D7F5A3" w14:textId="77777777" w:rsidR="00CB6DB1" w:rsidRPr="00F10830" w:rsidRDefault="00CB6DB1" w:rsidP="002C0C32"/>
        </w:tc>
      </w:tr>
      <w:tr w:rsidR="00CB6DB1" w:rsidRPr="00F10830" w14:paraId="7B2B3330" w14:textId="77777777" w:rsidTr="0043797C">
        <w:tc>
          <w:tcPr>
            <w:tcW w:w="2093" w:type="dxa"/>
          </w:tcPr>
          <w:p w14:paraId="15640E82" w14:textId="77777777" w:rsidR="00CB6DB1" w:rsidRPr="00F10830" w:rsidRDefault="00CB6DB1" w:rsidP="002C0C32"/>
        </w:tc>
        <w:tc>
          <w:tcPr>
            <w:tcW w:w="3260" w:type="dxa"/>
          </w:tcPr>
          <w:p w14:paraId="3A8D5C61" w14:textId="77777777" w:rsidR="00CB6DB1" w:rsidRPr="00F10830" w:rsidRDefault="00CB6DB1" w:rsidP="002C0C32"/>
        </w:tc>
        <w:tc>
          <w:tcPr>
            <w:tcW w:w="2126" w:type="dxa"/>
          </w:tcPr>
          <w:p w14:paraId="5C1DD632" w14:textId="77777777" w:rsidR="00CB6DB1" w:rsidRPr="00F10830" w:rsidRDefault="00CB6DB1" w:rsidP="002C0C32"/>
        </w:tc>
        <w:tc>
          <w:tcPr>
            <w:tcW w:w="2162" w:type="dxa"/>
          </w:tcPr>
          <w:p w14:paraId="7FAF17A6" w14:textId="77777777" w:rsidR="00CB6DB1" w:rsidRPr="00F10830" w:rsidRDefault="00CB6DB1" w:rsidP="002C0C32"/>
        </w:tc>
      </w:tr>
    </w:tbl>
    <w:p w14:paraId="4357AA41" w14:textId="77777777" w:rsidR="00CB6DB1" w:rsidRPr="00CB6DB1" w:rsidRDefault="00CB6DB1" w:rsidP="00CB6DB1">
      <w:pPr>
        <w:rPr>
          <w:sz w:val="2"/>
          <w:szCs w:val="2"/>
        </w:rPr>
      </w:pPr>
    </w:p>
    <w:sectPr w:rsidR="00CB6DB1" w:rsidRPr="00CB6D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1" w:right="1418" w:bottom="1134" w:left="1418" w:header="720" w:footer="9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C9EFB" w14:textId="77777777" w:rsidR="006E411B" w:rsidRDefault="006E411B">
      <w:r>
        <w:separator/>
      </w:r>
    </w:p>
  </w:endnote>
  <w:endnote w:type="continuationSeparator" w:id="0">
    <w:p w14:paraId="5CC24C6F" w14:textId="77777777" w:rsidR="006E411B" w:rsidRDefault="006E4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poS">
    <w:altName w:val="Times New Roman"/>
    <w:charset w:val="00"/>
    <w:family w:val="auto"/>
    <w:pitch w:val="variable"/>
    <w:sig w:usb0="800001AF" w:usb1="000078F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FEF40" w14:textId="77777777" w:rsidR="003A0E5E" w:rsidRDefault="003A0E5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06907" w14:textId="0F57B703" w:rsidR="00CB6DB1" w:rsidRPr="00C974F1" w:rsidRDefault="00CB6DB1" w:rsidP="00CB6DB1">
    <w:pPr>
      <w:pStyle w:val="Fuzeile"/>
      <w:rPr>
        <w:rFonts w:asciiTheme="minorHAnsi" w:hAnsiTheme="minorHAnsi" w:cs="Arial"/>
        <w:lang w:val="de-CH"/>
      </w:rPr>
    </w:pPr>
    <w:bookmarkStart w:id="0" w:name="OLE_LINK1"/>
    <w:bookmarkStart w:id="1" w:name="OLE_LINK2"/>
    <w:r w:rsidRPr="00C974F1">
      <w:rPr>
        <w:rFonts w:asciiTheme="minorHAnsi" w:hAnsiTheme="minorHAnsi" w:cs="Arial"/>
        <w:lang w:val="de-CH"/>
      </w:rPr>
      <w:t xml:space="preserve">Version 0, Seite </w:t>
    </w:r>
    <w:r w:rsidRPr="00C974F1">
      <w:rPr>
        <w:rFonts w:asciiTheme="minorHAnsi" w:hAnsiTheme="minorHAnsi" w:cs="Arial"/>
        <w:lang w:val="de-CH"/>
      </w:rPr>
      <w:fldChar w:fldCharType="begin"/>
    </w:r>
    <w:r w:rsidRPr="00C974F1">
      <w:rPr>
        <w:rFonts w:asciiTheme="minorHAnsi" w:hAnsiTheme="minorHAnsi" w:cs="Arial"/>
        <w:lang w:val="de-CH"/>
      </w:rPr>
      <w:instrText xml:space="preserve"> PAGE </w:instrText>
    </w:r>
    <w:r w:rsidRPr="00C974F1">
      <w:rPr>
        <w:rFonts w:asciiTheme="minorHAnsi" w:hAnsiTheme="minorHAnsi" w:cs="Arial"/>
        <w:lang w:val="de-CH"/>
      </w:rPr>
      <w:fldChar w:fldCharType="separate"/>
    </w:r>
    <w:r w:rsidR="003A0E5E">
      <w:rPr>
        <w:rFonts w:asciiTheme="minorHAnsi" w:hAnsiTheme="minorHAnsi" w:cs="Arial"/>
        <w:noProof/>
        <w:lang w:val="de-CH"/>
      </w:rPr>
      <w:t>1</w:t>
    </w:r>
    <w:r w:rsidRPr="00C974F1">
      <w:rPr>
        <w:rFonts w:asciiTheme="minorHAnsi" w:hAnsiTheme="minorHAnsi" w:cs="Arial"/>
        <w:lang w:val="de-CH"/>
      </w:rPr>
      <w:fldChar w:fldCharType="end"/>
    </w:r>
    <w:r w:rsidRPr="00C974F1">
      <w:rPr>
        <w:rFonts w:asciiTheme="minorHAnsi" w:hAnsiTheme="minorHAnsi" w:cs="Arial"/>
        <w:lang w:val="de-CH"/>
      </w:rPr>
      <w:t xml:space="preserve"> von </w:t>
    </w:r>
    <w:r w:rsidRPr="00C974F1">
      <w:rPr>
        <w:rFonts w:asciiTheme="minorHAnsi" w:hAnsiTheme="minorHAnsi" w:cs="Arial"/>
        <w:lang w:val="de-CH"/>
      </w:rPr>
      <w:fldChar w:fldCharType="begin"/>
    </w:r>
    <w:r w:rsidRPr="00C974F1">
      <w:rPr>
        <w:rFonts w:asciiTheme="minorHAnsi" w:hAnsiTheme="minorHAnsi" w:cs="Arial"/>
        <w:lang w:val="de-CH"/>
      </w:rPr>
      <w:instrText xml:space="preserve"> NUMPAGES </w:instrText>
    </w:r>
    <w:r w:rsidRPr="00C974F1">
      <w:rPr>
        <w:rFonts w:asciiTheme="minorHAnsi" w:hAnsiTheme="minorHAnsi" w:cs="Arial"/>
        <w:lang w:val="de-CH"/>
      </w:rPr>
      <w:fldChar w:fldCharType="separate"/>
    </w:r>
    <w:r w:rsidR="003A0E5E">
      <w:rPr>
        <w:rFonts w:asciiTheme="minorHAnsi" w:hAnsiTheme="minorHAnsi" w:cs="Arial"/>
        <w:noProof/>
        <w:lang w:val="de-CH"/>
      </w:rPr>
      <w:t>1</w:t>
    </w:r>
    <w:r w:rsidRPr="00C974F1">
      <w:rPr>
        <w:rFonts w:asciiTheme="minorHAnsi" w:hAnsiTheme="minorHAnsi" w:cs="Arial"/>
        <w:lang w:val="de-CH"/>
      </w:rPr>
      <w:fldChar w:fldCharType="end"/>
    </w:r>
    <w:r w:rsidRPr="00C974F1">
      <w:rPr>
        <w:rFonts w:asciiTheme="minorHAnsi" w:hAnsiTheme="minorHAnsi" w:cs="Arial"/>
        <w:lang w:val="de-CH"/>
      </w:rPr>
      <w:t xml:space="preserve">, Gültig ab 13.02.2026, </w:t>
    </w:r>
    <w:bookmarkEnd w:id="0"/>
    <w:bookmarkEnd w:id="1"/>
    <w:r w:rsidRPr="00C974F1">
      <w:rPr>
        <w:rFonts w:asciiTheme="minorHAnsi" w:hAnsiTheme="minorHAnsi" w:cs="Arial"/>
        <w:lang w:val="de-CH"/>
      </w:rPr>
      <w:t>830 Notfallplan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63372" w14:textId="77777777" w:rsidR="003A0E5E" w:rsidRDefault="003A0E5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B08CA" w14:textId="77777777" w:rsidR="006E411B" w:rsidRDefault="006E411B">
      <w:r>
        <w:separator/>
      </w:r>
    </w:p>
  </w:footnote>
  <w:footnote w:type="continuationSeparator" w:id="0">
    <w:p w14:paraId="75EEEFC4" w14:textId="77777777" w:rsidR="006E411B" w:rsidRDefault="006E41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13B0E" w14:textId="77777777" w:rsidR="003A0E5E" w:rsidRDefault="003A0E5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CB6DB1" w14:paraId="3413DFE5" w14:textId="77777777" w:rsidTr="00792B78">
      <w:trPr>
        <w:cantSplit/>
        <w:trHeight w:hRule="exact" w:val="1142"/>
      </w:trPr>
      <w:tc>
        <w:tcPr>
          <w:tcW w:w="2694" w:type="dxa"/>
        </w:tcPr>
        <w:tbl>
          <w:tblPr>
            <w:tblW w:w="0" w:type="auto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2694"/>
          </w:tblGrid>
          <w:tr w:rsidR="00CB6DB1" w14:paraId="162AA8F9" w14:textId="77777777" w:rsidTr="00792B78">
            <w:trPr>
              <w:trHeight w:val="993"/>
            </w:trPr>
            <w:tc>
              <w:tcPr>
                <w:tcW w:w="2694" w:type="dxa"/>
              </w:tcPr>
              <w:p w14:paraId="0AA279E3" w14:textId="56E0F65A" w:rsidR="00CB6DB1" w:rsidRDefault="00CB6DB1" w:rsidP="00792B78"/>
            </w:tc>
          </w:tr>
        </w:tbl>
        <w:p w14:paraId="7DA11213" w14:textId="77777777" w:rsidR="00CB6DB1" w:rsidRDefault="00CB6DB1" w:rsidP="00792B78"/>
      </w:tc>
      <w:tc>
        <w:tcPr>
          <w:tcW w:w="4536" w:type="dxa"/>
        </w:tcPr>
        <w:p w14:paraId="273F56E5" w14:textId="77777777" w:rsidR="00CB6DB1" w:rsidRDefault="003A0E5E" w:rsidP="009E6D05">
          <w:pPr>
            <w:jc w:val="center"/>
          </w:pPr>
          <w:r>
            <w:rPr>
              <w:b/>
            </w:rPr>
            <w:t>6.1.</w:t>
          </w:r>
          <w:r w:rsidR="009E6D05">
            <w:rPr>
              <w:b/>
            </w:rPr>
            <w:t xml:space="preserve">0 </w:t>
          </w:r>
          <w:r w:rsidR="00CB6DB1">
            <w:rPr>
              <w:b/>
            </w:rPr>
            <w:t>Notfallplan</w:t>
          </w:r>
        </w:p>
      </w:tc>
      <w:tc>
        <w:tcPr>
          <w:tcW w:w="2766" w:type="dxa"/>
        </w:tcPr>
        <w:p w14:paraId="43F54990" w14:textId="77777777" w:rsidR="00CB6DB1" w:rsidRPr="009E6D05" w:rsidRDefault="009E6D05" w:rsidP="00792B78">
          <w:pPr>
            <w:rPr>
              <w:b/>
            </w:rPr>
          </w:pPr>
          <w:r w:rsidRPr="009E6D05">
            <w:rPr>
              <w:b/>
              <w:color w:val="FF0000"/>
            </w:rPr>
            <w:t>Beispiele in Rot</w:t>
          </w:r>
        </w:p>
      </w:tc>
    </w:tr>
  </w:tbl>
  <w:p w14:paraId="79813213" w14:textId="77777777" w:rsidR="00CB6DB1" w:rsidRPr="00CB6DB1" w:rsidRDefault="00CB6DB1">
    <w:pPr>
      <w:pStyle w:val="Kopfzeile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BDF92" w14:textId="77777777" w:rsidR="003A0E5E" w:rsidRDefault="003A0E5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144" w:legacyIndent="0"/>
      <w:lvlJc w:val="left"/>
      <w:rPr>
        <w:rFonts w:ascii="Arial" w:hAnsi="Arial" w:hint="default"/>
        <w:sz w:val="24"/>
      </w:rPr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4027B1F"/>
    <w:multiLevelType w:val="hybridMultilevel"/>
    <w:tmpl w:val="B2668332"/>
    <w:lvl w:ilvl="0" w:tplc="27BA53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CF83162"/>
    <w:multiLevelType w:val="singleLevel"/>
    <w:tmpl w:val="9060597C"/>
    <w:lvl w:ilvl="0">
      <w:start w:val="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286D2345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EAE6293"/>
    <w:multiLevelType w:val="singleLevel"/>
    <w:tmpl w:val="C9C4DED6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5" w15:restartNumberingAfterBreak="0">
    <w:nsid w:val="52541CC1"/>
    <w:multiLevelType w:val="singleLevel"/>
    <w:tmpl w:val="8414770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6" w15:restartNumberingAfterBreak="0">
    <w:nsid w:val="55DE6F46"/>
    <w:multiLevelType w:val="singleLevel"/>
    <w:tmpl w:val="6148906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7" w15:restartNumberingAfterBreak="0">
    <w:nsid w:val="6B420C7B"/>
    <w:multiLevelType w:val="singleLevel"/>
    <w:tmpl w:val="F884714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7F8D14E1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640573782">
    <w:abstractNumId w:val="0"/>
  </w:num>
  <w:num w:numId="2" w16cid:durableId="1183737521">
    <w:abstractNumId w:val="8"/>
  </w:num>
  <w:num w:numId="3" w16cid:durableId="1791585740">
    <w:abstractNumId w:val="3"/>
  </w:num>
  <w:num w:numId="4" w16cid:durableId="634799656">
    <w:abstractNumId w:val="5"/>
  </w:num>
  <w:num w:numId="5" w16cid:durableId="1117216554">
    <w:abstractNumId w:val="7"/>
  </w:num>
  <w:num w:numId="6" w16cid:durableId="1914243814">
    <w:abstractNumId w:val="2"/>
  </w:num>
  <w:num w:numId="7" w16cid:durableId="484709353">
    <w:abstractNumId w:val="4"/>
  </w:num>
  <w:num w:numId="8" w16cid:durableId="347949882">
    <w:abstractNumId w:val="6"/>
  </w:num>
  <w:num w:numId="9" w16cid:durableId="824322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B0"/>
    <w:rsid w:val="000570E4"/>
    <w:rsid w:val="0006560D"/>
    <w:rsid w:val="0007710F"/>
    <w:rsid w:val="00224F50"/>
    <w:rsid w:val="00255ED0"/>
    <w:rsid w:val="002C0C32"/>
    <w:rsid w:val="00344006"/>
    <w:rsid w:val="003A0E5E"/>
    <w:rsid w:val="003E2BFA"/>
    <w:rsid w:val="0043797C"/>
    <w:rsid w:val="00472609"/>
    <w:rsid w:val="00552A60"/>
    <w:rsid w:val="005E2A26"/>
    <w:rsid w:val="006B5BD6"/>
    <w:rsid w:val="006E411B"/>
    <w:rsid w:val="00767A8F"/>
    <w:rsid w:val="00792B78"/>
    <w:rsid w:val="009E6D05"/>
    <w:rsid w:val="00A160B0"/>
    <w:rsid w:val="00A503DF"/>
    <w:rsid w:val="00B67210"/>
    <w:rsid w:val="00BE4366"/>
    <w:rsid w:val="00C07BB8"/>
    <w:rsid w:val="00C974F1"/>
    <w:rsid w:val="00CB31C3"/>
    <w:rsid w:val="00CB6DB1"/>
    <w:rsid w:val="00D0392E"/>
    <w:rsid w:val="00D246EB"/>
    <w:rsid w:val="00D779FE"/>
    <w:rsid w:val="00DC6991"/>
    <w:rsid w:val="00E14F53"/>
    <w:rsid w:val="00F870DE"/>
    <w:rsid w:val="00FB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400123D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C0C32"/>
  </w:style>
  <w:style w:type="paragraph" w:styleId="berschrift1">
    <w:name w:val="heading 1"/>
    <w:basedOn w:val="Standard"/>
    <w:next w:val="Standard"/>
    <w:link w:val="berschrift1Zchn"/>
    <w:uiPriority w:val="9"/>
    <w:qFormat/>
    <w:rsid w:val="002C0C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C0C3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C0C3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C0C3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2C0C3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2C0C3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2C0C3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2C0C3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2C0C3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  <w:rPr>
      <w:sz w:val="20"/>
    </w:rPr>
  </w:style>
  <w:style w:type="paragraph" w:customStyle="1" w:styleId="Gliederunga">
    <w:name w:val="Gliederung a)"/>
    <w:basedOn w:val="Standard"/>
    <w:pPr>
      <w:ind w:left="1135" w:hanging="284"/>
    </w:pPr>
  </w:style>
  <w:style w:type="paragraph" w:customStyle="1" w:styleId="Einrck1cm">
    <w:name w:val="Einrück 1 cm"/>
    <w:basedOn w:val="Standard"/>
    <w:pPr>
      <w:ind w:left="567"/>
    </w:pPr>
  </w:style>
  <w:style w:type="paragraph" w:customStyle="1" w:styleId="Einrck1">
    <w:name w:val="Einrück 1"/>
    <w:aliases w:val="5 cm"/>
    <w:basedOn w:val="Standard"/>
    <w:pPr>
      <w:ind w:left="851"/>
    </w:pPr>
  </w:style>
  <w:style w:type="paragraph" w:customStyle="1" w:styleId="Einrck2cm">
    <w:name w:val="Einrück 2 cm"/>
    <w:basedOn w:val="Standard"/>
    <w:pPr>
      <w:ind w:left="1134"/>
    </w:pPr>
  </w:style>
  <w:style w:type="paragraph" w:customStyle="1" w:styleId="Einrck3cm">
    <w:name w:val="Einrück 3 cm"/>
    <w:basedOn w:val="Standard"/>
    <w:pPr>
      <w:ind w:left="1701"/>
    </w:pPr>
  </w:style>
  <w:style w:type="paragraph" w:customStyle="1" w:styleId="Anstrich">
    <w:name w:val="Anstrich"/>
    <w:basedOn w:val="Standard"/>
    <w:pPr>
      <w:ind w:left="284" w:hanging="284"/>
    </w:pPr>
  </w:style>
  <w:style w:type="paragraph" w:customStyle="1" w:styleId="Anstrich21">
    <w:name w:val="Anstrich2 (1"/>
    <w:aliases w:val="5 cm Einr.)"/>
    <w:basedOn w:val="Standard"/>
    <w:pPr>
      <w:ind w:left="1135" w:hanging="284"/>
    </w:pPr>
  </w:style>
  <w:style w:type="paragraph" w:customStyle="1" w:styleId="Bullet">
    <w:name w:val="Bullet"/>
    <w:basedOn w:val="Standard"/>
    <w:pPr>
      <w:ind w:left="284" w:hanging="284"/>
    </w:pPr>
  </w:style>
  <w:style w:type="paragraph" w:customStyle="1" w:styleId="Bullet2Einr1">
    <w:name w:val="Bullet 2 (Einr. 1"/>
    <w:aliases w:val="5 cm)"/>
    <w:basedOn w:val="Standard"/>
    <w:pPr>
      <w:ind w:left="1135" w:hanging="284"/>
    </w:pPr>
  </w:style>
  <w:style w:type="paragraph" w:customStyle="1" w:styleId="Textfett18pt">
    <w:name w:val="Text  fett 18 pt."/>
    <w:basedOn w:val="Standard"/>
    <w:rPr>
      <w:b/>
      <w:sz w:val="36"/>
    </w:rPr>
  </w:style>
  <w:style w:type="paragraph" w:customStyle="1" w:styleId="Textfett14pt">
    <w:name w:val="Text fett 14 pt."/>
    <w:basedOn w:val="Standard"/>
    <w:rPr>
      <w:b/>
      <w:sz w:val="28"/>
    </w:rPr>
  </w:style>
  <w:style w:type="paragraph" w:customStyle="1" w:styleId="Textfett12pt">
    <w:name w:val="Text fett 12 pt."/>
    <w:basedOn w:val="Standard"/>
    <w:rPr>
      <w:b/>
    </w:rPr>
  </w:style>
  <w:style w:type="paragraph" w:styleId="Fuzeile">
    <w:name w:val="footer"/>
    <w:basedOn w:val="Standard"/>
    <w:pPr>
      <w:tabs>
        <w:tab w:val="center" w:pos="4536"/>
        <w:tab w:val="right" w:pos="9072"/>
      </w:tabs>
    </w:pPr>
    <w:rPr>
      <w:rFonts w:ascii="CorpoS" w:hAnsi="CorpoS"/>
      <w:sz w:val="16"/>
    </w:rPr>
  </w:style>
  <w:style w:type="character" w:styleId="Seitenzahl">
    <w:name w:val="page number"/>
    <w:basedOn w:val="Absatz-Standardschriftart"/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rsid w:val="00A503D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A503DF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C0C3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C0C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C0C3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C0C3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2C0C3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2C0C3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2C0C3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2C0C3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2C0C3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2C0C3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2C0C3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C0C3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0C3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0C3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2C0C32"/>
    <w:rPr>
      <w:b/>
      <w:bCs/>
    </w:rPr>
  </w:style>
  <w:style w:type="character" w:styleId="Hervorhebung">
    <w:name w:val="Emphasis"/>
    <w:basedOn w:val="Absatz-Standardschriftart"/>
    <w:uiPriority w:val="20"/>
    <w:qFormat/>
    <w:rsid w:val="002C0C32"/>
    <w:rPr>
      <w:i/>
      <w:iCs/>
    </w:rPr>
  </w:style>
  <w:style w:type="paragraph" w:styleId="KeinLeerraum">
    <w:name w:val="No Spacing"/>
    <w:uiPriority w:val="1"/>
    <w:qFormat/>
    <w:rsid w:val="002C0C32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C0C32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2C0C32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2C0C32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0C3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0C32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2C0C32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2C0C32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2C0C32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2C0C32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2C0C32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C0C3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e\Microsoft%20Office\Vorlagen\Db_hoch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Db_hoch.dot</Template>
  <TotalTime>0</TotalTime>
  <Pages>1</Pages>
  <Words>36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Firma</vt:lpstr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2009-02-17T09:17:00Z</cp:lastPrinted>
  <dcterms:created xsi:type="dcterms:W3CDTF">2025-10-27T10:25:00Z</dcterms:created>
  <dcterms:modified xsi:type="dcterms:W3CDTF">2025-10-27T10:25:00Z</dcterms:modified>
</cp:coreProperties>
</file>