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7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2410"/>
        <w:gridCol w:w="1592"/>
        <w:gridCol w:w="1668"/>
        <w:gridCol w:w="3686"/>
        <w:gridCol w:w="1843"/>
      </w:tblGrid>
      <w:tr w:rsidR="00D92A2B" w:rsidRPr="00CF550E" w14:paraId="46C5560D" w14:textId="77777777" w:rsidTr="00D92A2B">
        <w:trPr>
          <w:tblHeader/>
        </w:trPr>
        <w:tc>
          <w:tcPr>
            <w:tcW w:w="3828" w:type="dxa"/>
            <w:shd w:val="clear" w:color="auto" w:fill="E6E6E6"/>
            <w:vAlign w:val="center"/>
          </w:tcPr>
          <w:p w14:paraId="021391F2" w14:textId="77777777" w:rsidR="00D92A2B" w:rsidRPr="00D92A2B" w:rsidRDefault="00D92A2B" w:rsidP="00D92A2B">
            <w:pPr>
              <w:rPr>
                <w:b/>
              </w:rPr>
            </w:pPr>
            <w:r w:rsidRPr="00D92A2B">
              <w:rPr>
                <w:b/>
              </w:rPr>
              <w:t>Kompetenz</w:t>
            </w:r>
          </w:p>
        </w:tc>
        <w:tc>
          <w:tcPr>
            <w:tcW w:w="2410" w:type="dxa"/>
            <w:shd w:val="clear" w:color="auto" w:fill="E6E6E6"/>
          </w:tcPr>
          <w:p w14:paraId="43D29B79" w14:textId="77777777" w:rsidR="00D92A2B" w:rsidRPr="00CF550E" w:rsidRDefault="00D92A2B" w:rsidP="00883983">
            <w:pPr>
              <w:jc w:val="center"/>
              <w:rPr>
                <w:b/>
              </w:rPr>
            </w:pPr>
            <w:r>
              <w:rPr>
                <w:b/>
              </w:rPr>
              <w:t>Vermittlung</w:t>
            </w:r>
            <w:r w:rsidRPr="00CF550E">
              <w:rPr>
                <w:b/>
              </w:rPr>
              <w:t xml:space="preserve"> notwendig (ja/nein)</w:t>
            </w:r>
          </w:p>
        </w:tc>
        <w:tc>
          <w:tcPr>
            <w:tcW w:w="1592" w:type="dxa"/>
            <w:shd w:val="clear" w:color="auto" w:fill="E6E6E6"/>
          </w:tcPr>
          <w:p w14:paraId="01A35165" w14:textId="77777777" w:rsidR="00D92A2B" w:rsidRPr="00CF550E" w:rsidRDefault="00D92A2B" w:rsidP="00D92A2B">
            <w:pPr>
              <w:jc w:val="center"/>
              <w:rPr>
                <w:b/>
              </w:rPr>
            </w:pPr>
            <w:r>
              <w:rPr>
                <w:b/>
              </w:rPr>
              <w:t>Datum der Vermittlung</w:t>
            </w:r>
          </w:p>
        </w:tc>
        <w:tc>
          <w:tcPr>
            <w:tcW w:w="1668" w:type="dxa"/>
            <w:shd w:val="clear" w:color="auto" w:fill="E6E6E6"/>
          </w:tcPr>
          <w:p w14:paraId="71765167" w14:textId="77777777" w:rsidR="00D92A2B" w:rsidRPr="00CF550E" w:rsidRDefault="00D92A2B" w:rsidP="00883983">
            <w:pPr>
              <w:jc w:val="center"/>
              <w:rPr>
                <w:b/>
              </w:rPr>
            </w:pPr>
            <w:r w:rsidRPr="00CF550E">
              <w:rPr>
                <w:b/>
              </w:rPr>
              <w:t xml:space="preserve">Erfolg </w:t>
            </w:r>
            <w:r w:rsidRPr="00CF550E">
              <w:rPr>
                <w:b/>
              </w:rPr>
              <w:br/>
              <w:t>geprüft</w:t>
            </w:r>
            <w:r>
              <w:rPr>
                <w:b/>
              </w:rPr>
              <w:t xml:space="preserve"> am:</w:t>
            </w:r>
          </w:p>
        </w:tc>
        <w:tc>
          <w:tcPr>
            <w:tcW w:w="3686" w:type="dxa"/>
            <w:shd w:val="clear" w:color="auto" w:fill="E6E6E6"/>
          </w:tcPr>
          <w:p w14:paraId="631DC1B8" w14:textId="77777777" w:rsidR="00D92A2B" w:rsidRPr="00CF550E" w:rsidRDefault="00D92A2B" w:rsidP="00D92A2B">
            <w:pPr>
              <w:jc w:val="center"/>
              <w:rPr>
                <w:b/>
              </w:rPr>
            </w:pPr>
            <w:r w:rsidRPr="00CF550E">
              <w:rPr>
                <w:b/>
              </w:rPr>
              <w:t>Wirksamkeit</w:t>
            </w:r>
            <w:r>
              <w:rPr>
                <w:b/>
              </w:rPr>
              <w:t xml:space="preserve"> / Begründung</w:t>
            </w:r>
          </w:p>
        </w:tc>
        <w:tc>
          <w:tcPr>
            <w:tcW w:w="1843" w:type="dxa"/>
            <w:shd w:val="clear" w:color="auto" w:fill="E6E6E6"/>
          </w:tcPr>
          <w:p w14:paraId="079DAB67" w14:textId="77777777" w:rsidR="00D92A2B" w:rsidRPr="00CF550E" w:rsidRDefault="00D92A2B" w:rsidP="00853158">
            <w:pPr>
              <w:jc w:val="center"/>
              <w:rPr>
                <w:b/>
              </w:rPr>
            </w:pPr>
            <w:r w:rsidRPr="00CF550E">
              <w:rPr>
                <w:b/>
              </w:rPr>
              <w:t xml:space="preserve">Wiederholung </w:t>
            </w:r>
            <w:r w:rsidR="00853158">
              <w:rPr>
                <w:b/>
              </w:rPr>
              <w:t>geplant</w:t>
            </w:r>
            <w:r w:rsidRPr="00CF550E">
              <w:rPr>
                <w:b/>
              </w:rPr>
              <w:t xml:space="preserve"> am:</w:t>
            </w:r>
          </w:p>
        </w:tc>
      </w:tr>
      <w:tr w:rsidR="00D92A2B" w:rsidRPr="00CF550E" w14:paraId="066CF482" w14:textId="77777777" w:rsidTr="00D92A2B">
        <w:tc>
          <w:tcPr>
            <w:tcW w:w="3828" w:type="dxa"/>
            <w:vAlign w:val="center"/>
          </w:tcPr>
          <w:p w14:paraId="1B82FD14" w14:textId="77777777" w:rsidR="00D92A2B" w:rsidRPr="00CF550E" w:rsidRDefault="00D92A2B" w:rsidP="00D92A2B">
            <w:r w:rsidRPr="00CF550E">
              <w:t xml:space="preserve">Umgang mit </w:t>
            </w:r>
            <w:r>
              <w:t>dokumentierten Informationen</w:t>
            </w:r>
          </w:p>
        </w:tc>
        <w:tc>
          <w:tcPr>
            <w:tcW w:w="2410" w:type="dxa"/>
          </w:tcPr>
          <w:p w14:paraId="0B339F44" w14:textId="77777777" w:rsidR="00D92A2B" w:rsidRPr="00E62304" w:rsidRDefault="00D92A2B" w:rsidP="00E62304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5671B39E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63048BE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40786FD7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7677128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1C85C1BE" w14:textId="77777777" w:rsidTr="00D92A2B">
        <w:tc>
          <w:tcPr>
            <w:tcW w:w="3828" w:type="dxa"/>
            <w:vAlign w:val="center"/>
          </w:tcPr>
          <w:p w14:paraId="1CECE510" w14:textId="77777777" w:rsidR="00D92A2B" w:rsidRPr="00CF550E" w:rsidRDefault="00D92A2B" w:rsidP="00D92A2B">
            <w:r w:rsidRPr="00CF550E">
              <w:t xml:space="preserve">Angebote </w:t>
            </w:r>
          </w:p>
        </w:tc>
        <w:tc>
          <w:tcPr>
            <w:tcW w:w="2410" w:type="dxa"/>
          </w:tcPr>
          <w:p w14:paraId="471C5561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2504376B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2DCEBAC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6EE0DD0D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38D3DB9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3097A48C" w14:textId="77777777" w:rsidTr="00D92A2B">
        <w:tc>
          <w:tcPr>
            <w:tcW w:w="3828" w:type="dxa"/>
            <w:vAlign w:val="center"/>
          </w:tcPr>
          <w:p w14:paraId="52666034" w14:textId="77777777" w:rsidR="00D92A2B" w:rsidRPr="00CF550E" w:rsidRDefault="00D92A2B" w:rsidP="00883983">
            <w:r w:rsidRPr="00CF550E">
              <w:t>Umgang Netzwerk</w:t>
            </w:r>
          </w:p>
        </w:tc>
        <w:tc>
          <w:tcPr>
            <w:tcW w:w="2410" w:type="dxa"/>
          </w:tcPr>
          <w:p w14:paraId="3C857DF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683F173E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576B988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55C7B901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A113127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5288F13F" w14:textId="77777777" w:rsidTr="00D92A2B">
        <w:tc>
          <w:tcPr>
            <w:tcW w:w="3828" w:type="dxa"/>
            <w:vAlign w:val="center"/>
          </w:tcPr>
          <w:p w14:paraId="4490609B" w14:textId="77777777" w:rsidR="00D92A2B" w:rsidRPr="00CF550E" w:rsidRDefault="00D92A2B" w:rsidP="00883983">
            <w:r w:rsidRPr="00CF550E">
              <w:t>Reklamationen annehmen</w:t>
            </w:r>
          </w:p>
        </w:tc>
        <w:tc>
          <w:tcPr>
            <w:tcW w:w="2410" w:type="dxa"/>
          </w:tcPr>
          <w:p w14:paraId="71D6FAA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5F5B3C39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4A22494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2061D1DB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3BC86B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2B60E43B" w14:textId="77777777" w:rsidTr="00D92A2B">
        <w:tc>
          <w:tcPr>
            <w:tcW w:w="3828" w:type="dxa"/>
            <w:vAlign w:val="center"/>
          </w:tcPr>
          <w:p w14:paraId="6A9BE4C3" w14:textId="77777777" w:rsidR="00D92A2B" w:rsidRPr="00CF550E" w:rsidRDefault="00D92A2B" w:rsidP="00883983">
            <w:r w:rsidRPr="00CF550E">
              <w:t>Aufträge bearbeiten</w:t>
            </w:r>
          </w:p>
        </w:tc>
        <w:tc>
          <w:tcPr>
            <w:tcW w:w="2410" w:type="dxa"/>
          </w:tcPr>
          <w:p w14:paraId="79A3F5B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221738E4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6FEE459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22F085A1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004327F7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1D8A81B7" w14:textId="77777777" w:rsidTr="00D92A2B">
        <w:tc>
          <w:tcPr>
            <w:tcW w:w="3828" w:type="dxa"/>
            <w:vAlign w:val="center"/>
          </w:tcPr>
          <w:p w14:paraId="3F207970" w14:textId="77777777" w:rsidR="00D92A2B" w:rsidRPr="00CF550E" w:rsidRDefault="00D92A2B" w:rsidP="00883983"/>
        </w:tc>
        <w:tc>
          <w:tcPr>
            <w:tcW w:w="2410" w:type="dxa"/>
          </w:tcPr>
          <w:p w14:paraId="5BDF82EB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28AE6B48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465670F0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7D378179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56EFA70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23B382A1" w14:textId="77777777" w:rsidTr="00FC32AB">
        <w:tc>
          <w:tcPr>
            <w:tcW w:w="15027" w:type="dxa"/>
            <w:gridSpan w:val="6"/>
            <w:shd w:val="clear" w:color="auto" w:fill="FFFFFF"/>
            <w:vAlign w:val="center"/>
          </w:tcPr>
          <w:p w14:paraId="659F19F4" w14:textId="77777777" w:rsidR="00D92A2B" w:rsidRPr="00CF550E" w:rsidRDefault="00D92A2B" w:rsidP="00512B94">
            <w:pPr>
              <w:rPr>
                <w:b/>
              </w:rPr>
            </w:pPr>
            <w:r>
              <w:rPr>
                <w:b/>
              </w:rPr>
              <w:t>Dienstleistung</w:t>
            </w:r>
          </w:p>
        </w:tc>
      </w:tr>
      <w:tr w:rsidR="00D92A2B" w:rsidRPr="00CF550E" w14:paraId="73AB96BE" w14:textId="77777777" w:rsidTr="00D92A2B">
        <w:tc>
          <w:tcPr>
            <w:tcW w:w="3828" w:type="dxa"/>
            <w:vAlign w:val="center"/>
          </w:tcPr>
          <w:p w14:paraId="38A71DED" w14:textId="77777777" w:rsidR="00D92A2B" w:rsidRPr="00CF550E" w:rsidRDefault="00D92A2B" w:rsidP="00512B94">
            <w:r>
              <w:t>Schulung</w:t>
            </w:r>
          </w:p>
        </w:tc>
        <w:tc>
          <w:tcPr>
            <w:tcW w:w="2410" w:type="dxa"/>
          </w:tcPr>
          <w:p w14:paraId="7E33D2DA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252CF985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496D34C3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7D8E07AF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CC9C586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37D7147B" w14:textId="77777777" w:rsidTr="00D92A2B">
        <w:tc>
          <w:tcPr>
            <w:tcW w:w="3828" w:type="dxa"/>
            <w:vAlign w:val="center"/>
          </w:tcPr>
          <w:p w14:paraId="18C2FAE6" w14:textId="77777777" w:rsidR="00D92A2B" w:rsidRPr="00CF550E" w:rsidRDefault="00D92A2B" w:rsidP="00512B94">
            <w:r>
              <w:t>Verkauf</w:t>
            </w:r>
          </w:p>
        </w:tc>
        <w:tc>
          <w:tcPr>
            <w:tcW w:w="2410" w:type="dxa"/>
          </w:tcPr>
          <w:p w14:paraId="0B201769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692EC00E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418AB9AB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0201B422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16683C1E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70055F03" w14:textId="77777777" w:rsidTr="00D92A2B">
        <w:tc>
          <w:tcPr>
            <w:tcW w:w="3828" w:type="dxa"/>
            <w:vAlign w:val="center"/>
          </w:tcPr>
          <w:p w14:paraId="51398B66" w14:textId="77777777" w:rsidR="00D92A2B" w:rsidRPr="00CF550E" w:rsidRDefault="00D92A2B" w:rsidP="00512B94">
            <w:r>
              <w:t>Beratung</w:t>
            </w:r>
          </w:p>
        </w:tc>
        <w:tc>
          <w:tcPr>
            <w:tcW w:w="2410" w:type="dxa"/>
          </w:tcPr>
          <w:p w14:paraId="27A5A44B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89C9BBA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4B0EF72D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82D5390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1DEB8977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0865B467" w14:textId="77777777" w:rsidTr="00D92A2B">
        <w:tc>
          <w:tcPr>
            <w:tcW w:w="3828" w:type="dxa"/>
            <w:vAlign w:val="center"/>
          </w:tcPr>
          <w:p w14:paraId="191AEC8E" w14:textId="77777777" w:rsidR="00D92A2B" w:rsidRDefault="00D92A2B" w:rsidP="00512B94"/>
        </w:tc>
        <w:tc>
          <w:tcPr>
            <w:tcW w:w="2410" w:type="dxa"/>
          </w:tcPr>
          <w:p w14:paraId="38F1BDCE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2D0B66D9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29755299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4EE812A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1CDDE9F9" w14:textId="77777777" w:rsidR="00D92A2B" w:rsidRPr="00E62304" w:rsidRDefault="00D92A2B" w:rsidP="00512B94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18C4ECCD" w14:textId="77777777" w:rsidTr="00E44DF4">
        <w:tc>
          <w:tcPr>
            <w:tcW w:w="15027" w:type="dxa"/>
            <w:gridSpan w:val="6"/>
            <w:shd w:val="clear" w:color="auto" w:fill="FFFFFF"/>
            <w:vAlign w:val="center"/>
          </w:tcPr>
          <w:p w14:paraId="40C676B6" w14:textId="77777777" w:rsidR="00D92A2B" w:rsidRPr="00CF550E" w:rsidRDefault="00D92A2B" w:rsidP="00883983">
            <w:pPr>
              <w:rPr>
                <w:b/>
              </w:rPr>
            </w:pPr>
            <w:r w:rsidRPr="00CF550E">
              <w:rPr>
                <w:b/>
              </w:rPr>
              <w:t>Produktion</w:t>
            </w:r>
          </w:p>
        </w:tc>
      </w:tr>
      <w:tr w:rsidR="00D92A2B" w:rsidRPr="00CF550E" w14:paraId="3EF1EE1D" w14:textId="77777777" w:rsidTr="00D92A2B">
        <w:tc>
          <w:tcPr>
            <w:tcW w:w="3828" w:type="dxa"/>
            <w:vAlign w:val="center"/>
          </w:tcPr>
          <w:p w14:paraId="55BD2F4A" w14:textId="77777777" w:rsidR="00D92A2B" w:rsidRPr="00CF550E" w:rsidRDefault="00D92A2B" w:rsidP="00883983">
            <w:r w:rsidRPr="00CF550E">
              <w:t>Wartung</w:t>
            </w:r>
          </w:p>
        </w:tc>
        <w:tc>
          <w:tcPr>
            <w:tcW w:w="2410" w:type="dxa"/>
          </w:tcPr>
          <w:p w14:paraId="55CC1A4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218DAF4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5E948F37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04472340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382001C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73A7C733" w14:textId="77777777" w:rsidTr="00D92A2B">
        <w:tc>
          <w:tcPr>
            <w:tcW w:w="3828" w:type="dxa"/>
            <w:vAlign w:val="center"/>
          </w:tcPr>
          <w:p w14:paraId="6248A3CD" w14:textId="77777777" w:rsidR="00D92A2B" w:rsidRPr="00CF550E" w:rsidRDefault="00D92A2B" w:rsidP="00883983">
            <w:r w:rsidRPr="00CF550E">
              <w:t>Wareneingang</w:t>
            </w:r>
          </w:p>
        </w:tc>
        <w:tc>
          <w:tcPr>
            <w:tcW w:w="2410" w:type="dxa"/>
          </w:tcPr>
          <w:p w14:paraId="17C0E470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5E0864EB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0314691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41111390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7286497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392A0983" w14:textId="77777777" w:rsidTr="00D92A2B">
        <w:tc>
          <w:tcPr>
            <w:tcW w:w="3828" w:type="dxa"/>
            <w:vAlign w:val="center"/>
          </w:tcPr>
          <w:p w14:paraId="0691E146" w14:textId="77777777" w:rsidR="00D92A2B" w:rsidRPr="00CF550E" w:rsidRDefault="00D92A2B" w:rsidP="00883983">
            <w:r w:rsidRPr="00CF550E">
              <w:lastRenderedPageBreak/>
              <w:t>Produktprüfungen</w:t>
            </w:r>
          </w:p>
        </w:tc>
        <w:tc>
          <w:tcPr>
            <w:tcW w:w="2410" w:type="dxa"/>
          </w:tcPr>
          <w:p w14:paraId="257BE3B8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CDBC08B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35765EE7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923858F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02C776E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67993503" w14:textId="77777777" w:rsidTr="00D92A2B">
        <w:tc>
          <w:tcPr>
            <w:tcW w:w="3828" w:type="dxa"/>
            <w:vAlign w:val="center"/>
          </w:tcPr>
          <w:p w14:paraId="1CBBAEE7" w14:textId="77777777" w:rsidR="00D92A2B" w:rsidRPr="00CF550E" w:rsidRDefault="00D92A2B" w:rsidP="00883983">
            <w:r w:rsidRPr="00CF550E">
              <w:t>Fehlerhafte Produkte sperren</w:t>
            </w:r>
          </w:p>
        </w:tc>
        <w:tc>
          <w:tcPr>
            <w:tcW w:w="2410" w:type="dxa"/>
          </w:tcPr>
          <w:p w14:paraId="673182E5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7177871F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11879AB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A47FC7C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6ADE0E2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73C570B5" w14:textId="77777777" w:rsidTr="00D92A2B">
        <w:tc>
          <w:tcPr>
            <w:tcW w:w="3828" w:type="dxa"/>
            <w:vAlign w:val="center"/>
          </w:tcPr>
          <w:p w14:paraId="7B93980A" w14:textId="77777777" w:rsidR="00D92A2B" w:rsidRPr="00CF550E" w:rsidRDefault="00D92A2B" w:rsidP="00883983">
            <w:r w:rsidRPr="00CF550E">
              <w:t>Fehlerhafte Produkte freigeben</w:t>
            </w:r>
          </w:p>
        </w:tc>
        <w:tc>
          <w:tcPr>
            <w:tcW w:w="2410" w:type="dxa"/>
          </w:tcPr>
          <w:p w14:paraId="683CC3A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7E2B8A0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675C1C7E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53BDECB5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382EBAE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7EDFCC08" w14:textId="77777777" w:rsidTr="00D92A2B">
        <w:tc>
          <w:tcPr>
            <w:tcW w:w="3828" w:type="dxa"/>
            <w:vAlign w:val="center"/>
          </w:tcPr>
          <w:p w14:paraId="7881B774" w14:textId="77777777" w:rsidR="00D92A2B" w:rsidRPr="00CF550E" w:rsidRDefault="00D92A2B" w:rsidP="00883983">
            <w:r w:rsidRPr="00CF550E">
              <w:t>Entscheidung über Nacharbeit</w:t>
            </w:r>
          </w:p>
        </w:tc>
        <w:tc>
          <w:tcPr>
            <w:tcW w:w="2410" w:type="dxa"/>
          </w:tcPr>
          <w:p w14:paraId="2367C5F8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5F227310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47A520F4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24EDF8F3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874409E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08FF24CE" w14:textId="77777777" w:rsidTr="00D92A2B">
        <w:tc>
          <w:tcPr>
            <w:tcW w:w="3828" w:type="dxa"/>
            <w:vAlign w:val="center"/>
          </w:tcPr>
          <w:p w14:paraId="6AA3388E" w14:textId="77777777" w:rsidR="00D92A2B" w:rsidRPr="00CF550E" w:rsidRDefault="00D92A2B" w:rsidP="00883983">
            <w:r w:rsidRPr="00CF550E">
              <w:t>Kundeneigentum verwenden</w:t>
            </w:r>
          </w:p>
        </w:tc>
        <w:tc>
          <w:tcPr>
            <w:tcW w:w="2410" w:type="dxa"/>
          </w:tcPr>
          <w:p w14:paraId="12BD7DE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0A949483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01122DE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31778EE5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2B1C5D4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1A114423" w14:textId="77777777" w:rsidTr="00D92A2B">
        <w:tc>
          <w:tcPr>
            <w:tcW w:w="3828" w:type="dxa"/>
            <w:vAlign w:val="center"/>
          </w:tcPr>
          <w:p w14:paraId="3F33B945" w14:textId="77777777" w:rsidR="00D92A2B" w:rsidRPr="00CF550E" w:rsidRDefault="00D92A2B" w:rsidP="00883983">
            <w:r w:rsidRPr="00CF550E">
              <w:t>Verpacken / Versand / Transport</w:t>
            </w:r>
          </w:p>
        </w:tc>
        <w:tc>
          <w:tcPr>
            <w:tcW w:w="2410" w:type="dxa"/>
          </w:tcPr>
          <w:p w14:paraId="3E575C04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3871D80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02793E77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005E1E5F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35BFCC6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7775195B" w14:textId="77777777" w:rsidTr="00D92A2B">
        <w:tc>
          <w:tcPr>
            <w:tcW w:w="3828" w:type="dxa"/>
            <w:vAlign w:val="center"/>
          </w:tcPr>
          <w:p w14:paraId="236FA931" w14:textId="77777777" w:rsidR="00D92A2B" w:rsidRPr="00CF550E" w:rsidRDefault="00D92A2B" w:rsidP="00883983">
            <w:r w:rsidRPr="00CF550E">
              <w:t>Prüfmittel verwenden</w:t>
            </w:r>
          </w:p>
        </w:tc>
        <w:tc>
          <w:tcPr>
            <w:tcW w:w="2410" w:type="dxa"/>
          </w:tcPr>
          <w:p w14:paraId="0DBA724E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44BFC1F9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0B814AA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7A1A5A75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00D40A0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7F6931F1" w14:textId="77777777" w:rsidTr="00D92A2B">
        <w:tc>
          <w:tcPr>
            <w:tcW w:w="3828" w:type="dxa"/>
            <w:vAlign w:val="center"/>
          </w:tcPr>
          <w:p w14:paraId="625AB317" w14:textId="77777777" w:rsidR="00D92A2B" w:rsidRPr="00CF550E" w:rsidRDefault="00D92A2B" w:rsidP="00883983">
            <w:r w:rsidRPr="00CF550E">
              <w:t>Korrektur- und Vorbeugemaßnahmen einleiten und überwachen</w:t>
            </w:r>
          </w:p>
        </w:tc>
        <w:tc>
          <w:tcPr>
            <w:tcW w:w="2410" w:type="dxa"/>
          </w:tcPr>
          <w:p w14:paraId="4C955D1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920E5C5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1E1B62B4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BA64658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4E56539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07B26C2E" w14:textId="77777777" w:rsidTr="00D92A2B">
        <w:tc>
          <w:tcPr>
            <w:tcW w:w="3828" w:type="dxa"/>
            <w:vAlign w:val="center"/>
          </w:tcPr>
          <w:p w14:paraId="01ADDC85" w14:textId="77777777" w:rsidR="00D92A2B" w:rsidRPr="00CF550E" w:rsidRDefault="00D92A2B" w:rsidP="00883983">
            <w:r w:rsidRPr="00CF550E">
              <w:t>Maschine einrichten</w:t>
            </w:r>
          </w:p>
        </w:tc>
        <w:tc>
          <w:tcPr>
            <w:tcW w:w="2410" w:type="dxa"/>
          </w:tcPr>
          <w:p w14:paraId="05F19870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2071A40F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42AF93B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64C331AE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2F55BFF8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4E1FA8B4" w14:textId="77777777" w:rsidTr="00D92A2B">
        <w:tc>
          <w:tcPr>
            <w:tcW w:w="3828" w:type="dxa"/>
            <w:vAlign w:val="center"/>
          </w:tcPr>
          <w:p w14:paraId="62ECE771" w14:textId="77777777" w:rsidR="00D92A2B" w:rsidRPr="00CF550E" w:rsidRDefault="00D92A2B" w:rsidP="00883983">
            <w:r w:rsidRPr="00CF550E">
              <w:t>Maschinen Maßkorrektur</w:t>
            </w:r>
          </w:p>
        </w:tc>
        <w:tc>
          <w:tcPr>
            <w:tcW w:w="2410" w:type="dxa"/>
          </w:tcPr>
          <w:p w14:paraId="3577C5E0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4EEEE47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3DBF64A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72850FB7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75B8D065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369501C5" w14:textId="77777777" w:rsidTr="00D92A2B">
        <w:tc>
          <w:tcPr>
            <w:tcW w:w="3828" w:type="dxa"/>
            <w:vAlign w:val="center"/>
          </w:tcPr>
          <w:p w14:paraId="2F97DE87" w14:textId="77777777" w:rsidR="00D92A2B" w:rsidRPr="00CF550E" w:rsidRDefault="00D92A2B" w:rsidP="00883983">
            <w:r w:rsidRPr="00CF550E">
              <w:t>Maschine sperren</w:t>
            </w:r>
          </w:p>
        </w:tc>
        <w:tc>
          <w:tcPr>
            <w:tcW w:w="2410" w:type="dxa"/>
          </w:tcPr>
          <w:p w14:paraId="7040B26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7D097062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6E2964BF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450AEB0C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EE80858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4D51C528" w14:textId="77777777" w:rsidTr="00D92A2B">
        <w:tc>
          <w:tcPr>
            <w:tcW w:w="3828" w:type="dxa"/>
            <w:vAlign w:val="center"/>
          </w:tcPr>
          <w:p w14:paraId="0D71A854" w14:textId="77777777" w:rsidR="00D92A2B" w:rsidRPr="00CF550E" w:rsidRDefault="00D92A2B" w:rsidP="00883983">
            <w:r w:rsidRPr="00CF550E">
              <w:t>Allgemeine Sauberkeit</w:t>
            </w:r>
          </w:p>
        </w:tc>
        <w:tc>
          <w:tcPr>
            <w:tcW w:w="2410" w:type="dxa"/>
          </w:tcPr>
          <w:p w14:paraId="5C53561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041B67D6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2A6B334B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6D9B80B6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01A5B65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4D18B175" w14:textId="77777777" w:rsidTr="00D92A2B">
        <w:tc>
          <w:tcPr>
            <w:tcW w:w="3828" w:type="dxa"/>
            <w:vAlign w:val="center"/>
          </w:tcPr>
          <w:p w14:paraId="55057249" w14:textId="77777777" w:rsidR="00D92A2B" w:rsidRPr="00CF550E" w:rsidRDefault="00D92A2B" w:rsidP="00883983">
            <w:r w:rsidRPr="00CF550E">
              <w:t>Maschineneinweisung</w:t>
            </w:r>
          </w:p>
        </w:tc>
        <w:tc>
          <w:tcPr>
            <w:tcW w:w="2410" w:type="dxa"/>
          </w:tcPr>
          <w:p w14:paraId="4CFE4F42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533370A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777613D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07E49A32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7FC1759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363057B9" w14:textId="77777777" w:rsidTr="00D92A2B">
        <w:tc>
          <w:tcPr>
            <w:tcW w:w="3828" w:type="dxa"/>
            <w:shd w:val="clear" w:color="auto" w:fill="FFFFFF"/>
            <w:vAlign w:val="center"/>
          </w:tcPr>
          <w:p w14:paraId="475CC692" w14:textId="77777777" w:rsidR="00D92A2B" w:rsidRPr="00CF550E" w:rsidRDefault="00D92A2B" w:rsidP="00883983">
            <w:pPr>
              <w:rPr>
                <w:b/>
              </w:rPr>
            </w:pPr>
          </w:p>
        </w:tc>
        <w:tc>
          <w:tcPr>
            <w:tcW w:w="2410" w:type="dxa"/>
            <w:shd w:val="clear" w:color="auto" w:fill="FFFFFF"/>
          </w:tcPr>
          <w:p w14:paraId="4D3AAC8D" w14:textId="77777777" w:rsidR="00D92A2B" w:rsidRPr="00E62304" w:rsidRDefault="00D92A2B" w:rsidP="0088398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92" w:type="dxa"/>
            <w:shd w:val="clear" w:color="auto" w:fill="FFFFFF"/>
          </w:tcPr>
          <w:p w14:paraId="5EFA6B12" w14:textId="77777777" w:rsidR="00D92A2B" w:rsidRPr="00E62304" w:rsidRDefault="00D92A2B" w:rsidP="0088398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68" w:type="dxa"/>
            <w:shd w:val="clear" w:color="auto" w:fill="FFFFFF"/>
          </w:tcPr>
          <w:p w14:paraId="47EA872D" w14:textId="77777777" w:rsidR="00D92A2B" w:rsidRPr="00E62304" w:rsidRDefault="00D92A2B" w:rsidP="0088398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86" w:type="dxa"/>
            <w:shd w:val="clear" w:color="auto" w:fill="FFFFFF"/>
          </w:tcPr>
          <w:p w14:paraId="0B50A9EF" w14:textId="77777777" w:rsidR="00D92A2B" w:rsidRPr="00E62304" w:rsidRDefault="00D92A2B" w:rsidP="00CF550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093EE79" w14:textId="77777777" w:rsidR="00D92A2B" w:rsidRPr="00E62304" w:rsidRDefault="00D92A2B" w:rsidP="0088398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92A2B" w:rsidRPr="00CF550E" w14:paraId="215D9019" w14:textId="77777777" w:rsidTr="00101686">
        <w:tc>
          <w:tcPr>
            <w:tcW w:w="15027" w:type="dxa"/>
            <w:gridSpan w:val="6"/>
            <w:shd w:val="clear" w:color="auto" w:fill="FFFFFF"/>
            <w:vAlign w:val="center"/>
          </w:tcPr>
          <w:p w14:paraId="77A21DC9" w14:textId="77777777" w:rsidR="00D92A2B" w:rsidRPr="00CF550E" w:rsidRDefault="00D92A2B" w:rsidP="00883983">
            <w:pPr>
              <w:rPr>
                <w:b/>
              </w:rPr>
            </w:pPr>
            <w:r>
              <w:rPr>
                <w:b/>
              </w:rPr>
              <w:t>Lieferungen und Leistungen</w:t>
            </w:r>
          </w:p>
        </w:tc>
      </w:tr>
      <w:tr w:rsidR="00D92A2B" w:rsidRPr="00CF550E" w14:paraId="4C65CFFF" w14:textId="77777777" w:rsidTr="00D92A2B">
        <w:tc>
          <w:tcPr>
            <w:tcW w:w="3828" w:type="dxa"/>
            <w:vAlign w:val="center"/>
          </w:tcPr>
          <w:p w14:paraId="1D6DCE19" w14:textId="77777777" w:rsidR="00D92A2B" w:rsidRPr="00CF550E" w:rsidRDefault="00D92A2B" w:rsidP="00883983">
            <w:r w:rsidRPr="00CF550E">
              <w:t>Beschaffung</w:t>
            </w:r>
          </w:p>
        </w:tc>
        <w:tc>
          <w:tcPr>
            <w:tcW w:w="2410" w:type="dxa"/>
          </w:tcPr>
          <w:p w14:paraId="188865B5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43B29550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3516FF9F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4E593D45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09056F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0ED3C475" w14:textId="77777777" w:rsidTr="00D92A2B">
        <w:tc>
          <w:tcPr>
            <w:tcW w:w="3828" w:type="dxa"/>
            <w:vAlign w:val="center"/>
          </w:tcPr>
          <w:p w14:paraId="78E94A4B" w14:textId="77777777" w:rsidR="00D92A2B" w:rsidRPr="00CF550E" w:rsidRDefault="00D92A2B" w:rsidP="00883983">
            <w:r>
              <w:t>Kontrolle</w:t>
            </w:r>
          </w:p>
        </w:tc>
        <w:tc>
          <w:tcPr>
            <w:tcW w:w="2410" w:type="dxa"/>
          </w:tcPr>
          <w:p w14:paraId="28D4053A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68D93DC9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71243F4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69D73C6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316F1DB7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11F93EF0" w14:textId="77777777" w:rsidTr="00D92A2B">
        <w:tc>
          <w:tcPr>
            <w:tcW w:w="3828" w:type="dxa"/>
            <w:vAlign w:val="center"/>
          </w:tcPr>
          <w:p w14:paraId="6D248136" w14:textId="77777777" w:rsidR="00D92A2B" w:rsidRPr="00CF550E" w:rsidRDefault="00D92A2B" w:rsidP="00883983">
            <w:r>
              <w:t>Anbieter</w:t>
            </w:r>
            <w:r w:rsidRPr="00CF550E">
              <w:t>bewertung</w:t>
            </w:r>
          </w:p>
        </w:tc>
        <w:tc>
          <w:tcPr>
            <w:tcW w:w="2410" w:type="dxa"/>
          </w:tcPr>
          <w:p w14:paraId="2C7DE41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74A4EACC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75D09223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5D8336A2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0DD3D0AD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  <w:tr w:rsidR="00D92A2B" w:rsidRPr="00CF550E" w14:paraId="5ABB7938" w14:textId="77777777" w:rsidTr="00D92A2B">
        <w:tc>
          <w:tcPr>
            <w:tcW w:w="3828" w:type="dxa"/>
            <w:vAlign w:val="center"/>
          </w:tcPr>
          <w:p w14:paraId="21F0389C" w14:textId="77777777" w:rsidR="00D92A2B" w:rsidRPr="00CF550E" w:rsidRDefault="00D92A2B" w:rsidP="00883983">
            <w:r w:rsidRPr="00CF550E">
              <w:t>Reklamationen</w:t>
            </w:r>
          </w:p>
        </w:tc>
        <w:tc>
          <w:tcPr>
            <w:tcW w:w="2410" w:type="dxa"/>
          </w:tcPr>
          <w:p w14:paraId="17B86DB9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9561CC3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14:paraId="179A346B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1D99C9B" w14:textId="77777777" w:rsidR="00D92A2B" w:rsidRPr="00E62304" w:rsidRDefault="00D92A2B" w:rsidP="00CF55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4598E78" w14:textId="77777777" w:rsidR="00D92A2B" w:rsidRPr="00E62304" w:rsidRDefault="00D92A2B" w:rsidP="00883983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5263B33" w14:textId="77777777" w:rsidR="006000A5" w:rsidRDefault="006000A5" w:rsidP="00D92A2B">
      <w:pPr>
        <w:pStyle w:val="Textkrper-Zeileneinzug"/>
        <w:spacing w:before="60"/>
        <w:ind w:left="-425"/>
      </w:pPr>
    </w:p>
    <w:sectPr w:rsidR="006000A5" w:rsidSect="003155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/>
      <w:pgMar w:top="1418" w:right="1340" w:bottom="993" w:left="1134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81D9" w14:textId="77777777" w:rsidR="00CF5F64" w:rsidRDefault="00CF5F64">
      <w:r>
        <w:separator/>
      </w:r>
    </w:p>
  </w:endnote>
  <w:endnote w:type="continuationSeparator" w:id="0">
    <w:p w14:paraId="0F9BE40F" w14:textId="77777777" w:rsidR="00CF5F64" w:rsidRDefault="00CF5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B56A3" w14:textId="77777777" w:rsidR="00853158" w:rsidRDefault="008531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78CC" w14:textId="4B60C95B" w:rsidR="00B3785D" w:rsidRDefault="00B3785D" w:rsidP="00B3785D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7755FD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7755FD">
      <w:rPr>
        <w:b/>
        <w:noProof/>
        <w:sz w:val="16"/>
        <w:szCs w:val="16"/>
      </w:rPr>
      <w:t>3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6374BB">
      <w:rPr>
        <w:b/>
        <w:sz w:val="16"/>
        <w:szCs w:val="16"/>
      </w:rPr>
      <w:t xml:space="preserve"> </w:t>
    </w:r>
    <w:r>
      <w:rPr>
        <w:b/>
        <w:sz w:val="16"/>
        <w:szCs w:val="16"/>
      </w:rPr>
      <w:t>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AE852" w14:textId="77777777" w:rsidR="00B26A5F" w:rsidRDefault="00B26A5F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342ED" w14:textId="77777777" w:rsidR="00CF5F64" w:rsidRDefault="00CF5F64">
      <w:r>
        <w:separator/>
      </w:r>
    </w:p>
  </w:footnote>
  <w:footnote w:type="continuationSeparator" w:id="0">
    <w:p w14:paraId="2FA22EFC" w14:textId="77777777" w:rsidR="00CF5F64" w:rsidRDefault="00CF5F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9FAA" w14:textId="77777777" w:rsidR="00853158" w:rsidRDefault="008531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58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498"/>
      <w:gridCol w:w="2766"/>
    </w:tblGrid>
    <w:tr w:rsidR="00B26A5F" w:rsidRPr="00CF550E" w14:paraId="68FECD46" w14:textId="77777777" w:rsidTr="003155FD">
      <w:trPr>
        <w:cantSplit/>
        <w:trHeight w:hRule="exact" w:val="1141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B26A5F" w:rsidRPr="00CF550E" w14:paraId="71E2E8E5" w14:textId="77777777">
            <w:trPr>
              <w:trHeight w:val="993"/>
            </w:trPr>
            <w:tc>
              <w:tcPr>
                <w:tcW w:w="2694" w:type="dxa"/>
              </w:tcPr>
              <w:p w14:paraId="048EB5D9" w14:textId="0EDAF86E" w:rsidR="00B26A5F" w:rsidRPr="00CF550E" w:rsidRDefault="00B26A5F"/>
            </w:tc>
          </w:tr>
        </w:tbl>
        <w:p w14:paraId="290D99B2" w14:textId="77777777" w:rsidR="00B26A5F" w:rsidRPr="00CF550E" w:rsidRDefault="00B26A5F"/>
      </w:tc>
      <w:tc>
        <w:tcPr>
          <w:tcW w:w="9498" w:type="dxa"/>
        </w:tcPr>
        <w:p w14:paraId="09CE08ED" w14:textId="77777777" w:rsidR="003155FD" w:rsidRPr="00D92A2B" w:rsidRDefault="007755FD" w:rsidP="00D92A2B">
          <w:pPr>
            <w:pStyle w:val="KeinLeerraum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>7.2.</w:t>
          </w:r>
          <w:r w:rsidR="00D92A2B" w:rsidRPr="00D92A2B">
            <w:rPr>
              <w:b/>
              <w:sz w:val="24"/>
              <w:szCs w:val="24"/>
            </w:rPr>
            <w:t>0 Kompetenzen</w:t>
          </w:r>
          <w:r w:rsidR="005B4BEA">
            <w:rPr>
              <w:b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br/>
          </w:r>
          <w:r w:rsidR="00D92A2B" w:rsidRPr="00D92A2B">
            <w:rPr>
              <w:b/>
              <w:sz w:val="24"/>
              <w:szCs w:val="24"/>
            </w:rPr>
            <w:br/>
            <w:t>Person:</w:t>
          </w:r>
        </w:p>
      </w:tc>
      <w:tc>
        <w:tcPr>
          <w:tcW w:w="2766" w:type="dxa"/>
        </w:tcPr>
        <w:p w14:paraId="4039159C" w14:textId="77777777" w:rsidR="00B26A5F" w:rsidRPr="00CF550E" w:rsidRDefault="00B26A5F"/>
      </w:tc>
    </w:tr>
  </w:tbl>
  <w:p w14:paraId="1215DAD6" w14:textId="77777777" w:rsidR="00B26A5F" w:rsidRDefault="00B26A5F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B26A5F" w:rsidRPr="00CF550E" w14:paraId="26BB739B" w14:textId="77777777">
      <w:trPr>
        <w:cantSplit/>
        <w:trHeight w:hRule="exact" w:val="1200"/>
      </w:trPr>
      <w:tc>
        <w:tcPr>
          <w:tcW w:w="2552" w:type="dxa"/>
        </w:tcPr>
        <w:p w14:paraId="2A11A4FC" w14:textId="77777777" w:rsidR="00B26A5F" w:rsidRPr="00CF550E" w:rsidRDefault="001C14CD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387D36DF" wp14:editId="36AECFD2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01F32EB1" w14:textId="77777777" w:rsidR="00B26A5F" w:rsidRPr="00CF550E" w:rsidRDefault="00B26A5F">
          <w:pPr>
            <w:jc w:val="center"/>
            <w:rPr>
              <w:b/>
              <w:sz w:val="24"/>
            </w:rPr>
          </w:pPr>
          <w:r w:rsidRPr="00CF550E">
            <w:rPr>
              <w:b/>
              <w:sz w:val="24"/>
            </w:rPr>
            <w:t>Arbeitsanweisung :</w:t>
          </w:r>
        </w:p>
        <w:p w14:paraId="6952F94A" w14:textId="77777777" w:rsidR="00B26A5F" w:rsidRPr="00CF550E" w:rsidRDefault="00B26A5F">
          <w:pPr>
            <w:jc w:val="center"/>
            <w:rPr>
              <w:b/>
              <w:sz w:val="24"/>
            </w:rPr>
          </w:pPr>
        </w:p>
        <w:p w14:paraId="2F32868B" w14:textId="77777777" w:rsidR="00B26A5F" w:rsidRPr="00CF550E" w:rsidRDefault="00B26A5F">
          <w:pPr>
            <w:jc w:val="center"/>
          </w:pPr>
          <w:r w:rsidRPr="00CF550E"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40605A3D" w14:textId="3A266029" w:rsidR="00B26A5F" w:rsidRPr="00CF550E" w:rsidRDefault="00B26A5F">
          <w:r w:rsidRPr="00CF550E">
            <w:t xml:space="preserve">Gültig ab: </w:t>
          </w:r>
          <w:fldSimple w:instr=" DATE  \* MERGEFORMAT ">
            <w:r w:rsidR="00E67E08">
              <w:rPr>
                <w:noProof/>
              </w:rPr>
              <w:t>27.10.2025</w:t>
            </w:r>
          </w:fldSimple>
          <w:r w:rsidRPr="00CF550E">
            <w:br/>
            <w:t>Revision: 0</w:t>
          </w:r>
        </w:p>
        <w:p w14:paraId="4B72A489" w14:textId="77777777" w:rsidR="00B26A5F" w:rsidRPr="00CF550E" w:rsidRDefault="00B26A5F">
          <w:r w:rsidRPr="00CF550E">
            <w:t xml:space="preserve">Seite </w:t>
          </w:r>
          <w:r w:rsidRPr="00CF550E">
            <w:fldChar w:fldCharType="begin"/>
          </w:r>
          <w:r w:rsidRPr="00CF550E">
            <w:instrText>PAGE</w:instrText>
          </w:r>
          <w:r w:rsidRPr="00CF550E">
            <w:fldChar w:fldCharType="separate"/>
          </w:r>
          <w:r w:rsidRPr="00CF550E">
            <w:rPr>
              <w:noProof/>
            </w:rPr>
            <w:t>1</w:t>
          </w:r>
          <w:r w:rsidRPr="00CF550E">
            <w:fldChar w:fldCharType="end"/>
          </w:r>
          <w:r w:rsidRPr="00CF550E">
            <w:t xml:space="preserve"> von </w:t>
          </w:r>
          <w:fldSimple w:instr=" NUMPAGES  \* MERGEFORMAT ">
            <w:r w:rsidRPr="00CF550E">
              <w:rPr>
                <w:noProof/>
              </w:rPr>
              <w:t>1</w:t>
            </w:r>
          </w:fldSimple>
        </w:p>
        <w:p w14:paraId="081EF576" w14:textId="77777777" w:rsidR="00B26A5F" w:rsidRPr="00CF550E" w:rsidRDefault="00B26A5F">
          <w:r w:rsidRPr="00CF550E">
            <w:rPr>
              <w:sz w:val="16"/>
            </w:rPr>
            <w:fldChar w:fldCharType="begin"/>
          </w:r>
          <w:r w:rsidRPr="00CF550E">
            <w:rPr>
              <w:sz w:val="16"/>
            </w:rPr>
            <w:instrText xml:space="preserve"> FILENAME  \* MERGEFORMAT </w:instrText>
          </w:r>
          <w:r w:rsidRPr="00CF550E">
            <w:rPr>
              <w:sz w:val="16"/>
            </w:rPr>
            <w:fldChar w:fldCharType="separate"/>
          </w:r>
          <w:r w:rsidRPr="00CF550E">
            <w:rPr>
              <w:noProof/>
              <w:sz w:val="16"/>
            </w:rPr>
            <w:t>622 Befugnismatrix.DOC</w:t>
          </w:r>
          <w:r w:rsidRPr="00CF550E">
            <w:rPr>
              <w:sz w:val="16"/>
            </w:rPr>
            <w:fldChar w:fldCharType="end"/>
          </w:r>
          <w:r w:rsidRPr="00CF550E">
            <w:br/>
          </w:r>
        </w:p>
      </w:tc>
    </w:tr>
  </w:tbl>
  <w:p w14:paraId="004EBC95" w14:textId="77777777" w:rsidR="00B26A5F" w:rsidRDefault="00B26A5F">
    <w:pPr>
      <w:pStyle w:val="Kopfzeil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37"/>
    <w:rsid w:val="00041310"/>
    <w:rsid w:val="000B3D6B"/>
    <w:rsid w:val="001C14CD"/>
    <w:rsid w:val="00261437"/>
    <w:rsid w:val="002E5DB6"/>
    <w:rsid w:val="002F7971"/>
    <w:rsid w:val="003155FD"/>
    <w:rsid w:val="00463E9C"/>
    <w:rsid w:val="00532ACF"/>
    <w:rsid w:val="00546605"/>
    <w:rsid w:val="005B4BEA"/>
    <w:rsid w:val="006000A5"/>
    <w:rsid w:val="006374BB"/>
    <w:rsid w:val="006823FD"/>
    <w:rsid w:val="00772232"/>
    <w:rsid w:val="007755FD"/>
    <w:rsid w:val="007E2D01"/>
    <w:rsid w:val="00826A64"/>
    <w:rsid w:val="00853158"/>
    <w:rsid w:val="00883983"/>
    <w:rsid w:val="008E173A"/>
    <w:rsid w:val="0090167F"/>
    <w:rsid w:val="009F70EF"/>
    <w:rsid w:val="00B12AEA"/>
    <w:rsid w:val="00B26A5F"/>
    <w:rsid w:val="00B3785D"/>
    <w:rsid w:val="00BB7D00"/>
    <w:rsid w:val="00C77D2D"/>
    <w:rsid w:val="00CF550E"/>
    <w:rsid w:val="00CF5F64"/>
    <w:rsid w:val="00D92A2B"/>
    <w:rsid w:val="00E30A52"/>
    <w:rsid w:val="00E62304"/>
    <w:rsid w:val="00E67E08"/>
    <w:rsid w:val="00E70B21"/>
    <w:rsid w:val="00F93426"/>
    <w:rsid w:val="00F93ABD"/>
    <w:rsid w:val="00FE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688BCE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C14CD"/>
  </w:style>
  <w:style w:type="paragraph" w:styleId="berschrift1">
    <w:name w:val="heading 1"/>
    <w:basedOn w:val="Standard"/>
    <w:next w:val="Standard"/>
    <w:link w:val="berschrift1Zchn"/>
    <w:uiPriority w:val="9"/>
    <w:qFormat/>
    <w:rsid w:val="001C14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14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14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14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C14C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14C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14C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14C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14C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  <w:u w:val="single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rPr>
      <w:color w:val="800080"/>
      <w:u w:val="singl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14C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krper-Zeileneinzug">
    <w:name w:val="Body Text Indent"/>
    <w:basedOn w:val="Standard"/>
    <w:link w:val="Textkrper-ZeileneinzugZchn"/>
    <w:rsid w:val="006000A5"/>
    <w:pPr>
      <w:spacing w:after="120"/>
      <w:ind w:left="283"/>
    </w:pPr>
  </w:style>
  <w:style w:type="character" w:customStyle="1" w:styleId="Textkrper-ZeileneinzugZchn">
    <w:name w:val="Textkörper-Zeileneinzug Zchn"/>
    <w:link w:val="Textkrper-Zeileneinzug"/>
    <w:rsid w:val="006000A5"/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14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14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14C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14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C14C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14C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14C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14C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C14C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1C14C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C14C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14C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14C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1C14CD"/>
    <w:rPr>
      <w:b/>
      <w:bCs/>
    </w:rPr>
  </w:style>
  <w:style w:type="character" w:styleId="Hervorhebung">
    <w:name w:val="Emphasis"/>
    <w:basedOn w:val="Absatz-Standardschriftart"/>
    <w:uiPriority w:val="20"/>
    <w:qFormat/>
    <w:rsid w:val="001C14CD"/>
    <w:rPr>
      <w:i/>
      <w:iCs/>
    </w:rPr>
  </w:style>
  <w:style w:type="paragraph" w:styleId="KeinLeerraum">
    <w:name w:val="No Spacing"/>
    <w:uiPriority w:val="1"/>
    <w:qFormat/>
    <w:rsid w:val="001C14CD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1C14CD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C14CD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1C14CD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14C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14CD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1C14CD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1C14CD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1C14CD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1C14CD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1C14CD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1C14CD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B37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8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3</Pages>
  <Words>127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928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2002-02-13T06:56:00Z</cp:lastPrinted>
  <dcterms:created xsi:type="dcterms:W3CDTF">2025-10-27T11:02:00Z</dcterms:created>
  <dcterms:modified xsi:type="dcterms:W3CDTF">2025-10-27T11:02:00Z</dcterms:modified>
</cp:coreProperties>
</file>