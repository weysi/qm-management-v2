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BE45" w14:textId="77777777" w:rsidR="008E2A4B" w:rsidRPr="00036201" w:rsidRDefault="008E2A4B">
      <w:pPr>
        <w:rPr>
          <w:rFonts w:cs="Arial"/>
          <w:b/>
          <w:sz w:val="24"/>
          <w:szCs w:val="24"/>
          <w:u w:val="single"/>
        </w:rPr>
      </w:pPr>
      <w:r w:rsidRPr="00036201">
        <w:rPr>
          <w:rFonts w:cs="Arial"/>
          <w:b/>
          <w:sz w:val="24"/>
          <w:szCs w:val="24"/>
          <w:u w:val="single"/>
        </w:rPr>
        <w:t>Prüfmittelbezeichnung:</w:t>
      </w:r>
      <w:r w:rsidRPr="00036201">
        <w:rPr>
          <w:rFonts w:cs="Arial"/>
          <w:sz w:val="24"/>
          <w:szCs w:val="24"/>
        </w:rPr>
        <w:tab/>
      </w:r>
      <w:r w:rsidRPr="00036201">
        <w:rPr>
          <w:rFonts w:cs="Arial"/>
          <w:sz w:val="24"/>
          <w:szCs w:val="24"/>
        </w:rPr>
        <w:tab/>
      </w:r>
      <w:r w:rsidRPr="00036201">
        <w:rPr>
          <w:rFonts w:cs="Arial"/>
          <w:sz w:val="24"/>
          <w:szCs w:val="24"/>
        </w:rPr>
        <w:tab/>
      </w:r>
      <w:r w:rsidR="00974C24" w:rsidRPr="00036201">
        <w:rPr>
          <w:rFonts w:cs="Arial"/>
          <w:sz w:val="24"/>
          <w:szCs w:val="24"/>
        </w:rPr>
        <w:tab/>
      </w:r>
      <w:r w:rsidRPr="00036201">
        <w:rPr>
          <w:rFonts w:cs="Arial"/>
          <w:b/>
          <w:sz w:val="24"/>
          <w:szCs w:val="24"/>
          <w:u w:val="single"/>
        </w:rPr>
        <w:t>Hersteller:</w:t>
      </w:r>
    </w:p>
    <w:p w14:paraId="28E70801" w14:textId="77777777" w:rsidR="008E2A4B" w:rsidRDefault="006212D7">
      <w:pPr>
        <w:rPr>
          <w:rFonts w:cs="Arial"/>
          <w:sz w:val="24"/>
        </w:rPr>
      </w:pPr>
      <w:r>
        <w:rPr>
          <w:rFonts w:cs="Arial"/>
          <w:sz w:val="24"/>
        </w:rPr>
        <w:t xml:space="preserve"> </w:t>
      </w:r>
    </w:p>
    <w:p w14:paraId="422AC4E9" w14:textId="77777777" w:rsidR="008E2A4B" w:rsidRDefault="008E2A4B">
      <w:pPr>
        <w:rPr>
          <w:rFonts w:cs="Arial"/>
          <w:sz w:val="24"/>
        </w:rPr>
      </w:pPr>
    </w:p>
    <w:p w14:paraId="7DD10179" w14:textId="77777777" w:rsidR="008E2A4B" w:rsidRPr="00036201" w:rsidRDefault="008E2A4B">
      <w:pPr>
        <w:rPr>
          <w:rFonts w:cs="Arial"/>
          <w:b/>
          <w:sz w:val="24"/>
          <w:szCs w:val="24"/>
          <w:u w:val="single"/>
        </w:rPr>
      </w:pPr>
      <w:r w:rsidRPr="00036201">
        <w:rPr>
          <w:rFonts w:cs="Arial"/>
          <w:b/>
          <w:sz w:val="24"/>
          <w:szCs w:val="24"/>
          <w:u w:val="single"/>
        </w:rPr>
        <w:t>Typ:</w:t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  <w:t>Ident-</w:t>
      </w:r>
      <w:r w:rsidR="009B4D4E" w:rsidRPr="00036201">
        <w:rPr>
          <w:rFonts w:cs="Arial"/>
          <w:b/>
          <w:sz w:val="24"/>
          <w:szCs w:val="24"/>
          <w:u w:val="single"/>
        </w:rPr>
        <w:t xml:space="preserve"> </w:t>
      </w:r>
      <w:r w:rsidRPr="00036201">
        <w:rPr>
          <w:rFonts w:cs="Arial"/>
          <w:b/>
          <w:sz w:val="24"/>
          <w:szCs w:val="24"/>
          <w:u w:val="single"/>
        </w:rPr>
        <w:t>/</w:t>
      </w:r>
      <w:r w:rsidR="009B4D4E" w:rsidRPr="00036201">
        <w:rPr>
          <w:rFonts w:cs="Arial"/>
          <w:b/>
          <w:sz w:val="24"/>
          <w:szCs w:val="24"/>
          <w:u w:val="single"/>
        </w:rPr>
        <w:t xml:space="preserve"> </w:t>
      </w:r>
      <w:r w:rsidRPr="00036201">
        <w:rPr>
          <w:rFonts w:cs="Arial"/>
          <w:b/>
          <w:sz w:val="24"/>
          <w:szCs w:val="24"/>
          <w:u w:val="single"/>
        </w:rPr>
        <w:t>Inventarnummer:</w:t>
      </w:r>
    </w:p>
    <w:p w14:paraId="56326F33" w14:textId="77777777" w:rsidR="008E2A4B" w:rsidRDefault="008E2A4B">
      <w:pPr>
        <w:rPr>
          <w:rFonts w:cs="Arial"/>
          <w:sz w:val="24"/>
        </w:rPr>
      </w:pPr>
    </w:p>
    <w:p w14:paraId="67E0D543" w14:textId="77777777" w:rsidR="008E2A4B" w:rsidRDefault="008E2A4B">
      <w:pPr>
        <w:rPr>
          <w:rFonts w:cs="Arial"/>
          <w:sz w:val="24"/>
        </w:rPr>
      </w:pPr>
    </w:p>
    <w:p w14:paraId="37624E19" w14:textId="77777777" w:rsidR="008E2A4B" w:rsidRPr="00036201" w:rsidRDefault="008E2A4B">
      <w:pPr>
        <w:rPr>
          <w:rFonts w:cs="Arial"/>
          <w:b/>
          <w:sz w:val="24"/>
          <w:szCs w:val="24"/>
          <w:u w:val="single"/>
        </w:rPr>
      </w:pPr>
      <w:r w:rsidRPr="00036201">
        <w:rPr>
          <w:rFonts w:cs="Arial"/>
          <w:b/>
          <w:sz w:val="24"/>
          <w:szCs w:val="24"/>
          <w:u w:val="single"/>
        </w:rPr>
        <w:t>Standort / bei Mitarbeiter</w:t>
      </w:r>
      <w:r w:rsidR="00313B4F" w:rsidRPr="00036201">
        <w:rPr>
          <w:rFonts w:cs="Arial"/>
          <w:b/>
          <w:sz w:val="24"/>
          <w:szCs w:val="24"/>
          <w:u w:val="single"/>
        </w:rPr>
        <w:t>/-in</w:t>
      </w:r>
      <w:r w:rsidRPr="00036201">
        <w:rPr>
          <w:rFonts w:cs="Arial"/>
          <w:b/>
          <w:sz w:val="24"/>
          <w:szCs w:val="24"/>
          <w:u w:val="single"/>
        </w:rPr>
        <w:t>:</w:t>
      </w:r>
    </w:p>
    <w:p w14:paraId="515AD7FE" w14:textId="77777777" w:rsidR="008E2A4B" w:rsidRDefault="008E2A4B">
      <w:pPr>
        <w:rPr>
          <w:rFonts w:cs="Arial"/>
          <w:sz w:val="24"/>
        </w:rPr>
      </w:pPr>
    </w:p>
    <w:p w14:paraId="251D0CFB" w14:textId="77777777" w:rsidR="008E2A4B" w:rsidRDefault="008E2A4B">
      <w:pPr>
        <w:rPr>
          <w:rFonts w:cs="Arial"/>
          <w:sz w:val="24"/>
        </w:rPr>
      </w:pPr>
    </w:p>
    <w:p w14:paraId="6687CDA0" w14:textId="77777777" w:rsidR="008E2A4B" w:rsidRPr="00036201" w:rsidRDefault="008E2A4B">
      <w:pPr>
        <w:rPr>
          <w:rFonts w:cs="Arial"/>
          <w:b/>
          <w:sz w:val="24"/>
          <w:szCs w:val="24"/>
          <w:u w:val="single"/>
        </w:rPr>
      </w:pPr>
      <w:r w:rsidRPr="00036201">
        <w:rPr>
          <w:rFonts w:cs="Arial"/>
          <w:b/>
          <w:sz w:val="24"/>
          <w:szCs w:val="24"/>
          <w:u w:val="single"/>
        </w:rPr>
        <w:t>Kalibrierungen:</w:t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</w:r>
      <w:r w:rsidRPr="00036201">
        <w:rPr>
          <w:rFonts w:cs="Arial"/>
          <w:b/>
          <w:sz w:val="24"/>
          <w:szCs w:val="24"/>
          <w:u w:val="single"/>
        </w:rPr>
        <w:tab/>
        <w:t>Kalibrierschein-Nr.</w:t>
      </w:r>
      <w:r w:rsidR="009B4D4E" w:rsidRPr="00036201">
        <w:rPr>
          <w:rFonts w:cs="Arial"/>
          <w:b/>
          <w:sz w:val="24"/>
          <w:szCs w:val="24"/>
          <w:u w:val="single"/>
        </w:rPr>
        <w:t>:</w:t>
      </w:r>
    </w:p>
    <w:p w14:paraId="02E8682B" w14:textId="77777777" w:rsidR="008E2A4B" w:rsidRDefault="008E2A4B">
      <w:pPr>
        <w:rPr>
          <w:rFonts w:cs="Arial"/>
          <w:sz w:val="24"/>
        </w:rPr>
      </w:pPr>
    </w:p>
    <w:p w14:paraId="28F0E275" w14:textId="77777777" w:rsidR="008E2A4B" w:rsidRDefault="008E2A4B">
      <w:pPr>
        <w:rPr>
          <w:rFonts w:cs="Arial"/>
          <w:sz w:val="24"/>
        </w:rPr>
      </w:pPr>
    </w:p>
    <w:p w14:paraId="3C2C7C1F" w14:textId="77777777" w:rsidR="008E2A4B" w:rsidRPr="00036201" w:rsidRDefault="008E2A4B">
      <w:pPr>
        <w:rPr>
          <w:rFonts w:cs="Arial"/>
          <w:b/>
          <w:sz w:val="24"/>
          <w:szCs w:val="24"/>
          <w:u w:val="single"/>
        </w:rPr>
      </w:pPr>
      <w:r w:rsidRPr="00036201">
        <w:rPr>
          <w:rFonts w:cs="Arial"/>
          <w:b/>
          <w:sz w:val="24"/>
          <w:szCs w:val="24"/>
          <w:u w:val="single"/>
        </w:rPr>
        <w:t>Kalibrierintervall:</w:t>
      </w:r>
    </w:p>
    <w:p w14:paraId="11A28509" w14:textId="77777777" w:rsidR="008E2A4B" w:rsidRDefault="008E2A4B">
      <w:pPr>
        <w:rPr>
          <w:rFonts w:cs="Arial"/>
          <w:sz w:val="24"/>
        </w:rPr>
      </w:pPr>
    </w:p>
    <w:p w14:paraId="22D66098" w14:textId="77777777" w:rsidR="008E2A4B" w:rsidRDefault="008E2A4B">
      <w:pPr>
        <w:rPr>
          <w:rFonts w:cs="Arial"/>
          <w:sz w:val="24"/>
        </w:rPr>
      </w:pPr>
    </w:p>
    <w:p w14:paraId="15447526" w14:textId="77777777" w:rsidR="008E2A4B" w:rsidRPr="00036201" w:rsidRDefault="008E2A4B">
      <w:pPr>
        <w:rPr>
          <w:rFonts w:cs="Arial"/>
          <w:b/>
          <w:sz w:val="24"/>
          <w:szCs w:val="24"/>
          <w:u w:val="single"/>
        </w:rPr>
      </w:pPr>
      <w:r w:rsidRPr="00036201">
        <w:rPr>
          <w:rFonts w:cs="Arial"/>
          <w:b/>
          <w:sz w:val="24"/>
          <w:szCs w:val="24"/>
          <w:u w:val="single"/>
        </w:rPr>
        <w:t>Abweichungen:</w:t>
      </w:r>
    </w:p>
    <w:p w14:paraId="7E4EE2AE" w14:textId="77777777" w:rsidR="008E2A4B" w:rsidRDefault="008E2A4B">
      <w:pPr>
        <w:rPr>
          <w:rFonts w:cs="Arial"/>
          <w:sz w:val="24"/>
        </w:rPr>
      </w:pPr>
    </w:p>
    <w:p w14:paraId="335B3009" w14:textId="77777777" w:rsidR="008E2A4B" w:rsidRPr="00036201" w:rsidRDefault="008E2A4B" w:rsidP="00974C24">
      <w:pPr>
        <w:rPr>
          <w:rFonts w:cs="Arial"/>
          <w:sz w:val="24"/>
        </w:rPr>
      </w:pPr>
      <w:r w:rsidRPr="00036201">
        <w:rPr>
          <w:rFonts w:cs="Arial"/>
          <w:sz w:val="24"/>
        </w:rPr>
        <w:t>Abweichungen sind dem Kalibrierschein zu entnehmen.</w:t>
      </w:r>
    </w:p>
    <w:p w14:paraId="4C4EA8CD" w14:textId="77777777" w:rsidR="008E2A4B" w:rsidRDefault="008E2A4B">
      <w:pPr>
        <w:rPr>
          <w:rFonts w:cs="Arial"/>
          <w:sz w:val="24"/>
        </w:rPr>
      </w:pPr>
    </w:p>
    <w:p w14:paraId="00AEB105" w14:textId="77777777" w:rsidR="008E2A4B" w:rsidRPr="00036201" w:rsidRDefault="008E2A4B">
      <w:pPr>
        <w:rPr>
          <w:rFonts w:cs="Arial"/>
          <w:b/>
          <w:sz w:val="24"/>
          <w:szCs w:val="24"/>
          <w:u w:val="single"/>
        </w:rPr>
      </w:pPr>
      <w:r w:rsidRPr="00036201">
        <w:rPr>
          <w:rFonts w:cs="Arial"/>
          <w:b/>
          <w:sz w:val="24"/>
          <w:szCs w:val="24"/>
          <w:u w:val="single"/>
        </w:rPr>
        <w:t>wesentliche Reparaturen:</w:t>
      </w:r>
    </w:p>
    <w:p w14:paraId="48C9B98C" w14:textId="77777777" w:rsidR="008E2A4B" w:rsidRDefault="008E2A4B">
      <w:pPr>
        <w:rPr>
          <w:rFonts w:cs="Arial"/>
          <w:sz w:val="24"/>
        </w:rPr>
      </w:pPr>
    </w:p>
    <w:p w14:paraId="7DE01A8E" w14:textId="77777777" w:rsidR="008E2A4B" w:rsidRDefault="008E2A4B" w:rsidP="00974C24">
      <w:pPr>
        <w:rPr>
          <w:rFonts w:cs="Arial"/>
          <w:sz w:val="24"/>
        </w:rPr>
      </w:pPr>
      <w:r>
        <w:rPr>
          <w:rFonts w:cs="Arial"/>
          <w:sz w:val="24"/>
        </w:rPr>
        <w:t>ohne</w:t>
      </w:r>
    </w:p>
    <w:sectPr w:rsidR="008E2A4B" w:rsidSect="00911B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348" w:right="1418" w:bottom="1276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0EEF" w14:textId="77777777" w:rsidR="00E77E54" w:rsidRDefault="00E77E54">
      <w:r>
        <w:separator/>
      </w:r>
    </w:p>
  </w:endnote>
  <w:endnote w:type="continuationSeparator" w:id="0">
    <w:p w14:paraId="6D3331B5" w14:textId="77777777" w:rsidR="00E77E54" w:rsidRDefault="00E77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A423" w14:textId="77777777" w:rsidR="002D69D0" w:rsidRDefault="002D69D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F8B1" w14:textId="7A8024C4" w:rsidR="00084C4B" w:rsidRDefault="00084C4B" w:rsidP="00084C4B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2D69D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2D69D0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75E90" w14:textId="77777777" w:rsidR="008E2A4B" w:rsidRDefault="008E2A4B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8F62" w14:textId="77777777" w:rsidR="00E77E54" w:rsidRDefault="00E77E54">
      <w:r>
        <w:separator/>
      </w:r>
    </w:p>
  </w:footnote>
  <w:footnote w:type="continuationSeparator" w:id="0">
    <w:p w14:paraId="322C62F8" w14:textId="77777777" w:rsidR="00E77E54" w:rsidRDefault="00E77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9D60" w14:textId="77777777" w:rsidR="002D69D0" w:rsidRDefault="002D69D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8E2A4B" w14:paraId="09D88DA7" w14:textId="77777777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8E2A4B" w14:paraId="59CD4E8C" w14:textId="77777777">
            <w:trPr>
              <w:trHeight w:val="707"/>
            </w:trPr>
            <w:tc>
              <w:tcPr>
                <w:tcW w:w="2694" w:type="dxa"/>
              </w:tcPr>
              <w:p w14:paraId="3531FD40" w14:textId="0C141BEE" w:rsidR="008E2A4B" w:rsidRDefault="008E2A4B"/>
            </w:tc>
          </w:tr>
        </w:tbl>
        <w:p w14:paraId="344B49F2" w14:textId="77777777" w:rsidR="008E2A4B" w:rsidRDefault="008E2A4B"/>
      </w:tc>
      <w:tc>
        <w:tcPr>
          <w:tcW w:w="4536" w:type="dxa"/>
        </w:tcPr>
        <w:p w14:paraId="476090C5" w14:textId="77777777" w:rsidR="008E2A4B" w:rsidRPr="002D69D0" w:rsidRDefault="00596B17" w:rsidP="002D69D0">
          <w:pPr>
            <w:jc w:val="center"/>
            <w:rPr>
              <w:b/>
              <w:sz w:val="24"/>
              <w:szCs w:val="24"/>
            </w:rPr>
          </w:pPr>
          <w:r w:rsidRPr="002D69D0">
            <w:rPr>
              <w:b/>
              <w:sz w:val="24"/>
              <w:szCs w:val="24"/>
            </w:rPr>
            <w:t>7</w:t>
          </w:r>
          <w:r w:rsidR="002D69D0">
            <w:rPr>
              <w:b/>
              <w:sz w:val="24"/>
              <w:szCs w:val="24"/>
            </w:rPr>
            <w:t>.1.</w:t>
          </w:r>
          <w:r w:rsidRPr="002D69D0">
            <w:rPr>
              <w:b/>
              <w:sz w:val="24"/>
              <w:szCs w:val="24"/>
            </w:rPr>
            <w:t>5 Messmittelkarte</w:t>
          </w:r>
        </w:p>
      </w:tc>
      <w:tc>
        <w:tcPr>
          <w:tcW w:w="2766" w:type="dxa"/>
        </w:tcPr>
        <w:p w14:paraId="5E9EB6D2" w14:textId="77777777" w:rsidR="008E2A4B" w:rsidRPr="00084C4B" w:rsidRDefault="008E2A4B" w:rsidP="00084C4B">
          <w:pPr>
            <w:rPr>
              <w:b/>
            </w:rPr>
          </w:pPr>
        </w:p>
      </w:tc>
    </w:tr>
  </w:tbl>
  <w:p w14:paraId="53BF00B4" w14:textId="77777777" w:rsidR="008E2A4B" w:rsidRDefault="008E2A4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8E2A4B" w14:paraId="1004047A" w14:textId="77777777">
      <w:trPr>
        <w:cantSplit/>
        <w:trHeight w:hRule="exact" w:val="1200"/>
      </w:trPr>
      <w:tc>
        <w:tcPr>
          <w:tcW w:w="2552" w:type="dxa"/>
        </w:tcPr>
        <w:p w14:paraId="52EBB2E4" w14:textId="77777777" w:rsidR="008E2A4B" w:rsidRDefault="00974C24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87E8375" wp14:editId="588619F0">
                <wp:extent cx="1506855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85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73AAD78" w14:textId="77777777" w:rsidR="008E2A4B" w:rsidRDefault="008E2A4B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611DA9DC" w14:textId="77777777" w:rsidR="008E2A4B" w:rsidRDefault="008E2A4B">
          <w:pPr>
            <w:jc w:val="center"/>
            <w:rPr>
              <w:b/>
              <w:sz w:val="24"/>
            </w:rPr>
          </w:pPr>
        </w:p>
        <w:p w14:paraId="4A0A51E2" w14:textId="77777777" w:rsidR="008E2A4B" w:rsidRDefault="008E2A4B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08F439B3" w14:textId="7C6E0698" w:rsidR="008E2A4B" w:rsidRDefault="008E2A4B">
          <w:r>
            <w:t xml:space="preserve">Gültig ab: </w:t>
          </w:r>
          <w:fldSimple w:instr=" DATE  \* MERGEFORMAT ">
            <w:r w:rsidR="00AE34C3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1C563F67" w14:textId="77777777" w:rsidR="008E2A4B" w:rsidRDefault="008E2A4B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654A95">
              <w:rPr>
                <w:noProof/>
              </w:rPr>
              <w:t>1</w:t>
            </w:r>
          </w:fldSimple>
        </w:p>
        <w:p w14:paraId="33CB0ED0" w14:textId="77777777" w:rsidR="008E2A4B" w:rsidRDefault="008E2A4B">
          <w:pPr>
            <w:rPr>
              <w:lang w:val="fr-FR"/>
            </w:rPr>
          </w:pPr>
          <w:r>
            <w:rPr>
              <w:sz w:val="16"/>
            </w:rPr>
            <w:fldChar w:fldCharType="begin"/>
          </w:r>
          <w:r>
            <w:rPr>
              <w:sz w:val="16"/>
              <w:lang w:val="fr-FR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 w:rsidR="00654A95">
            <w:rPr>
              <w:noProof/>
              <w:sz w:val="16"/>
              <w:lang w:val="fr-FR"/>
            </w:rPr>
            <w:t>FB 7 1 5 Messmittelkarte.docx</w:t>
          </w:r>
          <w:r>
            <w:rPr>
              <w:sz w:val="16"/>
            </w:rPr>
            <w:fldChar w:fldCharType="end"/>
          </w:r>
          <w:r>
            <w:rPr>
              <w:lang w:val="fr-FR"/>
            </w:rPr>
            <w:br/>
          </w:r>
        </w:p>
      </w:tc>
    </w:tr>
  </w:tbl>
  <w:p w14:paraId="052C77AB" w14:textId="77777777" w:rsidR="008E2A4B" w:rsidRDefault="008E2A4B">
    <w:pPr>
      <w:pStyle w:val="Kopfzeile"/>
      <w:rPr>
        <w:sz w:val="2"/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6C"/>
    <w:rsid w:val="00036201"/>
    <w:rsid w:val="00084C4B"/>
    <w:rsid w:val="0016643A"/>
    <w:rsid w:val="00210D51"/>
    <w:rsid w:val="002251B3"/>
    <w:rsid w:val="002972D3"/>
    <w:rsid w:val="002D69D0"/>
    <w:rsid w:val="00313B4F"/>
    <w:rsid w:val="0035231B"/>
    <w:rsid w:val="004A4169"/>
    <w:rsid w:val="004E6EDA"/>
    <w:rsid w:val="00523977"/>
    <w:rsid w:val="00537846"/>
    <w:rsid w:val="00592ACB"/>
    <w:rsid w:val="00596B17"/>
    <w:rsid w:val="006212D7"/>
    <w:rsid w:val="00654A95"/>
    <w:rsid w:val="006B2C6D"/>
    <w:rsid w:val="007E29B1"/>
    <w:rsid w:val="00870306"/>
    <w:rsid w:val="008A3BEA"/>
    <w:rsid w:val="008E2A4B"/>
    <w:rsid w:val="00911B23"/>
    <w:rsid w:val="00974C24"/>
    <w:rsid w:val="00980D6C"/>
    <w:rsid w:val="009B4D4E"/>
    <w:rsid w:val="00AA6BCB"/>
    <w:rsid w:val="00AE34C3"/>
    <w:rsid w:val="00BE12D4"/>
    <w:rsid w:val="00DA4F7A"/>
    <w:rsid w:val="00E77E54"/>
    <w:rsid w:val="00F34DFF"/>
    <w:rsid w:val="00F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693967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96B17"/>
  </w:style>
  <w:style w:type="paragraph" w:styleId="berschrift1">
    <w:name w:val="heading 1"/>
    <w:basedOn w:val="Standard"/>
    <w:next w:val="Standard"/>
    <w:link w:val="berschrift1Zchn"/>
    <w:uiPriority w:val="9"/>
    <w:qFormat/>
    <w:rsid w:val="00596B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96B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96B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96B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96B1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596B1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596B1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96B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96B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ind w:left="360"/>
      <w:textAlignment w:val="baseline"/>
    </w:pPr>
    <w:rPr>
      <w:rFonts w:ascii="Times New Roman" w:hAnsi="Times New Roman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96B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96B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96B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96B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96B1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596B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596B1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96B1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96B1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96B1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96B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96B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96B1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96B1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96B17"/>
    <w:rPr>
      <w:b/>
      <w:bCs/>
    </w:rPr>
  </w:style>
  <w:style w:type="character" w:styleId="Hervorhebung">
    <w:name w:val="Emphasis"/>
    <w:basedOn w:val="Absatz-Standardschriftart"/>
    <w:uiPriority w:val="20"/>
    <w:qFormat/>
    <w:rsid w:val="00596B17"/>
    <w:rPr>
      <w:i/>
      <w:iCs/>
    </w:rPr>
  </w:style>
  <w:style w:type="paragraph" w:styleId="KeinLeerraum">
    <w:name w:val="No Spacing"/>
    <w:uiPriority w:val="1"/>
    <w:qFormat/>
    <w:rsid w:val="00596B17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596B1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96B17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96B17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96B1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96B17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96B17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596B17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596B17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596B17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596B17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96B17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084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0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37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276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creator>ASZ</dc:creator>
  <dc:description>QM-Seiler_x000d_
Klaus Seiler_x000d_
Zum Saibling 3_x000d_
88662 Überlingen_x000d_
Tel 07551 916720_x000d_
Fax 07551 916710_x000d_
Mail post@qm-seiler.de_x000d_
http://www.qm-seiler.de</dc:description>
  <cp:lastModifiedBy>Praktikant</cp:lastModifiedBy>
  <cp:revision>2</cp:revision>
  <cp:lastPrinted>2015-07-29T07:54:00Z</cp:lastPrinted>
  <dcterms:created xsi:type="dcterms:W3CDTF">2025-10-27T11:00:00Z</dcterms:created>
  <dcterms:modified xsi:type="dcterms:W3CDTF">2025-10-27T11:00:00Z</dcterms:modified>
</cp:coreProperties>
</file>