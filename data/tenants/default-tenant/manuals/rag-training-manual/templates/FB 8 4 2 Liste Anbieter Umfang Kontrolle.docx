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0"/>
        <w:gridCol w:w="3825"/>
        <w:gridCol w:w="8156"/>
        <w:gridCol w:w="1417"/>
      </w:tblGrid>
      <w:tr w:rsidR="00122E24" w:rsidRPr="000D2832" w14:paraId="6F69080B" w14:textId="77777777" w:rsidTr="00504686">
        <w:trPr>
          <w:cantSplit/>
          <w:tblHeader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248E30" w14:textId="77777777" w:rsidR="00122E24" w:rsidRPr="000D2832" w:rsidRDefault="00122E24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Nr.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6FC64B" w14:textId="77777777" w:rsidR="00122E24" w:rsidRPr="000D2832" w:rsidRDefault="00122E24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Risiko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F16F2A8" w14:textId="77777777" w:rsidR="00122E24" w:rsidRPr="000D2832" w:rsidRDefault="00122E24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Maßnahmen der Minimierung / Kontrolle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7CE7A" w14:textId="77777777" w:rsidR="00122E24" w:rsidRPr="000D2832" w:rsidRDefault="00122E24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Verant-</w:t>
            </w:r>
            <w:proofErr w:type="spellStart"/>
            <w:r w:rsidRPr="000D2832">
              <w:rPr>
                <w:b/>
                <w:color w:val="000000"/>
              </w:rPr>
              <w:t>wortlich</w:t>
            </w:r>
            <w:proofErr w:type="spellEnd"/>
          </w:p>
        </w:tc>
      </w:tr>
      <w:tr w:rsidR="00122E24" w:rsidRPr="000D2832" w14:paraId="2C37CF45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66733A" w14:textId="77777777" w:rsidR="00122E24" w:rsidRPr="000D2832" w:rsidRDefault="00122E24" w:rsidP="00504686">
            <w:pPr>
              <w:snapToGrid w:val="0"/>
              <w:spacing w:before="120" w:after="120"/>
              <w:rPr>
                <w:b/>
              </w:rPr>
            </w:pPr>
            <w:r w:rsidRPr="000D2832">
              <w:rPr>
                <w:b/>
              </w:rPr>
              <w:t>1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5F3AD6" w14:textId="77777777" w:rsidR="00122E24" w:rsidRPr="00ED1985" w:rsidRDefault="00122E24" w:rsidP="00504686">
            <w:pPr>
              <w:snapToGrid w:val="0"/>
              <w:spacing w:before="120" w:after="120"/>
              <w:rPr>
                <w:color w:val="FF0000"/>
              </w:rPr>
            </w:pPr>
            <w:r w:rsidRPr="00ED1985">
              <w:rPr>
                <w:color w:val="FF0000"/>
              </w:rPr>
              <w:t>Lieferfähigkeit einzelner Lieferanten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460D127" w14:textId="77777777" w:rsidR="00122E24" w:rsidRPr="00ED1985" w:rsidRDefault="00122E24" w:rsidP="00504686">
            <w:pPr>
              <w:snapToGrid w:val="0"/>
              <w:spacing w:before="120" w:after="120"/>
              <w:rPr>
                <w:color w:val="FF0000"/>
              </w:rPr>
            </w:pPr>
            <w:r w:rsidRPr="00ED1985">
              <w:rPr>
                <w:color w:val="FF0000"/>
              </w:rPr>
              <w:t>Bedeutende Produkte und Leistungen ermitteln.</w:t>
            </w:r>
          </w:p>
          <w:p w14:paraId="31447B7E" w14:textId="77777777" w:rsidR="00122E24" w:rsidRPr="00ED1985" w:rsidRDefault="00122E24" w:rsidP="00504686">
            <w:pPr>
              <w:snapToGrid w:val="0"/>
              <w:spacing w:before="120" w:after="120"/>
              <w:rPr>
                <w:color w:val="FF0000"/>
              </w:rPr>
            </w:pPr>
            <w:r w:rsidRPr="00ED1985">
              <w:rPr>
                <w:color w:val="FF0000"/>
              </w:rPr>
              <w:t xml:space="preserve">Suche nach einem </w:t>
            </w:r>
            <w:proofErr w:type="gramStart"/>
            <w:r w:rsidRPr="00ED1985">
              <w:rPr>
                <w:color w:val="FF0000"/>
              </w:rPr>
              <w:t>Zweitanbieter</w:t>
            </w:r>
            <w:proofErr w:type="gramEnd"/>
            <w:r w:rsidRPr="00ED1985">
              <w:rPr>
                <w:color w:val="FF0000"/>
              </w:rPr>
              <w:t xml:space="preserve"> wenn das Produkt von Bedeutung ist.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25EB3" w14:textId="77777777" w:rsidR="00122E24" w:rsidRPr="00ED1985" w:rsidRDefault="00122E24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rPr>
                <w:color w:val="FF0000"/>
              </w:rPr>
            </w:pPr>
            <w:r w:rsidRPr="00ED1985">
              <w:rPr>
                <w:color w:val="FF0000"/>
              </w:rPr>
              <w:t>Produktionsleitung</w:t>
            </w:r>
          </w:p>
        </w:tc>
      </w:tr>
      <w:tr w:rsidR="00122E24" w:rsidRPr="000D2832" w14:paraId="57E312E9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176686" w14:textId="77777777" w:rsidR="00122E24" w:rsidRPr="000D2832" w:rsidRDefault="00122E24" w:rsidP="00504686">
            <w:pPr>
              <w:snapToGrid w:val="0"/>
              <w:spacing w:before="120" w:after="120"/>
              <w:rPr>
                <w:b/>
              </w:rPr>
            </w:pPr>
            <w:r w:rsidRPr="000D2832">
              <w:rPr>
                <w:b/>
              </w:rPr>
              <w:t>2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C5286D" w14:textId="77777777" w:rsidR="00122E24" w:rsidRPr="00ED1985" w:rsidRDefault="00122E24" w:rsidP="00504686">
            <w:pPr>
              <w:snapToGrid w:val="0"/>
              <w:spacing w:before="120" w:after="120"/>
              <w:rPr>
                <w:color w:val="FF0000"/>
              </w:rPr>
            </w:pPr>
            <w:r w:rsidRPr="00ED1985">
              <w:rPr>
                <w:color w:val="FF0000"/>
              </w:rPr>
              <w:t>Terminierte Anlieferung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6ACC047" w14:textId="77777777" w:rsidR="00122E24" w:rsidRPr="00ED1985" w:rsidRDefault="00122E24" w:rsidP="00504686">
            <w:pPr>
              <w:snapToGrid w:val="0"/>
              <w:spacing w:before="120" w:after="120"/>
              <w:rPr>
                <w:color w:val="FF0000"/>
              </w:rPr>
            </w:pPr>
            <w:r w:rsidRPr="00ED1985">
              <w:rPr>
                <w:color w:val="FF0000"/>
              </w:rPr>
              <w:t>Überwachung der Speditionen in regelmäßigen Abständen durch Auszubildende (Tracking im Internet). Verspätungen notieren und Anbieter neu bewerten.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9461A" w14:textId="77777777" w:rsidR="00122E24" w:rsidRPr="00ED1985" w:rsidRDefault="00122E24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</w:rPr>
            </w:pPr>
            <w:r w:rsidRPr="00ED1985">
              <w:rPr>
                <w:color w:val="FF0000"/>
              </w:rPr>
              <w:t>Vertrieb</w:t>
            </w:r>
          </w:p>
        </w:tc>
      </w:tr>
      <w:tr w:rsidR="00122E24" w:rsidRPr="000D2832" w14:paraId="53F07E85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5948B7" w14:textId="77777777" w:rsidR="00122E24" w:rsidRPr="000D2832" w:rsidRDefault="00122E24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4766AE" w14:textId="77777777" w:rsidR="00122E24" w:rsidRPr="000D2832" w:rsidRDefault="00122E24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F3ADEA7" w14:textId="77777777" w:rsidR="00122E24" w:rsidRPr="000D2832" w:rsidRDefault="00122E24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C8469" w14:textId="77777777" w:rsidR="00122E24" w:rsidRPr="000D2832" w:rsidRDefault="00122E24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122E24" w:rsidRPr="000D2832" w14:paraId="388AC6C4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328E01" w14:textId="77777777" w:rsidR="00122E24" w:rsidRPr="000D2832" w:rsidRDefault="00122E24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7EA676" w14:textId="77777777" w:rsidR="00122E24" w:rsidRPr="000D2832" w:rsidRDefault="00122E24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7C4DE7F" w14:textId="77777777" w:rsidR="00122E24" w:rsidRPr="000D2832" w:rsidRDefault="00122E24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8A1FA" w14:textId="77777777" w:rsidR="00122E24" w:rsidRPr="000D2832" w:rsidRDefault="00122E24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122E24" w:rsidRPr="000D2832" w14:paraId="52026B11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F829F7" w14:textId="77777777" w:rsidR="00122E24" w:rsidRPr="000D2832" w:rsidRDefault="00122E24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6EBDA0" w14:textId="77777777" w:rsidR="00122E24" w:rsidRPr="000D2832" w:rsidRDefault="00122E24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06D7540" w14:textId="77777777" w:rsidR="00122E24" w:rsidRPr="000D2832" w:rsidRDefault="00122E24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7CEBA" w14:textId="77777777" w:rsidR="00122E24" w:rsidRPr="000D2832" w:rsidRDefault="00122E24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122E24" w:rsidRPr="000D2832" w14:paraId="23AD1397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D25F8A" w14:textId="77777777" w:rsidR="00122E24" w:rsidRPr="000D2832" w:rsidRDefault="00122E24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A80E58" w14:textId="77777777" w:rsidR="00122E24" w:rsidRPr="000D2832" w:rsidRDefault="00122E24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03B1E4F" w14:textId="77777777" w:rsidR="00122E24" w:rsidRPr="000D2832" w:rsidRDefault="00122E24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69C76" w14:textId="77777777" w:rsidR="00122E24" w:rsidRPr="000D2832" w:rsidRDefault="00122E24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122E24" w:rsidRPr="000D2832" w14:paraId="5EE127EC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D54E97" w14:textId="77777777" w:rsidR="00122E24" w:rsidRPr="000D2832" w:rsidRDefault="00122E24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34BC51" w14:textId="77777777" w:rsidR="00122E24" w:rsidRPr="000D2832" w:rsidRDefault="00122E24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5293184" w14:textId="77777777" w:rsidR="00122E24" w:rsidRPr="000D2832" w:rsidRDefault="00122E24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D505E" w14:textId="77777777" w:rsidR="00122E24" w:rsidRPr="000D2832" w:rsidRDefault="00122E24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122E24" w:rsidRPr="000D2832" w14:paraId="4415BF03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C579A6" w14:textId="77777777" w:rsidR="00122E24" w:rsidRPr="000D2832" w:rsidRDefault="00122E24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D8CB3D" w14:textId="77777777" w:rsidR="00122E24" w:rsidRPr="000D2832" w:rsidRDefault="00122E24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FF9DFC4" w14:textId="77777777" w:rsidR="00122E24" w:rsidRPr="000D2832" w:rsidRDefault="00122E24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A3EBE" w14:textId="77777777" w:rsidR="00122E24" w:rsidRPr="000D2832" w:rsidRDefault="00122E24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122E24" w:rsidRPr="000D2832" w14:paraId="6240BAC0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4DB494" w14:textId="77777777" w:rsidR="00122E24" w:rsidRPr="000D2832" w:rsidRDefault="00122E24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15471D" w14:textId="77777777" w:rsidR="00122E24" w:rsidRPr="000D2832" w:rsidRDefault="00122E24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45609F6" w14:textId="77777777" w:rsidR="00122E24" w:rsidRPr="000D2832" w:rsidRDefault="00122E24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907E5" w14:textId="77777777" w:rsidR="00122E24" w:rsidRPr="000D2832" w:rsidRDefault="00122E24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122E24" w:rsidRPr="000D2832" w14:paraId="6B8CD184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493A6E" w14:textId="77777777" w:rsidR="00122E24" w:rsidRPr="000D2832" w:rsidRDefault="00122E24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537044" w14:textId="77777777" w:rsidR="00122E24" w:rsidRPr="000D2832" w:rsidRDefault="00122E24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806C689" w14:textId="77777777" w:rsidR="00122E24" w:rsidRPr="000D2832" w:rsidRDefault="00122E24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B237B" w14:textId="77777777" w:rsidR="00122E24" w:rsidRPr="000D2832" w:rsidRDefault="00122E24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</w:tbl>
    <w:p w14:paraId="144E98C3" w14:textId="77777777" w:rsidR="00E877FB" w:rsidRPr="00122E24" w:rsidRDefault="00E877FB" w:rsidP="00122E24"/>
    <w:sectPr w:rsidR="00E877FB" w:rsidRPr="00122E24" w:rsidSect="00122E2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/>
      <w:pgMar w:top="1418" w:right="1131" w:bottom="1418" w:left="1276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8CB5D" w14:textId="77777777" w:rsidR="00280F7A" w:rsidRDefault="00280F7A">
      <w:r>
        <w:separator/>
      </w:r>
    </w:p>
  </w:endnote>
  <w:endnote w:type="continuationSeparator" w:id="0">
    <w:p w14:paraId="01F54564" w14:textId="77777777" w:rsidR="00280F7A" w:rsidRDefault="00280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5F5E8" w14:textId="77777777" w:rsidR="00C45C33" w:rsidRDefault="00C45C3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8BA56" w14:textId="0EB8D044" w:rsidR="00AC3BCF" w:rsidRDefault="00AC3BCF" w:rsidP="00AC3BCF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D03D30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D03D30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, gültig ab </w:t>
    </w:r>
    <w:proofErr w:type="spellStart"/>
    <w:r>
      <w:rPr>
        <w:b/>
        <w:sz w:val="16"/>
        <w:szCs w:val="16"/>
      </w:rPr>
      <w:t>xx.</w:t>
    </w:r>
    <w:proofErr w:type="gramStart"/>
    <w:r>
      <w:rPr>
        <w:b/>
        <w:sz w:val="16"/>
        <w:szCs w:val="16"/>
      </w:rPr>
      <w:t>xx.xxxx</w:t>
    </w:r>
    <w:proofErr w:type="spellEnd"/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46EB6" w14:textId="77777777" w:rsidR="00E877FB" w:rsidRDefault="00E877FB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7B461" w14:textId="77777777" w:rsidR="00280F7A" w:rsidRDefault="00280F7A">
      <w:r>
        <w:separator/>
      </w:r>
    </w:p>
  </w:footnote>
  <w:footnote w:type="continuationSeparator" w:id="0">
    <w:p w14:paraId="6CAAD586" w14:textId="77777777" w:rsidR="00280F7A" w:rsidRDefault="00280F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BCAEB" w14:textId="77777777" w:rsidR="00C45C33" w:rsidRDefault="00C45C3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639"/>
      <w:gridCol w:w="2835"/>
    </w:tblGrid>
    <w:tr w:rsidR="00122E24" w:rsidRPr="000D2832" w14:paraId="1753164E" w14:textId="77777777" w:rsidTr="00504686">
      <w:trPr>
        <w:cantSplit/>
        <w:trHeight w:hRule="exact" w:val="993"/>
      </w:trPr>
      <w:tc>
        <w:tcPr>
          <w:tcW w:w="2694" w:type="dxa"/>
          <w:shd w:val="clear" w:color="auto" w:fill="auto"/>
        </w:tcPr>
        <w:p w14:paraId="3B46212D" w14:textId="75A67A90" w:rsidR="00122E24" w:rsidRPr="000D2832" w:rsidRDefault="00122E24" w:rsidP="00504686">
          <w:pPr>
            <w:snapToGrid w:val="0"/>
            <w:rPr>
              <w:b/>
              <w:sz w:val="24"/>
            </w:rPr>
          </w:pPr>
        </w:p>
      </w:tc>
      <w:tc>
        <w:tcPr>
          <w:tcW w:w="9639" w:type="dxa"/>
          <w:shd w:val="clear" w:color="auto" w:fill="auto"/>
        </w:tcPr>
        <w:p w14:paraId="0C73859B" w14:textId="77777777" w:rsidR="00122E24" w:rsidRPr="00D03D30" w:rsidRDefault="00C45C33" w:rsidP="00D03D30">
          <w:pPr>
            <w:jc w:val="center"/>
            <w:rPr>
              <w:b/>
              <w:sz w:val="24"/>
              <w:szCs w:val="24"/>
            </w:rPr>
          </w:pPr>
          <w:bookmarkStart w:id="0" w:name="_Toc396557550"/>
          <w:r w:rsidRPr="00D03D30">
            <w:rPr>
              <w:b/>
              <w:sz w:val="24"/>
              <w:szCs w:val="24"/>
            </w:rPr>
            <w:t xml:space="preserve">8 4 2 Externe Anbieter, Art und Umfang der Kontrolle von </w:t>
          </w:r>
          <w:r w:rsidRPr="00D03D30">
            <w:rPr>
              <w:b/>
              <w:sz w:val="24"/>
              <w:szCs w:val="24"/>
            </w:rPr>
            <w:br/>
            <w:t>externen Bereitstellungen</w:t>
          </w:r>
          <w:bookmarkEnd w:id="0"/>
        </w:p>
      </w:tc>
      <w:tc>
        <w:tcPr>
          <w:tcW w:w="2835" w:type="dxa"/>
          <w:shd w:val="clear" w:color="auto" w:fill="auto"/>
        </w:tcPr>
        <w:p w14:paraId="46D93F02" w14:textId="77777777" w:rsidR="00122E24" w:rsidRPr="00E94690" w:rsidRDefault="00122E24" w:rsidP="00504686">
          <w:pPr>
            <w:snapToGrid w:val="0"/>
            <w:rPr>
              <w:b/>
            </w:rPr>
          </w:pPr>
          <w:r>
            <w:rPr>
              <w:b/>
              <w:color w:val="FF0000"/>
            </w:rPr>
            <w:t>Beispiele in R</w:t>
          </w:r>
          <w:r w:rsidRPr="00E94690">
            <w:rPr>
              <w:b/>
              <w:color w:val="FF0000"/>
            </w:rPr>
            <w:t>ot</w:t>
          </w:r>
        </w:p>
      </w:tc>
    </w:tr>
  </w:tbl>
  <w:p w14:paraId="698B7B5C" w14:textId="77777777" w:rsidR="00E877FB" w:rsidRDefault="00E877FB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E877FB" w14:paraId="19B5B671" w14:textId="77777777">
      <w:trPr>
        <w:cantSplit/>
        <w:trHeight w:hRule="exact" w:val="1200"/>
      </w:trPr>
      <w:tc>
        <w:tcPr>
          <w:tcW w:w="2552" w:type="dxa"/>
        </w:tcPr>
        <w:p w14:paraId="3D9C8A3A" w14:textId="77777777" w:rsidR="00E877FB" w:rsidRDefault="004D2783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3DFCE9BB" wp14:editId="2A9F8766">
                <wp:extent cx="1504950" cy="600075"/>
                <wp:effectExtent l="0" t="0" r="0" b="0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396FBA3F" w14:textId="77777777" w:rsidR="00E877FB" w:rsidRDefault="00E877FB">
          <w:pPr>
            <w:jc w:val="center"/>
            <w:rPr>
              <w:b/>
              <w:sz w:val="24"/>
            </w:rPr>
          </w:pPr>
          <w:proofErr w:type="gramStart"/>
          <w:r>
            <w:rPr>
              <w:b/>
              <w:sz w:val="24"/>
            </w:rPr>
            <w:t>Arbeitsanweisung :</w:t>
          </w:r>
          <w:proofErr w:type="gramEnd"/>
        </w:p>
        <w:p w14:paraId="0E48E14D" w14:textId="77777777" w:rsidR="00E877FB" w:rsidRDefault="00E877FB">
          <w:pPr>
            <w:jc w:val="center"/>
            <w:rPr>
              <w:b/>
              <w:sz w:val="24"/>
            </w:rPr>
          </w:pPr>
        </w:p>
        <w:p w14:paraId="1CF7F55B" w14:textId="77777777" w:rsidR="00E877FB" w:rsidRDefault="00E877FB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6F8C683E" w14:textId="0E418E0B" w:rsidR="00E877FB" w:rsidRDefault="00E877FB">
          <w:r>
            <w:t xml:space="preserve">Gültig ab: </w:t>
          </w:r>
          <w:fldSimple w:instr=" DATE  \* MERGEFORMAT ">
            <w:r w:rsidR="002E694C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7887F799" w14:textId="77777777" w:rsidR="00E877FB" w:rsidRDefault="00E877FB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>
              <w:rPr>
                <w:noProof/>
              </w:rPr>
              <w:t>1</w:t>
            </w:r>
          </w:fldSimple>
        </w:p>
        <w:p w14:paraId="1332AA23" w14:textId="77777777" w:rsidR="00E877FB" w:rsidRDefault="00E877FB">
          <w:pPr>
            <w:rPr>
              <w:lang w:val="fr-FR"/>
            </w:rPr>
          </w:pPr>
          <w:r>
            <w:rPr>
              <w:sz w:val="16"/>
            </w:rPr>
            <w:fldChar w:fldCharType="begin"/>
          </w:r>
          <w:r>
            <w:rPr>
              <w:sz w:val="16"/>
              <w:lang w:val="fr-FR"/>
            </w:rPr>
            <w:instrText xml:space="preserve"> FILENAME  \* MERGEFORMAT </w:instrText>
          </w:r>
          <w:r>
            <w:rPr>
              <w:sz w:val="16"/>
            </w:rPr>
            <w:fldChar w:fldCharType="separate"/>
          </w:r>
          <w:r>
            <w:rPr>
              <w:noProof/>
              <w:sz w:val="16"/>
              <w:lang w:val="fr-FR"/>
            </w:rPr>
            <w:t>741 Checkliste Lieferanten.doc</w:t>
          </w:r>
          <w:r>
            <w:rPr>
              <w:sz w:val="16"/>
            </w:rPr>
            <w:fldChar w:fldCharType="end"/>
          </w:r>
          <w:r>
            <w:rPr>
              <w:lang w:val="fr-FR"/>
            </w:rPr>
            <w:br/>
          </w:r>
        </w:p>
      </w:tc>
    </w:tr>
  </w:tbl>
  <w:p w14:paraId="6B24C997" w14:textId="77777777" w:rsidR="00E877FB" w:rsidRDefault="00E877FB">
    <w:pPr>
      <w:pStyle w:val="Kopfzeile"/>
      <w:rPr>
        <w:sz w:val="2"/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attachedTemplate r:id="rId1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44"/>
    <w:rsid w:val="00122E24"/>
    <w:rsid w:val="001D4A57"/>
    <w:rsid w:val="00207444"/>
    <w:rsid w:val="00280F7A"/>
    <w:rsid w:val="002C6285"/>
    <w:rsid w:val="002E694C"/>
    <w:rsid w:val="003724F6"/>
    <w:rsid w:val="004D2783"/>
    <w:rsid w:val="004F60E4"/>
    <w:rsid w:val="00691844"/>
    <w:rsid w:val="0076113F"/>
    <w:rsid w:val="007E3663"/>
    <w:rsid w:val="0082589C"/>
    <w:rsid w:val="008835BD"/>
    <w:rsid w:val="00887814"/>
    <w:rsid w:val="009238C5"/>
    <w:rsid w:val="009F4D08"/>
    <w:rsid w:val="00A34882"/>
    <w:rsid w:val="00A836AF"/>
    <w:rsid w:val="00AB3FE8"/>
    <w:rsid w:val="00AC3BCF"/>
    <w:rsid w:val="00B83D1C"/>
    <w:rsid w:val="00BB63DD"/>
    <w:rsid w:val="00BE16CD"/>
    <w:rsid w:val="00C45C33"/>
    <w:rsid w:val="00D03D30"/>
    <w:rsid w:val="00D832E1"/>
    <w:rsid w:val="00E877FB"/>
    <w:rsid w:val="00EE4A41"/>
    <w:rsid w:val="00F0453A"/>
    <w:rsid w:val="00F671E1"/>
    <w:rsid w:val="00F7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747483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D2783"/>
  </w:style>
  <w:style w:type="paragraph" w:styleId="berschrift1">
    <w:name w:val="heading 1"/>
    <w:basedOn w:val="Standard"/>
    <w:next w:val="Standard"/>
    <w:link w:val="berschrift1Zchn"/>
    <w:uiPriority w:val="9"/>
    <w:qFormat/>
    <w:rsid w:val="004D27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D278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D278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D278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4D278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D278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4D278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D278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D278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semiHidden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semiHidden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semiHidden/>
    <w:rPr>
      <w:color w:val="0000FF"/>
      <w:u w:val="single"/>
    </w:rPr>
  </w:style>
  <w:style w:type="paragraph" w:styleId="Textkrper2">
    <w:name w:val="Body Text 2"/>
    <w:basedOn w:val="Standard"/>
    <w:semiHidden/>
    <w:pPr>
      <w:jc w:val="center"/>
    </w:pPr>
  </w:style>
  <w:style w:type="paragraph" w:styleId="Textkrper3">
    <w:name w:val="Body Text 3"/>
    <w:basedOn w:val="Standard"/>
    <w:semiHidden/>
    <w:pPr>
      <w:jc w:val="center"/>
    </w:pPr>
    <w:rPr>
      <w:b/>
    </w:rPr>
  </w:style>
  <w:style w:type="character" w:styleId="Seitenzahl">
    <w:name w:val="page number"/>
    <w:basedOn w:val="Absatz-Standardschriftart"/>
    <w:semiHidden/>
  </w:style>
  <w:style w:type="paragraph" w:customStyle="1" w:styleId="Absatz1">
    <w:name w:val="Absatz 1"/>
    <w:pPr>
      <w:spacing w:after="240" w:line="480" w:lineRule="exact"/>
    </w:pPr>
    <w:rPr>
      <w:rFonts w:ascii="Helvetica" w:hAnsi="Helvetica"/>
      <w:b/>
      <w:sz w:val="28"/>
    </w:rPr>
  </w:style>
  <w:style w:type="paragraph" w:styleId="Verzeichnis3">
    <w:name w:val="toc 3"/>
    <w:basedOn w:val="Standard"/>
    <w:next w:val="Standard"/>
    <w:autoRedefine/>
    <w:semiHidden/>
    <w:pPr>
      <w:ind w:left="400"/>
    </w:pPr>
    <w:rPr>
      <w:b/>
      <w:bCs/>
      <w:sz w:val="28"/>
    </w:rPr>
  </w:style>
  <w:style w:type="paragraph" w:styleId="Verzeichnis1">
    <w:name w:val="toc 1"/>
    <w:basedOn w:val="Standard"/>
    <w:next w:val="Standard"/>
    <w:autoRedefine/>
    <w:semiHidden/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character" w:styleId="BesuchterLink">
    <w:name w:val="FollowedHyperlink"/>
    <w:semiHidden/>
    <w:rPr>
      <w:color w:val="800080"/>
      <w:u w:val="single"/>
    </w:rPr>
  </w:style>
  <w:style w:type="paragraph" w:customStyle="1" w:styleId="Textkrper21">
    <w:name w:val="Textkörper 21"/>
    <w:basedOn w:val="Standard"/>
    <w:pPr>
      <w:overflowPunct w:val="0"/>
      <w:autoSpaceDE w:val="0"/>
      <w:autoSpaceDN w:val="0"/>
      <w:adjustRightInd w:val="0"/>
      <w:ind w:left="360"/>
      <w:textAlignment w:val="baseline"/>
    </w:pPr>
    <w:rPr>
      <w:rFonts w:ascii="Times New Roman" w:hAnsi="Times New Roman"/>
      <w:sz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D278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D2783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D27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D27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D278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4D278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4D278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4D278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4D278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D278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D278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4D278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4D278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4D27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D27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D27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4D2783"/>
    <w:rPr>
      <w:b/>
      <w:bCs/>
    </w:rPr>
  </w:style>
  <w:style w:type="character" w:styleId="Hervorhebung">
    <w:name w:val="Emphasis"/>
    <w:basedOn w:val="Absatz-Standardschriftart"/>
    <w:uiPriority w:val="20"/>
    <w:qFormat/>
    <w:rsid w:val="004D2783"/>
    <w:rPr>
      <w:i/>
      <w:iCs/>
    </w:rPr>
  </w:style>
  <w:style w:type="paragraph" w:styleId="KeinLeerraum">
    <w:name w:val="No Spacing"/>
    <w:uiPriority w:val="1"/>
    <w:qFormat/>
    <w:rsid w:val="004D2783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4D2783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4D2783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4D2783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D278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D2783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4D2783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4D2783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4D2783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4D2783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4D2783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4D2783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AC3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64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471</CharactersWithSpaces>
  <SharedDoc>false</SharedDoc>
  <HLinks>
    <vt:vector size="12" baseType="variant">
      <vt:variant>
        <vt:i4>3145737</vt:i4>
      </vt:variant>
      <vt:variant>
        <vt:i4>3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2002-07-15T13:04:00Z</cp:lastPrinted>
  <dcterms:created xsi:type="dcterms:W3CDTF">2025-10-27T11:11:00Z</dcterms:created>
  <dcterms:modified xsi:type="dcterms:W3CDTF">2025-10-27T11:11:00Z</dcterms:modified>
</cp:coreProperties>
</file>