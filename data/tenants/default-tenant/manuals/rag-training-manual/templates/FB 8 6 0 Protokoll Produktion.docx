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2"/>
        <w:gridCol w:w="2231"/>
        <w:gridCol w:w="601"/>
        <w:gridCol w:w="427"/>
        <w:gridCol w:w="288"/>
        <w:gridCol w:w="278"/>
        <w:gridCol w:w="289"/>
        <w:gridCol w:w="568"/>
        <w:gridCol w:w="135"/>
        <w:gridCol w:w="283"/>
        <w:gridCol w:w="375"/>
        <w:gridCol w:w="1468"/>
        <w:gridCol w:w="572"/>
        <w:gridCol w:w="711"/>
        <w:gridCol w:w="275"/>
        <w:gridCol w:w="293"/>
      </w:tblGrid>
      <w:tr w:rsidR="007C6577" w14:paraId="1673AF12" w14:textId="77777777">
        <w:tc>
          <w:tcPr>
            <w:tcW w:w="9426" w:type="dxa"/>
            <w:gridSpan w:val="16"/>
          </w:tcPr>
          <w:p w14:paraId="168C10F8" w14:textId="77777777" w:rsidR="007C6577" w:rsidRDefault="007C6577" w:rsidP="00DD0CFA">
            <w:r>
              <w:t xml:space="preserve">Prüfprotokoll Produktion Nr.: </w:t>
            </w:r>
            <w:r>
              <w:rPr>
                <w:bCs/>
                <w:color w:val="999999"/>
                <w:sz w:val="10"/>
              </w:rPr>
              <w:t>(Format: Datum MA-Kürzel)</w:t>
            </w:r>
            <w:r w:rsidR="007D5A29">
              <w:rPr>
                <w:bCs/>
                <w:color w:val="999999"/>
                <w:sz w:val="10"/>
              </w:rPr>
              <w:t xml:space="preserve"> </w:t>
            </w:r>
          </w:p>
        </w:tc>
      </w:tr>
      <w:tr w:rsidR="007C6577" w14:paraId="7FEAEECB" w14:textId="77777777">
        <w:tc>
          <w:tcPr>
            <w:tcW w:w="3464" w:type="dxa"/>
            <w:gridSpan w:val="3"/>
            <w:tcBorders>
              <w:left w:val="nil"/>
              <w:bottom w:val="nil"/>
              <w:right w:val="nil"/>
            </w:tcBorders>
          </w:tcPr>
          <w:p w14:paraId="6F10091F" w14:textId="77777777" w:rsidR="007C6577" w:rsidRDefault="007C6577" w:rsidP="00DD0CFA"/>
        </w:tc>
        <w:tc>
          <w:tcPr>
            <w:tcW w:w="1985" w:type="dxa"/>
            <w:gridSpan w:val="6"/>
            <w:tcBorders>
              <w:left w:val="nil"/>
              <w:bottom w:val="nil"/>
              <w:right w:val="nil"/>
            </w:tcBorders>
          </w:tcPr>
          <w:p w14:paraId="553AE452" w14:textId="77777777" w:rsidR="007C6577" w:rsidRDefault="007C6577" w:rsidP="00DD0CFA"/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F55F395" w14:textId="77777777" w:rsidR="007C6577" w:rsidRDefault="007C6577" w:rsidP="00DD0CFA"/>
        </w:tc>
        <w:tc>
          <w:tcPr>
            <w:tcW w:w="3401" w:type="dxa"/>
            <w:gridSpan w:val="5"/>
            <w:tcBorders>
              <w:left w:val="nil"/>
              <w:bottom w:val="nil"/>
              <w:right w:val="nil"/>
            </w:tcBorders>
          </w:tcPr>
          <w:p w14:paraId="2F6E7425" w14:textId="77777777" w:rsidR="007C6577" w:rsidRDefault="007C6577" w:rsidP="00DD0CFA"/>
        </w:tc>
        <w:tc>
          <w:tcPr>
            <w:tcW w:w="293" w:type="dxa"/>
            <w:tcBorders>
              <w:left w:val="nil"/>
              <w:bottom w:val="nil"/>
              <w:right w:val="nil"/>
            </w:tcBorders>
          </w:tcPr>
          <w:p w14:paraId="3B6A8130" w14:textId="77777777" w:rsidR="007C6577" w:rsidRDefault="007C6577" w:rsidP="00DD0CFA"/>
        </w:tc>
      </w:tr>
      <w:tr w:rsidR="007C6577" w14:paraId="3FFE99B0" w14:textId="77777777">
        <w:tc>
          <w:tcPr>
            <w:tcW w:w="3891" w:type="dxa"/>
            <w:gridSpan w:val="4"/>
            <w:tcBorders>
              <w:right w:val="nil"/>
            </w:tcBorders>
          </w:tcPr>
          <w:p w14:paraId="72D7D236" w14:textId="77777777" w:rsidR="007C6577" w:rsidRDefault="007C6577" w:rsidP="00DD0CFA">
            <w:r>
              <w:rPr>
                <w:bCs/>
              </w:rPr>
              <w:t>Musterhandbuch:</w:t>
            </w:r>
            <w:r>
              <w:t xml:space="preserve"> </w:t>
            </w:r>
            <w:r>
              <w:rPr>
                <w:color w:val="999999"/>
                <w:sz w:val="16"/>
              </w:rPr>
              <w:t xml:space="preserve">(bitte ankreuzen) </w:t>
            </w:r>
          </w:p>
        </w:tc>
        <w:tc>
          <w:tcPr>
            <w:tcW w:w="288" w:type="dxa"/>
            <w:tcBorders>
              <w:left w:val="nil"/>
            </w:tcBorders>
          </w:tcPr>
          <w:p w14:paraId="5CA8542E" w14:textId="77777777" w:rsidR="007C6577" w:rsidRDefault="007C6577" w:rsidP="00DD0CFA"/>
        </w:tc>
        <w:tc>
          <w:tcPr>
            <w:tcW w:w="567" w:type="dxa"/>
            <w:gridSpan w:val="2"/>
            <w:tcBorders>
              <w:top w:val="nil"/>
              <w:left w:val="nil"/>
              <w:bottom w:val="nil"/>
            </w:tcBorders>
          </w:tcPr>
          <w:p w14:paraId="40B25E93" w14:textId="77777777" w:rsidR="007C6577" w:rsidRDefault="007C6577" w:rsidP="00DD0CFA"/>
        </w:tc>
        <w:tc>
          <w:tcPr>
            <w:tcW w:w="4680" w:type="dxa"/>
            <w:gridSpan w:val="9"/>
            <w:tcBorders>
              <w:left w:val="nil"/>
            </w:tcBorders>
          </w:tcPr>
          <w:p w14:paraId="15E2FC88" w14:textId="77777777" w:rsidR="007C6577" w:rsidRDefault="007C6577" w:rsidP="00DD0CFA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Anzahl Kopien: </w:t>
            </w:r>
          </w:p>
        </w:tc>
      </w:tr>
      <w:tr w:rsidR="007C6577" w14:paraId="540D2F5C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255ADC31" w14:textId="77777777" w:rsidR="007C6577" w:rsidRDefault="007C6577" w:rsidP="00DD0CFA">
            <w:r>
              <w:t>Standard (10-1)</w:t>
            </w:r>
          </w:p>
        </w:tc>
        <w:tc>
          <w:tcPr>
            <w:tcW w:w="288" w:type="dxa"/>
          </w:tcPr>
          <w:p w14:paraId="29BE02D1" w14:textId="77777777" w:rsidR="007C6577" w:rsidRDefault="007C6577" w:rsidP="00DD0CFA"/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797EDC8C" w14:textId="77777777" w:rsidR="007C6577" w:rsidRDefault="007C6577" w:rsidP="00DD0CFA"/>
        </w:tc>
        <w:tc>
          <w:tcPr>
            <w:tcW w:w="3401" w:type="dxa"/>
            <w:gridSpan w:val="6"/>
          </w:tcPr>
          <w:p w14:paraId="12DFD1C9" w14:textId="77777777" w:rsidR="007C6577" w:rsidRDefault="007C6577" w:rsidP="00DD0CFA">
            <w:r>
              <w:t>Arbeiten:</w:t>
            </w:r>
          </w:p>
        </w:tc>
        <w:tc>
          <w:tcPr>
            <w:tcW w:w="1279" w:type="dxa"/>
            <w:gridSpan w:val="3"/>
          </w:tcPr>
          <w:p w14:paraId="2F7FC74A" w14:textId="77777777" w:rsidR="007C6577" w:rsidRPr="00DD0CFA" w:rsidRDefault="007C6577" w:rsidP="00DD0CFA">
            <w:pPr>
              <w:rPr>
                <w:sz w:val="16"/>
                <w:szCs w:val="16"/>
              </w:rPr>
            </w:pPr>
            <w:r w:rsidRPr="00DD0CFA">
              <w:rPr>
                <w:sz w:val="16"/>
                <w:szCs w:val="16"/>
              </w:rPr>
              <w:t>Bearbeiter</w:t>
            </w:r>
            <w:r w:rsidR="00DD0CFA" w:rsidRPr="00DD0CFA">
              <w:rPr>
                <w:sz w:val="16"/>
                <w:szCs w:val="16"/>
              </w:rPr>
              <w:t>/-in</w:t>
            </w:r>
          </w:p>
        </w:tc>
      </w:tr>
      <w:tr w:rsidR="007C6577" w14:paraId="406153E7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18DEAF38" w14:textId="77777777" w:rsidR="007C6577" w:rsidRDefault="007C6577" w:rsidP="00DD0CFA">
            <w:r>
              <w:t>ISO TS 16949 (12-8)</w:t>
            </w:r>
          </w:p>
        </w:tc>
        <w:tc>
          <w:tcPr>
            <w:tcW w:w="288" w:type="dxa"/>
          </w:tcPr>
          <w:p w14:paraId="31F4C62B" w14:textId="77777777" w:rsidR="007C6577" w:rsidRDefault="007C6577" w:rsidP="00DD0CFA"/>
        </w:tc>
        <w:tc>
          <w:tcPr>
            <w:tcW w:w="1135" w:type="dxa"/>
            <w:gridSpan w:val="3"/>
            <w:tcBorders>
              <w:top w:val="nil"/>
              <w:bottom w:val="nil"/>
            </w:tcBorders>
          </w:tcPr>
          <w:p w14:paraId="16633CC3" w14:textId="77777777" w:rsidR="007C6577" w:rsidRDefault="007C6577" w:rsidP="00DD0CFA"/>
        </w:tc>
        <w:tc>
          <w:tcPr>
            <w:tcW w:w="2833" w:type="dxa"/>
            <w:gridSpan w:val="5"/>
          </w:tcPr>
          <w:p w14:paraId="781EAFD8" w14:textId="77777777" w:rsidR="007C6577" w:rsidRDefault="007C6577" w:rsidP="00DD0CFA">
            <w:r>
              <w:t>Kopieren</w:t>
            </w:r>
          </w:p>
        </w:tc>
        <w:tc>
          <w:tcPr>
            <w:tcW w:w="1279" w:type="dxa"/>
            <w:gridSpan w:val="3"/>
          </w:tcPr>
          <w:p w14:paraId="4C4CFBB6" w14:textId="77777777" w:rsidR="007C6577" w:rsidRDefault="007C6577" w:rsidP="00DD0CFA"/>
        </w:tc>
      </w:tr>
      <w:tr w:rsidR="007C6577" w14:paraId="0569A892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70DC9623" w14:textId="77777777" w:rsidR="007C6577" w:rsidRDefault="007C6577" w:rsidP="00DD0CFA">
            <w:r>
              <w:t>Medizin (09-8)</w:t>
            </w:r>
          </w:p>
        </w:tc>
        <w:tc>
          <w:tcPr>
            <w:tcW w:w="288" w:type="dxa"/>
          </w:tcPr>
          <w:p w14:paraId="5978B905" w14:textId="77777777" w:rsidR="007C6577" w:rsidRDefault="007C6577" w:rsidP="00DD0CFA"/>
        </w:tc>
        <w:tc>
          <w:tcPr>
            <w:tcW w:w="1135" w:type="dxa"/>
            <w:gridSpan w:val="3"/>
            <w:tcBorders>
              <w:top w:val="nil"/>
              <w:bottom w:val="nil"/>
            </w:tcBorders>
          </w:tcPr>
          <w:p w14:paraId="075EDBD9" w14:textId="77777777" w:rsidR="007C6577" w:rsidRDefault="007C6577" w:rsidP="00DD0CFA"/>
        </w:tc>
        <w:tc>
          <w:tcPr>
            <w:tcW w:w="2833" w:type="dxa"/>
            <w:gridSpan w:val="5"/>
          </w:tcPr>
          <w:p w14:paraId="5D24BDF1" w14:textId="77777777" w:rsidR="007C6577" w:rsidRDefault="007C6577" w:rsidP="00DD0CFA">
            <w:r>
              <w:t>Drucken CD</w:t>
            </w:r>
          </w:p>
        </w:tc>
        <w:tc>
          <w:tcPr>
            <w:tcW w:w="1279" w:type="dxa"/>
            <w:gridSpan w:val="3"/>
          </w:tcPr>
          <w:p w14:paraId="6597A389" w14:textId="77777777" w:rsidR="007C6577" w:rsidRDefault="007C6577" w:rsidP="00DD0CFA"/>
        </w:tc>
      </w:tr>
      <w:tr w:rsidR="007C6577" w14:paraId="00719062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4174AECC" w14:textId="77777777" w:rsidR="007C6577" w:rsidRDefault="007C6577" w:rsidP="00DD0CFA">
            <w:r>
              <w:t>Ärzte (17-9)</w:t>
            </w:r>
          </w:p>
        </w:tc>
        <w:tc>
          <w:tcPr>
            <w:tcW w:w="288" w:type="dxa"/>
          </w:tcPr>
          <w:p w14:paraId="3462A612" w14:textId="77777777" w:rsidR="007C6577" w:rsidRDefault="007C6577" w:rsidP="00DD0CFA"/>
        </w:tc>
        <w:tc>
          <w:tcPr>
            <w:tcW w:w="1135" w:type="dxa"/>
            <w:gridSpan w:val="3"/>
            <w:tcBorders>
              <w:top w:val="nil"/>
              <w:bottom w:val="nil"/>
            </w:tcBorders>
          </w:tcPr>
          <w:p w14:paraId="4789D1D6" w14:textId="77777777" w:rsidR="007C6577" w:rsidRDefault="007C6577" w:rsidP="00DD0CFA"/>
        </w:tc>
        <w:tc>
          <w:tcPr>
            <w:tcW w:w="2833" w:type="dxa"/>
            <w:gridSpan w:val="5"/>
          </w:tcPr>
          <w:p w14:paraId="0D43DBA8" w14:textId="77777777" w:rsidR="007C6577" w:rsidRDefault="007C6577" w:rsidP="00DD0CFA">
            <w:r>
              <w:t>Brennen CD</w:t>
            </w:r>
          </w:p>
        </w:tc>
        <w:tc>
          <w:tcPr>
            <w:tcW w:w="1279" w:type="dxa"/>
            <w:gridSpan w:val="3"/>
          </w:tcPr>
          <w:p w14:paraId="7F4E787F" w14:textId="77777777" w:rsidR="007C6577" w:rsidRDefault="007C6577" w:rsidP="00DD0CFA"/>
        </w:tc>
      </w:tr>
      <w:tr w:rsidR="007C6577" w14:paraId="0D318CB8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1FBCB6FA" w14:textId="77777777" w:rsidR="007C6577" w:rsidRDefault="007C6577" w:rsidP="00DD0CFA">
            <w:r>
              <w:t>Gesundheit &amp; Soziales light (06-3)</w:t>
            </w:r>
          </w:p>
        </w:tc>
        <w:tc>
          <w:tcPr>
            <w:tcW w:w="288" w:type="dxa"/>
          </w:tcPr>
          <w:p w14:paraId="25C45137" w14:textId="77777777" w:rsidR="007C6577" w:rsidRDefault="007C6577" w:rsidP="00DD0CFA"/>
        </w:tc>
        <w:tc>
          <w:tcPr>
            <w:tcW w:w="1135" w:type="dxa"/>
            <w:gridSpan w:val="3"/>
            <w:tcBorders>
              <w:top w:val="nil"/>
              <w:bottom w:val="nil"/>
            </w:tcBorders>
          </w:tcPr>
          <w:p w14:paraId="776C7964" w14:textId="77777777" w:rsidR="007C6577" w:rsidRDefault="007C6577" w:rsidP="00DD0CFA"/>
        </w:tc>
        <w:tc>
          <w:tcPr>
            <w:tcW w:w="2833" w:type="dxa"/>
            <w:gridSpan w:val="5"/>
          </w:tcPr>
          <w:p w14:paraId="1779E1B0" w14:textId="77777777" w:rsidR="007C6577" w:rsidRDefault="007C6577" w:rsidP="00DD0CFA">
            <w:r>
              <w:t>Konfektionieren</w:t>
            </w:r>
          </w:p>
        </w:tc>
        <w:tc>
          <w:tcPr>
            <w:tcW w:w="1279" w:type="dxa"/>
            <w:gridSpan w:val="3"/>
          </w:tcPr>
          <w:p w14:paraId="39D3CB78" w14:textId="77777777" w:rsidR="007C6577" w:rsidRDefault="007C6577" w:rsidP="00DD0CFA"/>
        </w:tc>
      </w:tr>
      <w:tr w:rsidR="007C6577" w14:paraId="4A96672D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40F02551" w14:textId="77777777" w:rsidR="007C6577" w:rsidRDefault="007C6577" w:rsidP="00DD0CFA">
            <w:r>
              <w:t>Gesundheit &amp; Soziales (05-5)</w:t>
            </w:r>
          </w:p>
        </w:tc>
        <w:tc>
          <w:tcPr>
            <w:tcW w:w="288" w:type="dxa"/>
          </w:tcPr>
          <w:p w14:paraId="57D47049" w14:textId="77777777" w:rsidR="007C6577" w:rsidRDefault="007C6577" w:rsidP="00DD0CFA"/>
        </w:tc>
        <w:tc>
          <w:tcPr>
            <w:tcW w:w="1135" w:type="dxa"/>
            <w:gridSpan w:val="3"/>
            <w:tcBorders>
              <w:top w:val="nil"/>
              <w:bottom w:val="nil"/>
            </w:tcBorders>
          </w:tcPr>
          <w:p w14:paraId="0BE494E3" w14:textId="77777777" w:rsidR="007C6577" w:rsidRDefault="007C6577" w:rsidP="00DD0CFA"/>
        </w:tc>
        <w:tc>
          <w:tcPr>
            <w:tcW w:w="2833" w:type="dxa"/>
            <w:gridSpan w:val="5"/>
          </w:tcPr>
          <w:p w14:paraId="5B307F50" w14:textId="77777777" w:rsidR="007C6577" w:rsidRDefault="007C6577" w:rsidP="00DD0CFA">
            <w:r>
              <w:t xml:space="preserve">Strips </w:t>
            </w:r>
          </w:p>
        </w:tc>
        <w:tc>
          <w:tcPr>
            <w:tcW w:w="1279" w:type="dxa"/>
            <w:gridSpan w:val="3"/>
          </w:tcPr>
          <w:p w14:paraId="6E90F867" w14:textId="77777777" w:rsidR="007C6577" w:rsidRDefault="007C6577" w:rsidP="00DD0CFA"/>
        </w:tc>
      </w:tr>
      <w:tr w:rsidR="007C6577" w14:paraId="699845B0" w14:textId="77777777">
        <w:trPr>
          <w:gridBefore w:val="1"/>
          <w:gridAfter w:val="11"/>
          <w:wBefore w:w="632" w:type="dxa"/>
          <w:wAfter w:w="5247" w:type="dxa"/>
        </w:trPr>
        <w:tc>
          <w:tcPr>
            <w:tcW w:w="3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0896" w14:textId="77777777" w:rsidR="007C6577" w:rsidRDefault="007C6577" w:rsidP="00DD0CFA">
            <w:r>
              <w:t>Mini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10CC" w14:textId="77777777" w:rsidR="007C6577" w:rsidRDefault="007C6577" w:rsidP="00DD0CFA"/>
        </w:tc>
      </w:tr>
      <w:tr w:rsidR="007C6577" w14:paraId="4F05F9B5" w14:textId="77777777">
        <w:trPr>
          <w:gridBefore w:val="1"/>
          <w:gridAfter w:val="4"/>
          <w:wBefore w:w="632" w:type="dxa"/>
          <w:wAfter w:w="1851" w:type="dxa"/>
        </w:trPr>
        <w:tc>
          <w:tcPr>
            <w:tcW w:w="32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B65A24" w14:textId="77777777" w:rsidR="007C6577" w:rsidRDefault="007C6577" w:rsidP="00DD0CFA"/>
        </w:tc>
        <w:tc>
          <w:tcPr>
            <w:tcW w:w="368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BACCB75" w14:textId="77777777" w:rsidR="007C6577" w:rsidRDefault="007C6577" w:rsidP="00DD0CFA"/>
        </w:tc>
      </w:tr>
      <w:tr w:rsidR="007C6577" w14:paraId="2169E2CF" w14:textId="77777777">
        <w:trPr>
          <w:cantSplit/>
        </w:trPr>
        <w:tc>
          <w:tcPr>
            <w:tcW w:w="9426" w:type="dxa"/>
            <w:gridSpan w:val="16"/>
          </w:tcPr>
          <w:p w14:paraId="3349630E" w14:textId="77777777" w:rsidR="007C6577" w:rsidRDefault="007C6577" w:rsidP="00DD0CFA">
            <w:pPr>
              <w:rPr>
                <w:sz w:val="16"/>
              </w:rPr>
            </w:pPr>
            <w:r>
              <w:rPr>
                <w:bCs/>
              </w:rPr>
              <w:t xml:space="preserve">Prüfungen:  </w:t>
            </w:r>
            <w:r>
              <w:rPr>
                <w:color w:val="999999"/>
                <w:sz w:val="16"/>
              </w:rPr>
              <w:t>(X = nicht i.O. ; einkreisen = i.O)</w:t>
            </w:r>
          </w:p>
        </w:tc>
      </w:tr>
      <w:tr w:rsidR="007C6577" w14:paraId="3D69A95E" w14:textId="77777777">
        <w:trPr>
          <w:cantSplit/>
        </w:trPr>
        <w:tc>
          <w:tcPr>
            <w:tcW w:w="3891" w:type="dxa"/>
            <w:gridSpan w:val="4"/>
          </w:tcPr>
          <w:p w14:paraId="762EE70D" w14:textId="77777777" w:rsidR="007C6577" w:rsidRDefault="007C6577" w:rsidP="00DD0CFA">
            <w:r>
              <w:t>Qualität der Kopien</w:t>
            </w:r>
          </w:p>
        </w:tc>
        <w:tc>
          <w:tcPr>
            <w:tcW w:w="566" w:type="dxa"/>
            <w:gridSpan w:val="2"/>
          </w:tcPr>
          <w:p w14:paraId="0062E559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 O.</w:t>
            </w:r>
          </w:p>
        </w:tc>
        <w:tc>
          <w:tcPr>
            <w:tcW w:w="289" w:type="dxa"/>
            <w:tcBorders>
              <w:top w:val="nil"/>
              <w:bottom w:val="nil"/>
            </w:tcBorders>
          </w:tcPr>
          <w:p w14:paraId="6D05321D" w14:textId="77777777" w:rsidR="007C6577" w:rsidRDefault="007C6577" w:rsidP="00DD0CFA">
            <w:pPr>
              <w:rPr>
                <w:sz w:val="16"/>
              </w:rPr>
            </w:pPr>
          </w:p>
        </w:tc>
        <w:tc>
          <w:tcPr>
            <w:tcW w:w="4112" w:type="dxa"/>
            <w:gridSpan w:val="7"/>
          </w:tcPr>
          <w:p w14:paraId="7B6077DF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 xml:space="preserve">Qualität der CD-Rohlinge </w:t>
            </w:r>
          </w:p>
        </w:tc>
        <w:tc>
          <w:tcPr>
            <w:tcW w:w="568" w:type="dxa"/>
            <w:gridSpan w:val="2"/>
          </w:tcPr>
          <w:p w14:paraId="3EE39F79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i.O.</w:t>
            </w:r>
          </w:p>
        </w:tc>
      </w:tr>
      <w:tr w:rsidR="007C6577" w14:paraId="44F9BDFE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19934EC5" w14:textId="77777777" w:rsidR="007C6577" w:rsidRDefault="007C6577" w:rsidP="00DD0CFA">
            <w:r>
              <w:t>Kopien Satz-Nr.:</w:t>
            </w:r>
          </w:p>
        </w:tc>
        <w:tc>
          <w:tcPr>
            <w:tcW w:w="566" w:type="dxa"/>
            <w:gridSpan w:val="2"/>
          </w:tcPr>
          <w:p w14:paraId="4341AA51" w14:textId="77777777" w:rsidR="007C6577" w:rsidRDefault="007C6577" w:rsidP="00DD0CFA">
            <w:pPr>
              <w:rPr>
                <w:sz w:val="16"/>
              </w:rPr>
            </w:pPr>
          </w:p>
        </w:tc>
        <w:tc>
          <w:tcPr>
            <w:tcW w:w="857" w:type="dxa"/>
            <w:gridSpan w:val="2"/>
            <w:tcBorders>
              <w:top w:val="nil"/>
              <w:bottom w:val="nil"/>
            </w:tcBorders>
          </w:tcPr>
          <w:p w14:paraId="492FBB98" w14:textId="77777777" w:rsidR="007C6577" w:rsidRDefault="007C6577" w:rsidP="00DD0CFA"/>
        </w:tc>
        <w:tc>
          <w:tcPr>
            <w:tcW w:w="3544" w:type="dxa"/>
            <w:gridSpan w:val="6"/>
          </w:tcPr>
          <w:p w14:paraId="473C8BB6" w14:textId="77777777" w:rsidR="007C6577" w:rsidRDefault="007C6577" w:rsidP="00DD0CFA">
            <w:r>
              <w:t xml:space="preserve">Anzahl der Ausschüsse: </w:t>
            </w:r>
          </w:p>
        </w:tc>
        <w:tc>
          <w:tcPr>
            <w:tcW w:w="568" w:type="dxa"/>
            <w:gridSpan w:val="2"/>
          </w:tcPr>
          <w:p w14:paraId="78C8A89E" w14:textId="77777777" w:rsidR="007C6577" w:rsidRDefault="007C6577" w:rsidP="00DD0CFA">
            <w:pPr>
              <w:rPr>
                <w:sz w:val="16"/>
              </w:rPr>
            </w:pPr>
          </w:p>
        </w:tc>
      </w:tr>
      <w:tr w:rsidR="007C6577" w14:paraId="7E3F387D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3BFA9835" w14:textId="77777777" w:rsidR="007C6577" w:rsidRDefault="007C6577" w:rsidP="00DD0CFA">
            <w:r>
              <w:t>Kopien Satz-Nr.:</w:t>
            </w:r>
          </w:p>
        </w:tc>
        <w:tc>
          <w:tcPr>
            <w:tcW w:w="566" w:type="dxa"/>
            <w:gridSpan w:val="2"/>
          </w:tcPr>
          <w:p w14:paraId="17AE086A" w14:textId="77777777" w:rsidR="007C6577" w:rsidRDefault="007C6577" w:rsidP="00DD0CFA">
            <w:pPr>
              <w:rPr>
                <w:sz w:val="16"/>
              </w:rPr>
            </w:pPr>
          </w:p>
        </w:tc>
        <w:tc>
          <w:tcPr>
            <w:tcW w:w="289" w:type="dxa"/>
            <w:tcBorders>
              <w:top w:val="nil"/>
              <w:bottom w:val="nil"/>
            </w:tcBorders>
          </w:tcPr>
          <w:p w14:paraId="0A859836" w14:textId="77777777" w:rsidR="007C6577" w:rsidRDefault="007C6577" w:rsidP="00DD0CFA"/>
        </w:tc>
        <w:tc>
          <w:tcPr>
            <w:tcW w:w="4112" w:type="dxa"/>
            <w:gridSpan w:val="7"/>
          </w:tcPr>
          <w:p w14:paraId="422D10F4" w14:textId="77777777" w:rsidR="007C6577" w:rsidRDefault="007C6577" w:rsidP="00DD0CFA">
            <w:r>
              <w:t>Gebrannte CDs, Verzeichnisse</w:t>
            </w:r>
          </w:p>
        </w:tc>
        <w:tc>
          <w:tcPr>
            <w:tcW w:w="568" w:type="dxa"/>
            <w:gridSpan w:val="2"/>
          </w:tcPr>
          <w:p w14:paraId="55F04977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i.O.</w:t>
            </w:r>
          </w:p>
        </w:tc>
      </w:tr>
      <w:tr w:rsidR="007C6577" w14:paraId="2410DE7D" w14:textId="77777777">
        <w:trPr>
          <w:cantSplit/>
        </w:trPr>
        <w:tc>
          <w:tcPr>
            <w:tcW w:w="3891" w:type="dxa"/>
            <w:gridSpan w:val="4"/>
          </w:tcPr>
          <w:p w14:paraId="5A670094" w14:textId="77777777" w:rsidR="007C6577" w:rsidRDefault="007C6577" w:rsidP="00DD0CFA">
            <w:r>
              <w:t>Konfektionierung</w:t>
            </w:r>
          </w:p>
        </w:tc>
        <w:tc>
          <w:tcPr>
            <w:tcW w:w="566" w:type="dxa"/>
            <w:gridSpan w:val="2"/>
          </w:tcPr>
          <w:p w14:paraId="3C8E20A2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 O.</w:t>
            </w:r>
          </w:p>
        </w:tc>
        <w:tc>
          <w:tcPr>
            <w:tcW w:w="857" w:type="dxa"/>
            <w:gridSpan w:val="2"/>
            <w:tcBorders>
              <w:top w:val="nil"/>
              <w:bottom w:val="nil"/>
            </w:tcBorders>
          </w:tcPr>
          <w:p w14:paraId="3386ABC9" w14:textId="77777777" w:rsidR="007C6577" w:rsidRDefault="007C6577" w:rsidP="00DD0CFA"/>
        </w:tc>
        <w:tc>
          <w:tcPr>
            <w:tcW w:w="3544" w:type="dxa"/>
            <w:gridSpan w:val="6"/>
          </w:tcPr>
          <w:p w14:paraId="50791C0E" w14:textId="77777777" w:rsidR="007C6577" w:rsidRDefault="007C6577" w:rsidP="00DD0CFA">
            <w:r>
              <w:t>Visio-Datei</w:t>
            </w:r>
          </w:p>
        </w:tc>
        <w:tc>
          <w:tcPr>
            <w:tcW w:w="568" w:type="dxa"/>
            <w:gridSpan w:val="2"/>
          </w:tcPr>
          <w:p w14:paraId="51361D5A" w14:textId="77777777" w:rsidR="007C6577" w:rsidRDefault="007C6577" w:rsidP="00DD0CFA">
            <w:r>
              <w:rPr>
                <w:sz w:val="16"/>
              </w:rPr>
              <w:t>i.O.</w:t>
            </w:r>
          </w:p>
        </w:tc>
      </w:tr>
      <w:tr w:rsidR="007C6577" w14:paraId="7A22AA75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36341E41" w14:textId="77777777" w:rsidR="007C6577" w:rsidRDefault="007C6577" w:rsidP="00DD0CFA">
            <w:r>
              <w:t>Sortierung der Kopien</w:t>
            </w:r>
          </w:p>
        </w:tc>
        <w:tc>
          <w:tcPr>
            <w:tcW w:w="566" w:type="dxa"/>
            <w:gridSpan w:val="2"/>
          </w:tcPr>
          <w:p w14:paraId="087969FA" w14:textId="77777777" w:rsidR="007C6577" w:rsidRDefault="007C6577" w:rsidP="00DD0CFA">
            <w:pPr>
              <w:rPr>
                <w:sz w:val="16"/>
              </w:rPr>
            </w:pPr>
          </w:p>
        </w:tc>
        <w:tc>
          <w:tcPr>
            <w:tcW w:w="857" w:type="dxa"/>
            <w:gridSpan w:val="2"/>
            <w:tcBorders>
              <w:top w:val="nil"/>
              <w:bottom w:val="nil"/>
            </w:tcBorders>
          </w:tcPr>
          <w:p w14:paraId="34E33E70" w14:textId="77777777" w:rsidR="007C6577" w:rsidRDefault="007C6577" w:rsidP="00DD0CFA">
            <w:pPr>
              <w:rPr>
                <w:sz w:val="16"/>
              </w:rPr>
            </w:pPr>
          </w:p>
        </w:tc>
        <w:tc>
          <w:tcPr>
            <w:tcW w:w="3544" w:type="dxa"/>
            <w:gridSpan w:val="6"/>
          </w:tcPr>
          <w:p w14:paraId="0CDF2562" w14:textId="77777777" w:rsidR="007C6577" w:rsidRDefault="007C6577" w:rsidP="00DD0CFA">
            <w:r>
              <w:t>Word-Datei</w:t>
            </w:r>
          </w:p>
        </w:tc>
        <w:tc>
          <w:tcPr>
            <w:tcW w:w="568" w:type="dxa"/>
            <w:gridSpan w:val="2"/>
          </w:tcPr>
          <w:p w14:paraId="67A9DA25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 O.</w:t>
            </w:r>
          </w:p>
        </w:tc>
      </w:tr>
      <w:tr w:rsidR="007C6577" w14:paraId="4E88248E" w14:textId="77777777">
        <w:trPr>
          <w:gridBefore w:val="1"/>
          <w:wBefore w:w="632" w:type="dxa"/>
          <w:cantSplit/>
        </w:trPr>
        <w:tc>
          <w:tcPr>
            <w:tcW w:w="3259" w:type="dxa"/>
            <w:gridSpan w:val="3"/>
          </w:tcPr>
          <w:p w14:paraId="1EF255B9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>CD in Versandtasche / Aufkleber</w:t>
            </w:r>
          </w:p>
        </w:tc>
        <w:tc>
          <w:tcPr>
            <w:tcW w:w="566" w:type="dxa"/>
            <w:gridSpan w:val="2"/>
          </w:tcPr>
          <w:p w14:paraId="51CF6090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 O.</w:t>
            </w:r>
          </w:p>
        </w:tc>
        <w:tc>
          <w:tcPr>
            <w:tcW w:w="857" w:type="dxa"/>
            <w:gridSpan w:val="2"/>
            <w:tcBorders>
              <w:top w:val="nil"/>
              <w:bottom w:val="nil"/>
            </w:tcBorders>
          </w:tcPr>
          <w:p w14:paraId="1BB863A9" w14:textId="77777777" w:rsidR="007C6577" w:rsidRDefault="007C6577" w:rsidP="00DD0CFA">
            <w:pPr>
              <w:rPr>
                <w:sz w:val="16"/>
              </w:rPr>
            </w:pPr>
          </w:p>
        </w:tc>
        <w:tc>
          <w:tcPr>
            <w:tcW w:w="3544" w:type="dxa"/>
            <w:gridSpan w:val="6"/>
          </w:tcPr>
          <w:p w14:paraId="0BD3FABA" w14:textId="77777777" w:rsidR="007C6577" w:rsidRDefault="007C6577" w:rsidP="00DD0CFA">
            <w:r>
              <w:t>Excel-Datei</w:t>
            </w:r>
          </w:p>
        </w:tc>
        <w:tc>
          <w:tcPr>
            <w:tcW w:w="568" w:type="dxa"/>
            <w:gridSpan w:val="2"/>
          </w:tcPr>
          <w:p w14:paraId="5E466B1D" w14:textId="77777777" w:rsidR="007C6577" w:rsidRDefault="007C6577" w:rsidP="00DD0CFA">
            <w:pPr>
              <w:rPr>
                <w:sz w:val="16"/>
              </w:rPr>
            </w:pPr>
            <w:r>
              <w:rPr>
                <w:sz w:val="16"/>
              </w:rPr>
              <w:t>i. O.</w:t>
            </w:r>
          </w:p>
        </w:tc>
      </w:tr>
      <w:tr w:rsidR="007C6577" w14:paraId="4AD8C662" w14:textId="77777777">
        <w:tc>
          <w:tcPr>
            <w:tcW w:w="3891" w:type="dxa"/>
            <w:gridSpan w:val="4"/>
            <w:tcBorders>
              <w:top w:val="nil"/>
              <w:left w:val="nil"/>
              <w:right w:val="nil"/>
            </w:tcBorders>
          </w:tcPr>
          <w:p w14:paraId="57EF4070" w14:textId="77777777" w:rsidR="007C6577" w:rsidRDefault="007C6577" w:rsidP="00DD0CFA"/>
        </w:tc>
        <w:tc>
          <w:tcPr>
            <w:tcW w:w="5535" w:type="dxa"/>
            <w:gridSpan w:val="12"/>
            <w:tcBorders>
              <w:top w:val="nil"/>
              <w:left w:val="nil"/>
              <w:right w:val="nil"/>
            </w:tcBorders>
          </w:tcPr>
          <w:p w14:paraId="1087F543" w14:textId="77777777" w:rsidR="007C6577" w:rsidRDefault="007C6577" w:rsidP="00DD0CFA"/>
        </w:tc>
      </w:tr>
      <w:tr w:rsidR="007C6577" w14:paraId="00DAE251" w14:textId="77777777">
        <w:tc>
          <w:tcPr>
            <w:tcW w:w="3891" w:type="dxa"/>
            <w:gridSpan w:val="4"/>
            <w:tcBorders>
              <w:right w:val="nil"/>
            </w:tcBorders>
          </w:tcPr>
          <w:p w14:paraId="793F7C88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>Festgestellte Fehler:</w:t>
            </w:r>
          </w:p>
        </w:tc>
        <w:tc>
          <w:tcPr>
            <w:tcW w:w="5535" w:type="dxa"/>
            <w:gridSpan w:val="12"/>
            <w:tcBorders>
              <w:left w:val="nil"/>
            </w:tcBorders>
          </w:tcPr>
          <w:p w14:paraId="139972EE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041951D4" w14:textId="77777777">
        <w:tc>
          <w:tcPr>
            <w:tcW w:w="9426" w:type="dxa"/>
            <w:gridSpan w:val="16"/>
          </w:tcPr>
          <w:p w14:paraId="6828E656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6E4307BC" w14:textId="77777777">
        <w:tc>
          <w:tcPr>
            <w:tcW w:w="9426" w:type="dxa"/>
            <w:gridSpan w:val="16"/>
          </w:tcPr>
          <w:p w14:paraId="5A64F620" w14:textId="77777777" w:rsidR="007C6577" w:rsidRDefault="007C6577" w:rsidP="00DD0CFA">
            <w:pPr>
              <w:rPr>
                <w:bCs/>
              </w:rPr>
            </w:pPr>
          </w:p>
        </w:tc>
      </w:tr>
      <w:tr w:rsidR="00DD0CFA" w14:paraId="5877B426" w14:textId="77777777" w:rsidTr="00291E42">
        <w:tc>
          <w:tcPr>
            <w:tcW w:w="9426" w:type="dxa"/>
            <w:gridSpan w:val="16"/>
          </w:tcPr>
          <w:p w14:paraId="1C8C9689" w14:textId="77777777" w:rsidR="00DD0CFA" w:rsidRDefault="00DD0CFA" w:rsidP="00291E42">
            <w:pPr>
              <w:rPr>
                <w:bCs/>
              </w:rPr>
            </w:pPr>
          </w:p>
        </w:tc>
      </w:tr>
      <w:tr w:rsidR="00DD0CFA" w14:paraId="55E561C6" w14:textId="77777777" w:rsidTr="00291E42">
        <w:tc>
          <w:tcPr>
            <w:tcW w:w="9426" w:type="dxa"/>
            <w:gridSpan w:val="16"/>
          </w:tcPr>
          <w:p w14:paraId="0347005B" w14:textId="77777777" w:rsidR="00DD0CFA" w:rsidRDefault="00DD0CFA" w:rsidP="00291E42">
            <w:pPr>
              <w:rPr>
                <w:bCs/>
              </w:rPr>
            </w:pPr>
          </w:p>
        </w:tc>
      </w:tr>
      <w:tr w:rsidR="00DD0CFA" w14:paraId="7241C60A" w14:textId="77777777" w:rsidTr="00291E42">
        <w:tc>
          <w:tcPr>
            <w:tcW w:w="9426" w:type="dxa"/>
            <w:gridSpan w:val="16"/>
          </w:tcPr>
          <w:p w14:paraId="5BE4C40B" w14:textId="77777777" w:rsidR="00DD0CFA" w:rsidRDefault="00DD0CFA" w:rsidP="00291E42">
            <w:pPr>
              <w:rPr>
                <w:bCs/>
              </w:rPr>
            </w:pPr>
          </w:p>
        </w:tc>
      </w:tr>
      <w:tr w:rsidR="007C6577" w14:paraId="14B04168" w14:textId="77777777">
        <w:tc>
          <w:tcPr>
            <w:tcW w:w="9426" w:type="dxa"/>
            <w:gridSpan w:val="16"/>
          </w:tcPr>
          <w:p w14:paraId="60576AFC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060612F8" w14:textId="77777777">
        <w:tc>
          <w:tcPr>
            <w:tcW w:w="9426" w:type="dxa"/>
            <w:gridSpan w:val="16"/>
          </w:tcPr>
          <w:p w14:paraId="48C9EFEC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lastRenderedPageBreak/>
              <w:t>Maßnahmen:</w:t>
            </w:r>
          </w:p>
        </w:tc>
      </w:tr>
      <w:tr w:rsidR="007C6577" w14:paraId="07DCB50D" w14:textId="77777777">
        <w:tc>
          <w:tcPr>
            <w:tcW w:w="9426" w:type="dxa"/>
            <w:gridSpan w:val="16"/>
          </w:tcPr>
          <w:p w14:paraId="32126C97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43C24F0A" w14:textId="77777777">
        <w:tc>
          <w:tcPr>
            <w:tcW w:w="9426" w:type="dxa"/>
            <w:gridSpan w:val="16"/>
          </w:tcPr>
          <w:p w14:paraId="391A5F2F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267491E7" w14:textId="77777777">
        <w:tc>
          <w:tcPr>
            <w:tcW w:w="9426" w:type="dxa"/>
            <w:gridSpan w:val="16"/>
          </w:tcPr>
          <w:p w14:paraId="105EF89E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7382FC3A" w14:textId="77777777">
        <w:tc>
          <w:tcPr>
            <w:tcW w:w="9426" w:type="dxa"/>
            <w:gridSpan w:val="16"/>
          </w:tcPr>
          <w:p w14:paraId="610E0FDA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>Fehler beseitigt:</w:t>
            </w:r>
          </w:p>
        </w:tc>
      </w:tr>
      <w:tr w:rsidR="007C6577" w14:paraId="13E61AF8" w14:textId="77777777">
        <w:tc>
          <w:tcPr>
            <w:tcW w:w="9426" w:type="dxa"/>
            <w:gridSpan w:val="16"/>
          </w:tcPr>
          <w:p w14:paraId="03133BB4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4D68747E" w14:textId="77777777">
        <w:tc>
          <w:tcPr>
            <w:tcW w:w="9426" w:type="dxa"/>
            <w:gridSpan w:val="16"/>
          </w:tcPr>
          <w:p w14:paraId="7DA566DF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1E0E44F3" w14:textId="77777777">
        <w:tc>
          <w:tcPr>
            <w:tcW w:w="9426" w:type="dxa"/>
            <w:gridSpan w:val="16"/>
          </w:tcPr>
          <w:p w14:paraId="3B49ECCD" w14:textId="77777777" w:rsidR="007C6577" w:rsidRDefault="007C6577" w:rsidP="00DD0CFA">
            <w:pPr>
              <w:rPr>
                <w:bCs/>
              </w:rPr>
            </w:pPr>
          </w:p>
        </w:tc>
      </w:tr>
      <w:tr w:rsidR="007C6577" w14:paraId="242F655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426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7D4E7" w14:textId="77777777" w:rsidR="007C6577" w:rsidRDefault="007C6577" w:rsidP="00DD0CFA">
            <w:pPr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Bearbeiter</w:t>
            </w:r>
            <w:r w:rsidR="00DD0CFA">
              <w:rPr>
                <w:bCs/>
                <w:lang w:val="de-CH"/>
              </w:rPr>
              <w:t>/-in</w:t>
            </w:r>
            <w:r>
              <w:rPr>
                <w:bCs/>
                <w:lang w:val="de-CH"/>
              </w:rPr>
              <w:t>:</w:t>
            </w:r>
          </w:p>
        </w:tc>
      </w:tr>
      <w:tr w:rsidR="007C6577" w14:paraId="20FB44E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426" w:type="dxa"/>
            <w:gridSpan w:val="16"/>
            <w:tcBorders>
              <w:top w:val="single" w:sz="6" w:space="0" w:color="auto"/>
              <w:bottom w:val="single" w:sz="6" w:space="0" w:color="auto"/>
            </w:tcBorders>
          </w:tcPr>
          <w:p w14:paraId="495019D1" w14:textId="77777777" w:rsidR="007C6577" w:rsidRDefault="007C6577" w:rsidP="00DD0CFA">
            <w:pPr>
              <w:rPr>
                <w:lang w:val="de-CH"/>
              </w:rPr>
            </w:pPr>
          </w:p>
        </w:tc>
      </w:tr>
      <w:tr w:rsidR="007C6577" w14:paraId="1147DAC1" w14:textId="77777777">
        <w:tc>
          <w:tcPr>
            <w:tcW w:w="9426" w:type="dxa"/>
            <w:gridSpan w:val="16"/>
          </w:tcPr>
          <w:p w14:paraId="628E89C3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 xml:space="preserve">Freie Beschreibung: </w:t>
            </w:r>
          </w:p>
        </w:tc>
      </w:tr>
      <w:tr w:rsidR="007C6577" w14:paraId="5044E3F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8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FDA95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>Nacharbeit erforderlich?</w:t>
            </w:r>
          </w:p>
        </w:tc>
        <w:tc>
          <w:tcPr>
            <w:tcW w:w="324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15002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>Sonderfreigabe</w:t>
            </w:r>
          </w:p>
        </w:tc>
        <w:tc>
          <w:tcPr>
            <w:tcW w:w="331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73A50" w14:textId="77777777" w:rsidR="007C6577" w:rsidRDefault="007C6577" w:rsidP="00DD0CFA">
            <w:pPr>
              <w:rPr>
                <w:bCs/>
              </w:rPr>
            </w:pPr>
            <w:r>
              <w:rPr>
                <w:bCs/>
              </w:rPr>
              <w:t>Ausschuss</w:t>
            </w:r>
          </w:p>
        </w:tc>
      </w:tr>
      <w:tr w:rsidR="007C6577" w14:paraId="7FA63856" w14:textId="77777777">
        <w:tc>
          <w:tcPr>
            <w:tcW w:w="9426" w:type="dxa"/>
            <w:gridSpan w:val="16"/>
          </w:tcPr>
          <w:p w14:paraId="7DEA001F" w14:textId="77777777" w:rsidR="007C6577" w:rsidRDefault="007C6577" w:rsidP="00DD0CFA"/>
          <w:p w14:paraId="1513A877" w14:textId="77777777" w:rsidR="007C6577" w:rsidRDefault="007C6577" w:rsidP="00DD0CFA"/>
          <w:p w14:paraId="2E3292CE" w14:textId="77777777" w:rsidR="007C6577" w:rsidRDefault="007C6577" w:rsidP="00DD0CFA"/>
          <w:p w14:paraId="6536BDCD" w14:textId="77777777" w:rsidR="007C6577" w:rsidRDefault="007C6577" w:rsidP="00DD0CFA"/>
          <w:p w14:paraId="001C60EE" w14:textId="77777777" w:rsidR="007C6577" w:rsidRDefault="007C6577" w:rsidP="00DD0CFA"/>
          <w:p w14:paraId="5BBF3CD0" w14:textId="77777777" w:rsidR="007C6577" w:rsidRDefault="007C6577" w:rsidP="00DD0CFA"/>
          <w:p w14:paraId="528CD3CD" w14:textId="77777777" w:rsidR="007C6577" w:rsidRDefault="007C6577" w:rsidP="00DD0CFA"/>
        </w:tc>
      </w:tr>
      <w:tr w:rsidR="007C6577" w14:paraId="2233C31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46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6CC256B" w14:textId="77777777" w:rsidR="007C6577" w:rsidRDefault="007C6577" w:rsidP="00DD0CFA">
            <w:r>
              <w:rPr>
                <w:bCs/>
              </w:rPr>
              <w:t xml:space="preserve">Protokoll </w:t>
            </w:r>
            <w:r>
              <w:t>abgeschlossen am:</w:t>
            </w:r>
          </w:p>
          <w:p w14:paraId="00C43C30" w14:textId="77777777" w:rsidR="007C6577" w:rsidRDefault="007C6577" w:rsidP="00DD0CFA"/>
        </w:tc>
        <w:tc>
          <w:tcPr>
            <w:tcW w:w="46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345A767" w14:textId="77777777" w:rsidR="007C6577" w:rsidRDefault="007C6577" w:rsidP="00DD0CFA">
            <w:r>
              <w:t>Unterschrift:</w:t>
            </w:r>
          </w:p>
        </w:tc>
      </w:tr>
    </w:tbl>
    <w:p w14:paraId="36D0B9FC" w14:textId="77777777" w:rsidR="007C6577" w:rsidRDefault="003E555C" w:rsidP="00DD0CFA">
      <w:pPr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</w:p>
    <w:sectPr w:rsidR="007C6577" w:rsidSect="002D1A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667" w:right="1418" w:bottom="1134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DA129" w14:textId="77777777" w:rsidR="006F0E57" w:rsidRDefault="006F0E57">
      <w:r>
        <w:separator/>
      </w:r>
    </w:p>
  </w:endnote>
  <w:endnote w:type="continuationSeparator" w:id="0">
    <w:p w14:paraId="7C3B7F54" w14:textId="77777777" w:rsidR="006F0E57" w:rsidRDefault="006F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643B" w14:textId="77777777" w:rsidR="00150C9A" w:rsidRDefault="00150C9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FBF7" w14:textId="7628F245" w:rsidR="00BE276C" w:rsidRDefault="00BE276C" w:rsidP="00BE276C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150C9A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150C9A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085E" w14:textId="77777777" w:rsidR="007C6577" w:rsidRDefault="007C6577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7E5E7" w14:textId="77777777" w:rsidR="006F0E57" w:rsidRDefault="006F0E57">
      <w:r>
        <w:separator/>
      </w:r>
    </w:p>
  </w:footnote>
  <w:footnote w:type="continuationSeparator" w:id="0">
    <w:p w14:paraId="68A61181" w14:textId="77777777" w:rsidR="006F0E57" w:rsidRDefault="006F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D29C" w14:textId="77777777" w:rsidR="00150C9A" w:rsidRDefault="00150C9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7C6577" w14:paraId="4610A90B" w14:textId="77777777">
      <w:trPr>
        <w:cantSplit/>
        <w:trHeight w:hRule="exact" w:val="993"/>
      </w:trPr>
      <w:tc>
        <w:tcPr>
          <w:tcW w:w="2694" w:type="dxa"/>
        </w:tcPr>
        <w:p w14:paraId="124894E7" w14:textId="7EE018EB" w:rsidR="007C6577" w:rsidRDefault="007C6577"/>
      </w:tc>
      <w:tc>
        <w:tcPr>
          <w:tcW w:w="4536" w:type="dxa"/>
        </w:tcPr>
        <w:p w14:paraId="05850B35" w14:textId="77777777" w:rsidR="007C6577" w:rsidRPr="00150C9A" w:rsidRDefault="00DD0CFA" w:rsidP="00DD0CFA">
          <w:pPr>
            <w:jc w:val="center"/>
            <w:rPr>
              <w:b/>
              <w:sz w:val="24"/>
              <w:szCs w:val="24"/>
            </w:rPr>
          </w:pPr>
          <w:r w:rsidRPr="00150C9A">
            <w:rPr>
              <w:b/>
              <w:sz w:val="24"/>
              <w:szCs w:val="24"/>
            </w:rPr>
            <w:t>8.6.0</w:t>
          </w:r>
          <w:r w:rsidR="007C6577" w:rsidRPr="00150C9A">
            <w:rPr>
              <w:b/>
              <w:sz w:val="24"/>
              <w:szCs w:val="24"/>
            </w:rPr>
            <w:t xml:space="preserve"> Protokoll Produktion</w:t>
          </w:r>
        </w:p>
      </w:tc>
      <w:tc>
        <w:tcPr>
          <w:tcW w:w="2766" w:type="dxa"/>
        </w:tcPr>
        <w:p w14:paraId="5C0BA6F3" w14:textId="77777777" w:rsidR="007C6577" w:rsidRDefault="007C6577"/>
      </w:tc>
    </w:tr>
  </w:tbl>
  <w:p w14:paraId="0831F300" w14:textId="77777777" w:rsidR="007C6577" w:rsidRDefault="007C6577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7C6577" w14:paraId="2FBB0CBE" w14:textId="77777777">
      <w:trPr>
        <w:cantSplit/>
        <w:trHeight w:hRule="exact" w:val="1200"/>
      </w:trPr>
      <w:tc>
        <w:tcPr>
          <w:tcW w:w="2552" w:type="dxa"/>
        </w:tcPr>
        <w:p w14:paraId="40FF28A2" w14:textId="77777777" w:rsidR="007C6577" w:rsidRDefault="00F83290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27F9CB00" wp14:editId="34ED801D">
                <wp:extent cx="1476375" cy="600075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17C6A65F" w14:textId="77777777" w:rsidR="007C6577" w:rsidRDefault="007C6577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3AE943FB" w14:textId="77777777" w:rsidR="007C6577" w:rsidRDefault="007C6577">
          <w:pPr>
            <w:jc w:val="center"/>
            <w:rPr>
              <w:b/>
              <w:sz w:val="24"/>
            </w:rPr>
          </w:pPr>
        </w:p>
        <w:p w14:paraId="21E1DA3D" w14:textId="77777777" w:rsidR="007C6577" w:rsidRDefault="007C6577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707E18C5" w14:textId="25DB41FD" w:rsidR="007C6577" w:rsidRDefault="007C6577">
          <w:r>
            <w:t xml:space="preserve">Gültig ab: </w:t>
          </w:r>
          <w:fldSimple w:instr=" DATE  \* MERGEFORMAT ">
            <w:r w:rsidR="00E96621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308929C4" w14:textId="77777777" w:rsidR="007C6577" w:rsidRDefault="007C6577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191402C5" w14:textId="77777777" w:rsidR="007C6577" w:rsidRDefault="007C6577">
          <w:fldSimple w:instr=" FILENAME  \* MERGEFORMAT ">
            <w:r w:rsidRPr="00C86846">
              <w:rPr>
                <w:noProof/>
                <w:sz w:val="16"/>
              </w:rPr>
              <w:t>824 Protokoll Produktion</w:t>
            </w:r>
          </w:fldSimple>
          <w:r>
            <w:br/>
          </w:r>
        </w:p>
      </w:tc>
    </w:tr>
  </w:tbl>
  <w:p w14:paraId="35E4B24F" w14:textId="77777777" w:rsidR="007C6577" w:rsidRDefault="007C6577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9D"/>
    <w:rsid w:val="00114320"/>
    <w:rsid w:val="001210E2"/>
    <w:rsid w:val="00150C9A"/>
    <w:rsid w:val="00270820"/>
    <w:rsid w:val="002D1A40"/>
    <w:rsid w:val="002E2953"/>
    <w:rsid w:val="003E555C"/>
    <w:rsid w:val="0053477A"/>
    <w:rsid w:val="005700D7"/>
    <w:rsid w:val="005D62E0"/>
    <w:rsid w:val="005F3651"/>
    <w:rsid w:val="006F0E57"/>
    <w:rsid w:val="00736E38"/>
    <w:rsid w:val="007C6577"/>
    <w:rsid w:val="007D5A29"/>
    <w:rsid w:val="00843EC6"/>
    <w:rsid w:val="008629F8"/>
    <w:rsid w:val="008D779D"/>
    <w:rsid w:val="00900B35"/>
    <w:rsid w:val="00931CF5"/>
    <w:rsid w:val="00950605"/>
    <w:rsid w:val="009F6949"/>
    <w:rsid w:val="00A36238"/>
    <w:rsid w:val="00AD1BBE"/>
    <w:rsid w:val="00BA264C"/>
    <w:rsid w:val="00BE276C"/>
    <w:rsid w:val="00C86846"/>
    <w:rsid w:val="00D1504F"/>
    <w:rsid w:val="00D94252"/>
    <w:rsid w:val="00DB271D"/>
    <w:rsid w:val="00DB29DD"/>
    <w:rsid w:val="00DB4871"/>
    <w:rsid w:val="00DD0CFA"/>
    <w:rsid w:val="00E96621"/>
    <w:rsid w:val="00F36E14"/>
    <w:rsid w:val="00F8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CC8C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D0CFA"/>
  </w:style>
  <w:style w:type="paragraph" w:styleId="berschrift1">
    <w:name w:val="heading 1"/>
    <w:basedOn w:val="Standard"/>
    <w:next w:val="Standard"/>
    <w:link w:val="berschrift1Zchn"/>
    <w:uiPriority w:val="9"/>
    <w:qFormat/>
    <w:rsid w:val="00DD0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0C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D0C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D0C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D0CF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D0CF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0CF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0CF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0CF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0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0C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D0C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D0CF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D0CF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DD0CF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Fuzeile">
    <w:name w:val="footer"/>
    <w:basedOn w:val="Standard"/>
    <w:link w:val="FuzeileZchn"/>
    <w:uiPriority w:val="99"/>
    <w:rsid w:val="00DB29DD"/>
    <w:pPr>
      <w:tabs>
        <w:tab w:val="center" w:pos="4819"/>
        <w:tab w:val="right" w:pos="9071"/>
      </w:tabs>
    </w:pPr>
  </w:style>
  <w:style w:type="character" w:customStyle="1" w:styleId="FuzeileZchn">
    <w:name w:val="Fußzeile Zchn"/>
    <w:link w:val="Fuzeile"/>
    <w:uiPriority w:val="99"/>
    <w:rsid w:val="009402D4"/>
    <w:rPr>
      <w:rFonts w:ascii="Arial" w:hAnsi="Arial"/>
    </w:rPr>
  </w:style>
  <w:style w:type="paragraph" w:styleId="Kopfzeile">
    <w:name w:val="header"/>
    <w:basedOn w:val="Standard"/>
    <w:link w:val="KopfzeileZchn"/>
    <w:uiPriority w:val="99"/>
    <w:rsid w:val="00DB29DD"/>
    <w:pPr>
      <w:tabs>
        <w:tab w:val="center" w:pos="4819"/>
        <w:tab w:val="right" w:pos="9071"/>
      </w:tabs>
    </w:pPr>
  </w:style>
  <w:style w:type="character" w:customStyle="1" w:styleId="KopfzeileZchn">
    <w:name w:val="Kopfzeile Zchn"/>
    <w:link w:val="Kopfzeile"/>
    <w:uiPriority w:val="99"/>
    <w:semiHidden/>
    <w:rsid w:val="009402D4"/>
    <w:rPr>
      <w:rFonts w:ascii="Arial" w:hAnsi="Arial"/>
    </w:rPr>
  </w:style>
  <w:style w:type="paragraph" w:styleId="Textkrper">
    <w:name w:val="Body Text"/>
    <w:basedOn w:val="Standard"/>
    <w:link w:val="TextkrperZchn"/>
    <w:uiPriority w:val="99"/>
    <w:rsid w:val="00DB29DD"/>
    <w:pPr>
      <w:widowControl w:val="0"/>
      <w:jc w:val="both"/>
    </w:pPr>
    <w:rPr>
      <w:rFonts w:ascii="Times New Roman" w:hAnsi="Times New Roman"/>
      <w:sz w:val="24"/>
    </w:rPr>
  </w:style>
  <w:style w:type="character" w:customStyle="1" w:styleId="TextkrperZchn">
    <w:name w:val="Textkörper Zchn"/>
    <w:link w:val="Textkrper"/>
    <w:uiPriority w:val="99"/>
    <w:semiHidden/>
    <w:rsid w:val="009402D4"/>
    <w:rPr>
      <w:rFonts w:ascii="Arial" w:hAnsi="Arial"/>
    </w:rPr>
  </w:style>
  <w:style w:type="character" w:styleId="Hyperlink">
    <w:name w:val="Hyperlink"/>
    <w:uiPriority w:val="99"/>
    <w:rsid w:val="00DB29DD"/>
    <w:rPr>
      <w:rFonts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rsid w:val="00DB29DD"/>
    <w:pPr>
      <w:jc w:val="center"/>
    </w:pPr>
  </w:style>
  <w:style w:type="character" w:customStyle="1" w:styleId="Textkrper2Zchn">
    <w:name w:val="Textkörper 2 Zchn"/>
    <w:link w:val="Textkrper2"/>
    <w:uiPriority w:val="99"/>
    <w:semiHidden/>
    <w:rsid w:val="009402D4"/>
    <w:rPr>
      <w:rFonts w:ascii="Arial" w:hAnsi="Arial"/>
    </w:rPr>
  </w:style>
  <w:style w:type="paragraph" w:styleId="Textkrper3">
    <w:name w:val="Body Text 3"/>
    <w:basedOn w:val="Standard"/>
    <w:link w:val="Textkrper3Zchn"/>
    <w:uiPriority w:val="99"/>
    <w:rsid w:val="00DB29DD"/>
    <w:pPr>
      <w:jc w:val="center"/>
    </w:pPr>
    <w:rPr>
      <w:b/>
    </w:rPr>
  </w:style>
  <w:style w:type="character" w:customStyle="1" w:styleId="Textkrper3Zchn">
    <w:name w:val="Textkörper 3 Zchn"/>
    <w:link w:val="Textkrper3"/>
    <w:uiPriority w:val="99"/>
    <w:semiHidden/>
    <w:rsid w:val="009402D4"/>
    <w:rPr>
      <w:rFonts w:ascii="Arial" w:hAnsi="Arial"/>
      <w:sz w:val="16"/>
      <w:szCs w:val="16"/>
    </w:rPr>
  </w:style>
  <w:style w:type="character" w:styleId="Seitenzahl">
    <w:name w:val="page number"/>
    <w:uiPriority w:val="99"/>
    <w:rsid w:val="00DB29DD"/>
    <w:rPr>
      <w:rFonts w:cs="Times New Roman"/>
    </w:rPr>
  </w:style>
  <w:style w:type="character" w:styleId="BesuchterLink">
    <w:name w:val="FollowedHyperlink"/>
    <w:uiPriority w:val="99"/>
    <w:rsid w:val="00DB29DD"/>
    <w:rPr>
      <w:rFonts w:cs="Times New Roman"/>
      <w:color w:val="800080"/>
      <w:u w:val="single"/>
    </w:rPr>
  </w:style>
  <w:style w:type="paragraph" w:styleId="Sprechblasentext">
    <w:name w:val="Balloon Text"/>
    <w:basedOn w:val="Standard"/>
    <w:link w:val="SprechblasentextZchn"/>
    <w:uiPriority w:val="99"/>
    <w:rsid w:val="00C8684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locked/>
    <w:rsid w:val="00C86846"/>
    <w:rPr>
      <w:rFonts w:ascii="Tahoma" w:hAnsi="Tahoma" w:cs="Tahoma"/>
      <w:sz w:val="16"/>
      <w:szCs w:val="1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0CF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0CF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0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DD0CF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DD0C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DD0C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0CF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0C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DD0CFA"/>
    <w:rPr>
      <w:b/>
      <w:bCs/>
    </w:rPr>
  </w:style>
  <w:style w:type="character" w:styleId="Hervorhebung">
    <w:name w:val="Emphasis"/>
    <w:basedOn w:val="Absatz-Standardschriftart"/>
    <w:uiPriority w:val="20"/>
    <w:qFormat/>
    <w:rsid w:val="00DD0CFA"/>
    <w:rPr>
      <w:i/>
      <w:iCs/>
    </w:rPr>
  </w:style>
  <w:style w:type="paragraph" w:styleId="KeinLeerraum">
    <w:name w:val="No Spacing"/>
    <w:uiPriority w:val="1"/>
    <w:qFormat/>
    <w:rsid w:val="00DD0CFA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DD0CFA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DD0CFA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DD0CFA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0CF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0CFA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DD0CFA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DD0CFA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DD0CFA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DD0CFA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DD0CFA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D0C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44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128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2008-12-05T18:07:00Z</cp:lastPrinted>
  <dcterms:created xsi:type="dcterms:W3CDTF">2025-10-27T11:34:00Z</dcterms:created>
  <dcterms:modified xsi:type="dcterms:W3CDTF">2025-10-27T11:34:00Z</dcterms:modified>
</cp:coreProperties>
</file>