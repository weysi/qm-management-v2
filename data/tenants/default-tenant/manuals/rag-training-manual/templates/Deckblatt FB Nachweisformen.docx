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8A9FD" w14:textId="1F0FE9B8" w:rsidR="00CA6355" w:rsidRDefault="00CA6355">
      <w:pPr>
        <w:pStyle w:val="Textkrper22"/>
        <w:rPr>
          <w:color w:val="auto"/>
        </w:rPr>
      </w:pPr>
    </w:p>
    <w:p w14:paraId="7D4E1EC8" w14:textId="77777777" w:rsidR="00CA6355" w:rsidRDefault="00CA6355">
      <w:pPr>
        <w:jc w:val="center"/>
        <w:rPr>
          <w:b/>
          <w:sz w:val="112"/>
        </w:rPr>
      </w:pPr>
      <w:r>
        <w:rPr>
          <w:b/>
          <w:sz w:val="112"/>
        </w:rPr>
        <w:t>Musterhandbuch</w:t>
      </w:r>
    </w:p>
    <w:p w14:paraId="38FFD09F" w14:textId="77777777" w:rsidR="00CA6355" w:rsidRDefault="00453327">
      <w:pPr>
        <w:jc w:val="center"/>
        <w:rPr>
          <w:b/>
          <w:sz w:val="112"/>
        </w:rPr>
      </w:pPr>
      <w:r>
        <w:rPr>
          <w:b/>
          <w:sz w:val="112"/>
        </w:rPr>
        <w:t>Standard</w:t>
      </w:r>
    </w:p>
    <w:p w14:paraId="48F3483E" w14:textId="77777777" w:rsidR="00B245EF" w:rsidRDefault="00B245EF" w:rsidP="00453327">
      <w:pPr>
        <w:jc w:val="center"/>
        <w:rPr>
          <w:b/>
          <w:sz w:val="44"/>
        </w:rPr>
      </w:pPr>
    </w:p>
    <w:p w14:paraId="38273C41" w14:textId="77777777" w:rsidR="00453327" w:rsidRPr="00B245EF" w:rsidRDefault="00F132C2" w:rsidP="00453327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Formblätter / Nachweisformen</w:t>
      </w:r>
      <w:r w:rsidR="00B245EF" w:rsidRPr="00B245EF">
        <w:rPr>
          <w:b/>
          <w:sz w:val="56"/>
          <w:szCs w:val="56"/>
        </w:rPr>
        <w:br/>
      </w:r>
    </w:p>
    <w:p w14:paraId="543F5943" w14:textId="77777777" w:rsidR="00453327" w:rsidRDefault="00453327" w:rsidP="00453327">
      <w:pPr>
        <w:jc w:val="center"/>
        <w:rPr>
          <w:b/>
          <w:sz w:val="44"/>
        </w:rPr>
      </w:pPr>
      <w:r>
        <w:rPr>
          <w:b/>
          <w:sz w:val="44"/>
        </w:rPr>
        <w:t>DIN EN ISO 9001:201</w:t>
      </w:r>
      <w:r w:rsidR="00FD27DB">
        <w:rPr>
          <w:b/>
          <w:sz w:val="44"/>
        </w:rPr>
        <w:t>5</w:t>
      </w:r>
    </w:p>
    <w:sectPr w:rsidR="00453327">
      <w:pgSz w:w="11907" w:h="16840"/>
      <w:pgMar w:top="1131" w:right="1418" w:bottom="1134" w:left="1418" w:header="720" w:footer="91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2E"/>
    <w:rsid w:val="0003772D"/>
    <w:rsid w:val="000C036B"/>
    <w:rsid w:val="00161D7E"/>
    <w:rsid w:val="002F06D4"/>
    <w:rsid w:val="00453327"/>
    <w:rsid w:val="00591F7A"/>
    <w:rsid w:val="00594BA3"/>
    <w:rsid w:val="005D20EF"/>
    <w:rsid w:val="005D6FAC"/>
    <w:rsid w:val="00694C49"/>
    <w:rsid w:val="00862958"/>
    <w:rsid w:val="008A652A"/>
    <w:rsid w:val="008F7EDF"/>
    <w:rsid w:val="009941C7"/>
    <w:rsid w:val="009C26F5"/>
    <w:rsid w:val="00A5042E"/>
    <w:rsid w:val="00AE2378"/>
    <w:rsid w:val="00B245EF"/>
    <w:rsid w:val="00C86CC2"/>
    <w:rsid w:val="00CA6355"/>
    <w:rsid w:val="00DD394C"/>
    <w:rsid w:val="00EA2D2D"/>
    <w:rsid w:val="00F132C2"/>
    <w:rsid w:val="00FD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2E314B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D20EF"/>
  </w:style>
  <w:style w:type="paragraph" w:styleId="berschrift1">
    <w:name w:val="heading 1"/>
    <w:basedOn w:val="Standard"/>
    <w:next w:val="Standard"/>
    <w:link w:val="berschrift1Zchn"/>
    <w:uiPriority w:val="9"/>
    <w:qFormat/>
    <w:rsid w:val="005D20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D20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D20E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5D20E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5D20E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D20E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D20E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D20E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D20E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rPr>
      <w:color w:val="0000FF"/>
      <w:u w:val="single"/>
    </w:rPr>
  </w:style>
  <w:style w:type="paragraph" w:customStyle="1" w:styleId="Textkrper21">
    <w:name w:val="Textkörper 21"/>
    <w:basedOn w:val="Standard"/>
    <w:pPr>
      <w:jc w:val="center"/>
    </w:pPr>
  </w:style>
  <w:style w:type="paragraph" w:customStyle="1" w:styleId="Textkrper31">
    <w:name w:val="Textkörper 31"/>
    <w:basedOn w:val="Standard"/>
    <w:pPr>
      <w:jc w:val="center"/>
    </w:pPr>
    <w:rPr>
      <w:b/>
    </w:rPr>
  </w:style>
  <w:style w:type="character" w:styleId="Seitenzahl">
    <w:name w:val="page number"/>
    <w:basedOn w:val="Absatz-Standardschriftart"/>
  </w:style>
  <w:style w:type="paragraph" w:customStyle="1" w:styleId="Textkrper22">
    <w:name w:val="Textkörper 22"/>
    <w:basedOn w:val="Standard"/>
    <w:pPr>
      <w:jc w:val="center"/>
    </w:pPr>
    <w:rPr>
      <w:b/>
      <w:color w:val="808080"/>
      <w:sz w:val="1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D20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D20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D20E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D20E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D20E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D20E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D20E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D20E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D20E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5D20E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5D20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D20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D20E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D20E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5D20EF"/>
    <w:rPr>
      <w:b/>
      <w:bCs/>
    </w:rPr>
  </w:style>
  <w:style w:type="character" w:styleId="Hervorhebung">
    <w:name w:val="Emphasis"/>
    <w:basedOn w:val="Absatz-Standardschriftart"/>
    <w:uiPriority w:val="20"/>
    <w:qFormat/>
    <w:rsid w:val="005D20EF"/>
    <w:rPr>
      <w:i/>
      <w:iCs/>
    </w:rPr>
  </w:style>
  <w:style w:type="paragraph" w:styleId="KeinLeerraum">
    <w:name w:val="No Spacing"/>
    <w:uiPriority w:val="1"/>
    <w:qFormat/>
    <w:rsid w:val="005D20EF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5D20EF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5D20E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5D20E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D20E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D20E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5D20E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5D20E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5D20E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5D20E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5D20E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D20E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7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10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QM-Seiler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2001-04-04T15:55:00Z</cp:lastPrinted>
  <dcterms:created xsi:type="dcterms:W3CDTF">2025-10-27T10:18:00Z</dcterms:created>
  <dcterms:modified xsi:type="dcterms:W3CDTF">2025-10-27T10:18:00Z</dcterms:modified>
</cp:coreProperties>
</file>